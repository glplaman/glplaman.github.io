
<file path=[Content_Types].xml><?xml version="1.0" encoding="utf-8"?>
<Types xmlns="http://schemas.openxmlformats.org/package/2006/content-types">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Default Extension="ppt" ContentType="application/vnd.ms-powerpoint"/>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729691A" w14:textId="016A9C1F" w:rsidR="00605154" w:rsidRPr="00ED0DB7" w:rsidRDefault="00605154" w:rsidP="00605154">
      <w:pPr>
        <w:pStyle w:val="1"/>
      </w:pPr>
      <w:bookmarkStart w:id="0" w:name="OLE_LINK15"/>
      <w:r w:rsidRPr="00ED0DB7">
        <w:rPr>
          <w:rFonts w:hint="eastAsia"/>
        </w:rPr>
        <w:t>部分习题的解答</w:t>
      </w:r>
    </w:p>
    <w:p w14:paraId="1AB1D394" w14:textId="77777777" w:rsidR="00605154" w:rsidRPr="00ED0DB7" w:rsidRDefault="00605154" w:rsidP="001C08E9">
      <w:pPr>
        <w:pStyle w:val="A40"/>
      </w:pPr>
      <w:r w:rsidRPr="00ED0DB7">
        <w:rPr>
          <w:rFonts w:hint="eastAsia"/>
        </w:rPr>
        <w:t>第</w:t>
      </w:r>
      <w:r w:rsidRPr="00ED0DB7">
        <w:rPr>
          <w:rFonts w:hint="eastAsia"/>
        </w:rPr>
        <w:t>1</w:t>
      </w:r>
      <w:r w:rsidRPr="00ED0DB7">
        <w:rPr>
          <w:rFonts w:hint="eastAsia"/>
        </w:rPr>
        <w:t>章</w:t>
      </w:r>
    </w:p>
    <w:p w14:paraId="330E9308" w14:textId="71F41452" w:rsidR="00605154" w:rsidRPr="00ED0DB7" w:rsidRDefault="00615C44" w:rsidP="001C08E9">
      <w:pPr>
        <w:pStyle w:val="afff4"/>
        <w:ind w:left="629"/>
      </w:pPr>
      <w:r>
        <w:rPr>
          <w:rFonts w:hint="eastAsia"/>
        </w:rPr>
        <w:t>T</w:t>
      </w:r>
      <w:r w:rsidR="00605154" w:rsidRPr="00ED0DB7">
        <w:t>1-</w:t>
      </w:r>
      <w:r>
        <w:rPr>
          <w:rFonts w:hint="eastAsia"/>
        </w:rPr>
        <w:t>0</w:t>
      </w:r>
      <w:r w:rsidR="00605154" w:rsidRPr="00ED0DB7">
        <w:t xml:space="preserve">1 </w:t>
      </w:r>
      <w:r w:rsidR="001C08E9" w:rsidRPr="00ED0DB7">
        <w:rPr>
          <w:rFonts w:hint="eastAsia"/>
        </w:rPr>
        <w:tab/>
      </w:r>
      <w:r w:rsidR="00605154" w:rsidRPr="00ED0DB7">
        <w:rPr>
          <w:rFonts w:hint="eastAsia"/>
        </w:rPr>
        <w:t>分组交换时延较电路交换时延小的条件为：</w:t>
      </w:r>
    </w:p>
    <w:p w14:paraId="512B7192" w14:textId="77777777" w:rsidR="00605154" w:rsidRPr="00ED0DB7" w:rsidRDefault="00605154" w:rsidP="001C08E9">
      <w:pPr>
        <w:spacing w:line="300" w:lineRule="atLeast"/>
        <w:ind w:firstLine="0"/>
        <w:jc w:val="center"/>
      </w:pPr>
      <w:r w:rsidRPr="00ED0DB7">
        <w:rPr>
          <w:rFonts w:hint="eastAsia"/>
        </w:rPr>
        <w:t>(</w:t>
      </w:r>
      <w:r w:rsidRPr="00ED0DB7">
        <w:rPr>
          <w:rFonts w:hint="eastAsia"/>
          <w:i/>
        </w:rPr>
        <w:t>k</w:t>
      </w:r>
      <w:r w:rsidRPr="00ED0DB7">
        <w:rPr>
          <w:rFonts w:hint="eastAsia"/>
        </w:rPr>
        <w:t xml:space="preserve"> </w:t>
      </w:r>
      <w:r w:rsidRPr="00ED0DB7">
        <w:t>–</w:t>
      </w:r>
      <w:r w:rsidRPr="00ED0DB7">
        <w:rPr>
          <w:rFonts w:hint="eastAsia"/>
        </w:rPr>
        <w:t xml:space="preserve"> 1) </w:t>
      </w:r>
      <w:r w:rsidRPr="00ED0DB7">
        <w:rPr>
          <w:rFonts w:hint="eastAsia"/>
          <w:i/>
        </w:rPr>
        <w:t>p</w:t>
      </w:r>
      <w:r w:rsidRPr="00ED0DB7">
        <w:rPr>
          <w:rFonts w:hint="eastAsia"/>
        </w:rPr>
        <w:t>/</w:t>
      </w:r>
      <w:r w:rsidRPr="00ED0DB7">
        <w:rPr>
          <w:rFonts w:hint="eastAsia"/>
          <w:i/>
        </w:rPr>
        <w:t>b</w:t>
      </w:r>
      <w:r w:rsidRPr="00ED0DB7">
        <w:rPr>
          <w:rFonts w:hint="eastAsia"/>
        </w:rPr>
        <w:t xml:space="preserve"> &lt; </w:t>
      </w:r>
      <w:r w:rsidRPr="00ED0DB7">
        <w:rPr>
          <w:rFonts w:hint="eastAsia"/>
          <w:i/>
        </w:rPr>
        <w:t>s</w:t>
      </w:r>
      <w:r w:rsidRPr="00ED0DB7">
        <w:rPr>
          <w:rFonts w:hint="eastAsia"/>
        </w:rPr>
        <w:t>，</w:t>
      </w:r>
      <w:r w:rsidRPr="00ED0DB7">
        <w:rPr>
          <w:rFonts w:hint="eastAsia"/>
        </w:rPr>
        <w:t xml:space="preserve">   </w:t>
      </w:r>
      <w:r w:rsidRPr="00ED0DB7">
        <w:rPr>
          <w:rFonts w:hint="eastAsia"/>
        </w:rPr>
        <w:t>当</w:t>
      </w:r>
      <w:r w:rsidRPr="00ED0DB7">
        <w:rPr>
          <w:rFonts w:hint="eastAsia"/>
          <w:i/>
        </w:rPr>
        <w:t>x</w:t>
      </w:r>
      <w:r w:rsidRPr="00ED0DB7">
        <w:rPr>
          <w:rFonts w:hint="eastAsia"/>
        </w:rPr>
        <w:t xml:space="preserve"> &gt;&gt; </w:t>
      </w:r>
      <w:r w:rsidRPr="00ED0DB7">
        <w:rPr>
          <w:rFonts w:hint="eastAsia"/>
          <w:i/>
        </w:rPr>
        <w:t>p</w:t>
      </w:r>
      <w:r w:rsidRPr="00ED0DB7">
        <w:rPr>
          <w:rFonts w:hint="eastAsia"/>
        </w:rPr>
        <w:t>时</w:t>
      </w:r>
    </w:p>
    <w:p w14:paraId="0AB0DBD0" w14:textId="4924E311" w:rsidR="00605154" w:rsidRPr="00ED0DB7" w:rsidRDefault="00615C44" w:rsidP="001C08E9">
      <w:pPr>
        <w:pStyle w:val="afff4"/>
        <w:ind w:left="629"/>
      </w:pPr>
      <w:r>
        <w:rPr>
          <w:rFonts w:hint="eastAsia"/>
        </w:rPr>
        <w:t>T</w:t>
      </w:r>
      <w:r w:rsidR="001C08E9" w:rsidRPr="00ED0DB7">
        <w:t>1-</w:t>
      </w:r>
      <w:r>
        <w:rPr>
          <w:rFonts w:hint="eastAsia"/>
        </w:rPr>
        <w:t>02</w:t>
      </w:r>
      <w:r w:rsidR="001C08E9" w:rsidRPr="00ED0DB7">
        <w:t xml:space="preserve"> </w:t>
      </w:r>
      <w:r w:rsidR="001C08E9" w:rsidRPr="00ED0DB7">
        <w:rPr>
          <w:rFonts w:hint="eastAsia"/>
        </w:rPr>
        <w:tab/>
      </w:r>
      <w:r w:rsidR="00605154" w:rsidRPr="00ED0DB7">
        <w:rPr>
          <w:rFonts w:hint="eastAsia"/>
        </w:rPr>
        <w:t>写出总时延</w:t>
      </w:r>
      <w:r w:rsidR="00605154" w:rsidRPr="00ED0DB7">
        <w:rPr>
          <w:rFonts w:hint="eastAsia"/>
          <w:i/>
        </w:rPr>
        <w:t>D</w:t>
      </w:r>
      <w:r w:rsidR="00605154" w:rsidRPr="00ED0DB7">
        <w:rPr>
          <w:rFonts w:hint="eastAsia"/>
        </w:rPr>
        <w:t>的表达式，求</w:t>
      </w:r>
      <w:r w:rsidR="00605154" w:rsidRPr="00ED0DB7">
        <w:rPr>
          <w:rFonts w:hint="eastAsia"/>
          <w:i/>
        </w:rPr>
        <w:t>D</w:t>
      </w:r>
      <w:r w:rsidR="00605154" w:rsidRPr="00ED0DB7">
        <w:rPr>
          <w:rFonts w:hint="eastAsia"/>
        </w:rPr>
        <w:t>对</w:t>
      </w:r>
      <w:r w:rsidR="00605154" w:rsidRPr="00ED0DB7">
        <w:rPr>
          <w:rFonts w:hint="eastAsia"/>
          <w:i/>
        </w:rPr>
        <w:t>p</w:t>
      </w:r>
      <w:r w:rsidR="00605154" w:rsidRPr="00ED0DB7">
        <w:rPr>
          <w:rFonts w:hint="eastAsia"/>
        </w:rPr>
        <w:t>的导数，令其为零。解出</w:t>
      </w:r>
    </w:p>
    <w:p w14:paraId="3DED7203" w14:textId="77777777" w:rsidR="00605154" w:rsidRPr="00ED0DB7" w:rsidRDefault="00605154" w:rsidP="001C08E9">
      <w:pPr>
        <w:ind w:firstLine="0"/>
        <w:jc w:val="center"/>
      </w:pPr>
      <w:r w:rsidRPr="00ED0DB7">
        <w:rPr>
          <w:position w:val="-12"/>
        </w:rPr>
        <w:object w:dxaOrig="1560" w:dyaOrig="400" w14:anchorId="303F32B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7pt;height:20.3pt" o:ole="" fillcolor="window">
            <v:imagedata r:id="rId9" o:title=""/>
          </v:shape>
          <o:OLEObject Type="Embed" ProgID="Equation.3" ShapeID="_x0000_i1025" DrawAspect="Content" ObjectID="_1843603855" r:id="rId10"/>
        </w:object>
      </w:r>
    </w:p>
    <w:p w14:paraId="5F8740EE" w14:textId="6B778B9C" w:rsidR="00605154" w:rsidRPr="00ED0DB7" w:rsidRDefault="00615C44" w:rsidP="001C08E9">
      <w:pPr>
        <w:pStyle w:val="afff4"/>
        <w:ind w:left="629"/>
      </w:pPr>
      <w:r>
        <w:rPr>
          <w:rFonts w:hint="eastAsia"/>
        </w:rPr>
        <w:t>T</w:t>
      </w:r>
      <w:r w:rsidR="00605154" w:rsidRPr="00ED0DB7">
        <w:rPr>
          <w:rFonts w:hint="eastAsia"/>
        </w:rPr>
        <w:t>1-</w:t>
      </w:r>
      <w:r>
        <w:rPr>
          <w:rFonts w:hint="eastAsia"/>
        </w:rPr>
        <w:t>03</w:t>
      </w:r>
      <w:r w:rsidR="00605154" w:rsidRPr="00ED0DB7">
        <w:rPr>
          <w:rFonts w:hint="eastAsia"/>
        </w:rPr>
        <w:t xml:space="preserve"> </w:t>
      </w:r>
      <w:r w:rsidR="001C08E9" w:rsidRPr="00ED0DB7">
        <w:rPr>
          <w:rFonts w:hint="eastAsia"/>
        </w:rPr>
        <w:tab/>
      </w:r>
      <w:r w:rsidR="00605154" w:rsidRPr="00ED0DB7">
        <w:rPr>
          <w:rFonts w:hint="eastAsia"/>
        </w:rPr>
        <w:t xml:space="preserve">(1) </w:t>
      </w:r>
      <w:r w:rsidR="00605154" w:rsidRPr="00ED0DB7">
        <w:rPr>
          <w:rFonts w:hint="eastAsia"/>
        </w:rPr>
        <w:t>发送时延为</w:t>
      </w:r>
      <w:r w:rsidR="00605154" w:rsidRPr="00ED0DB7">
        <w:rPr>
          <w:rFonts w:hint="eastAsia"/>
        </w:rPr>
        <w:t>100 s</w:t>
      </w:r>
      <w:r w:rsidR="00605154" w:rsidRPr="00ED0DB7">
        <w:rPr>
          <w:rFonts w:hint="eastAsia"/>
        </w:rPr>
        <w:t>，传播时延为</w:t>
      </w:r>
      <w:r w:rsidR="00605154" w:rsidRPr="00ED0DB7">
        <w:rPr>
          <w:rFonts w:hint="eastAsia"/>
        </w:rPr>
        <w:t>5 ms</w:t>
      </w:r>
      <w:r w:rsidR="00605154" w:rsidRPr="00ED0DB7">
        <w:rPr>
          <w:rFonts w:hint="eastAsia"/>
        </w:rPr>
        <w:t>。</w:t>
      </w:r>
      <w:r w:rsidR="00605154" w:rsidRPr="00ED0DB7">
        <w:rPr>
          <w:rFonts w:hint="eastAsia"/>
        </w:rPr>
        <w:t xml:space="preserve">(2) </w:t>
      </w:r>
      <w:r w:rsidR="00605154" w:rsidRPr="00ED0DB7">
        <w:rPr>
          <w:rFonts w:hint="eastAsia"/>
        </w:rPr>
        <w:t>发送时延为</w:t>
      </w:r>
      <w:r w:rsidR="00605154" w:rsidRPr="00ED0DB7">
        <w:rPr>
          <w:rFonts w:hint="eastAsia"/>
        </w:rPr>
        <w:t xml:space="preserve">1 </w:t>
      </w:r>
      <w:r w:rsidR="00605154" w:rsidRPr="00ED0DB7">
        <w:rPr>
          <w:rFonts w:hint="eastAsia"/>
        </w:rPr>
        <w:sym w:font="Symbol" w:char="F06D"/>
      </w:r>
      <w:r w:rsidR="00605154" w:rsidRPr="00ED0DB7">
        <w:rPr>
          <w:rFonts w:hint="eastAsia"/>
        </w:rPr>
        <w:t>s</w:t>
      </w:r>
      <w:r w:rsidR="00605154" w:rsidRPr="00ED0DB7">
        <w:rPr>
          <w:rFonts w:hint="eastAsia"/>
        </w:rPr>
        <w:t>，传播时延为</w:t>
      </w:r>
      <w:r w:rsidR="00605154" w:rsidRPr="00ED0DB7">
        <w:rPr>
          <w:rFonts w:hint="eastAsia"/>
        </w:rPr>
        <w:t>5 ms</w:t>
      </w:r>
      <w:r w:rsidR="00605154" w:rsidRPr="00ED0DB7">
        <w:rPr>
          <w:rFonts w:hint="eastAsia"/>
        </w:rPr>
        <w:t>。</w:t>
      </w:r>
    </w:p>
    <w:p w14:paraId="62D2CC8A" w14:textId="77777777" w:rsidR="00605154" w:rsidRPr="00ED0DB7" w:rsidRDefault="00605154" w:rsidP="001C08E9">
      <w:pPr>
        <w:pStyle w:val="afff4"/>
        <w:ind w:left="629"/>
      </w:pPr>
      <w:r w:rsidRPr="00ED0DB7">
        <w:rPr>
          <w:rFonts w:hint="eastAsia"/>
        </w:rPr>
        <w:t xml:space="preserve">   </w:t>
      </w:r>
      <w:r w:rsidR="001C08E9" w:rsidRPr="00ED0DB7">
        <w:rPr>
          <w:rFonts w:hint="eastAsia"/>
        </w:rPr>
        <w:tab/>
      </w:r>
      <w:r w:rsidRPr="00ED0DB7">
        <w:rPr>
          <w:rFonts w:hint="eastAsia"/>
        </w:rPr>
        <w:t>若数据长度大而发送速率低，则在总的时延中，发送时延往往大于传播时延。但若数据长度短而发送速率高，则传播时延就可能是总时延中的主要成分。</w:t>
      </w:r>
    </w:p>
    <w:p w14:paraId="4BFDC16B" w14:textId="6433D741" w:rsidR="00605154" w:rsidRPr="00ED0DB7" w:rsidRDefault="00615C44" w:rsidP="001C08E9">
      <w:pPr>
        <w:pStyle w:val="afff4"/>
        <w:ind w:left="629"/>
      </w:pPr>
      <w:r>
        <w:rPr>
          <w:rFonts w:hint="eastAsia"/>
        </w:rPr>
        <w:t>T</w:t>
      </w:r>
      <w:r w:rsidR="00605154" w:rsidRPr="00ED0DB7">
        <w:rPr>
          <w:rFonts w:hint="eastAsia"/>
        </w:rPr>
        <w:t>1-</w:t>
      </w:r>
      <w:r>
        <w:rPr>
          <w:rFonts w:hint="eastAsia"/>
        </w:rPr>
        <w:t>04</w:t>
      </w:r>
      <w:r w:rsidR="00605154" w:rsidRPr="00ED0DB7">
        <w:rPr>
          <w:rFonts w:hint="eastAsia"/>
        </w:rPr>
        <w:t xml:space="preserve">  </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1548"/>
        <w:gridCol w:w="1440"/>
        <w:gridCol w:w="1680"/>
        <w:gridCol w:w="1800"/>
      </w:tblGrid>
      <w:tr w:rsidR="00605154" w:rsidRPr="00ED0DB7" w14:paraId="37EAFC00" w14:textId="77777777" w:rsidTr="001C08E9">
        <w:trPr>
          <w:jc w:val="center"/>
        </w:trPr>
        <w:tc>
          <w:tcPr>
            <w:tcW w:w="1548" w:type="dxa"/>
          </w:tcPr>
          <w:p w14:paraId="60F2064D" w14:textId="77777777" w:rsidR="00605154" w:rsidRPr="00ED0DB7" w:rsidRDefault="00605154" w:rsidP="00872184">
            <w:pPr>
              <w:pStyle w:val="af9"/>
              <w:spacing w:line="260" w:lineRule="atLeast"/>
              <w:jc w:val="center"/>
              <w:rPr>
                <w:rFonts w:ascii="方正黑体简体" w:eastAsia="方正黑体简体"/>
              </w:rPr>
            </w:pPr>
            <w:r w:rsidRPr="00ED0DB7">
              <w:rPr>
                <w:rFonts w:ascii="方正黑体简体" w:eastAsia="方正黑体简体" w:hint="eastAsia"/>
              </w:rPr>
              <w:t>媒体长度</w:t>
            </w:r>
          </w:p>
        </w:tc>
        <w:tc>
          <w:tcPr>
            <w:tcW w:w="1440" w:type="dxa"/>
          </w:tcPr>
          <w:p w14:paraId="3FE8AF69" w14:textId="77777777" w:rsidR="00605154" w:rsidRPr="00ED0DB7" w:rsidRDefault="00605154" w:rsidP="001C08E9">
            <w:pPr>
              <w:pStyle w:val="af9"/>
              <w:spacing w:line="260" w:lineRule="atLeast"/>
              <w:jc w:val="center"/>
              <w:rPr>
                <w:rFonts w:ascii="方正黑体简体" w:eastAsia="方正黑体简体"/>
              </w:rPr>
            </w:pPr>
            <w:r w:rsidRPr="00ED0DB7">
              <w:rPr>
                <w:rFonts w:ascii="方正黑体简体" w:eastAsia="方正黑体简体" w:hint="eastAsia"/>
              </w:rPr>
              <w:t>传播时延</w:t>
            </w:r>
          </w:p>
        </w:tc>
        <w:tc>
          <w:tcPr>
            <w:tcW w:w="3480" w:type="dxa"/>
            <w:gridSpan w:val="2"/>
          </w:tcPr>
          <w:p w14:paraId="5C9E1726" w14:textId="77777777" w:rsidR="00605154" w:rsidRPr="00ED0DB7" w:rsidRDefault="00605154" w:rsidP="001C08E9">
            <w:pPr>
              <w:pStyle w:val="af9"/>
              <w:spacing w:line="260" w:lineRule="atLeast"/>
              <w:jc w:val="center"/>
              <w:rPr>
                <w:rFonts w:ascii="方正黑体简体" w:eastAsia="方正黑体简体"/>
              </w:rPr>
            </w:pPr>
            <w:r w:rsidRPr="00ED0DB7">
              <w:rPr>
                <w:rFonts w:ascii="方正黑体简体" w:eastAsia="方正黑体简体" w:hint="eastAsia"/>
              </w:rPr>
              <w:t>媒体中的比特数</w:t>
            </w:r>
          </w:p>
        </w:tc>
      </w:tr>
      <w:tr w:rsidR="00605154" w:rsidRPr="00ED0DB7" w14:paraId="66332418" w14:textId="77777777" w:rsidTr="001C08E9">
        <w:trPr>
          <w:jc w:val="center"/>
        </w:trPr>
        <w:tc>
          <w:tcPr>
            <w:tcW w:w="1548" w:type="dxa"/>
          </w:tcPr>
          <w:p w14:paraId="4CD254C1" w14:textId="77777777" w:rsidR="00605154" w:rsidRPr="00ED0DB7" w:rsidRDefault="00605154" w:rsidP="001C08E9">
            <w:pPr>
              <w:pStyle w:val="af9"/>
              <w:spacing w:line="260" w:lineRule="atLeast"/>
            </w:pPr>
          </w:p>
        </w:tc>
        <w:tc>
          <w:tcPr>
            <w:tcW w:w="1440" w:type="dxa"/>
          </w:tcPr>
          <w:p w14:paraId="3C0A5844" w14:textId="77777777" w:rsidR="00605154" w:rsidRPr="00ED0DB7" w:rsidRDefault="00605154" w:rsidP="001C08E9">
            <w:pPr>
              <w:pStyle w:val="af9"/>
              <w:spacing w:line="260" w:lineRule="atLeast"/>
            </w:pPr>
          </w:p>
        </w:tc>
        <w:tc>
          <w:tcPr>
            <w:tcW w:w="1680" w:type="dxa"/>
          </w:tcPr>
          <w:p w14:paraId="73E8EE9C" w14:textId="77777777" w:rsidR="00605154" w:rsidRPr="00ED0DB7" w:rsidRDefault="00605154" w:rsidP="001C08E9">
            <w:pPr>
              <w:pStyle w:val="af9"/>
              <w:spacing w:line="260" w:lineRule="atLeast"/>
            </w:pPr>
            <w:r w:rsidRPr="00ED0DB7">
              <w:rPr>
                <w:rFonts w:hint="eastAsia"/>
              </w:rPr>
              <w:t>数据率</w:t>
            </w:r>
            <w:r w:rsidRPr="00ED0DB7">
              <w:t xml:space="preserve"> = 1 </w:t>
            </w:r>
            <w:r w:rsidRPr="00ED0DB7">
              <w:rPr>
                <w:rFonts w:hint="eastAsia"/>
              </w:rPr>
              <w:t>Mbit/s</w:t>
            </w:r>
          </w:p>
        </w:tc>
        <w:tc>
          <w:tcPr>
            <w:tcW w:w="1800" w:type="dxa"/>
          </w:tcPr>
          <w:p w14:paraId="4A16C291" w14:textId="77777777" w:rsidR="00605154" w:rsidRPr="00ED0DB7" w:rsidRDefault="00605154" w:rsidP="001C08E9">
            <w:pPr>
              <w:pStyle w:val="af9"/>
              <w:spacing w:line="260" w:lineRule="atLeast"/>
            </w:pPr>
            <w:r w:rsidRPr="00ED0DB7">
              <w:rPr>
                <w:rFonts w:hint="eastAsia"/>
              </w:rPr>
              <w:t>数据率</w:t>
            </w:r>
            <w:r w:rsidRPr="00ED0DB7">
              <w:t xml:space="preserve"> = 1</w:t>
            </w:r>
            <w:r w:rsidRPr="00ED0DB7">
              <w:rPr>
                <w:rFonts w:hint="eastAsia"/>
              </w:rPr>
              <w:t>0</w:t>
            </w:r>
            <w:r w:rsidRPr="00ED0DB7">
              <w:t xml:space="preserve"> </w:t>
            </w:r>
            <w:r w:rsidRPr="00ED0DB7">
              <w:rPr>
                <w:rFonts w:hint="eastAsia"/>
              </w:rPr>
              <w:t>Gbit/s</w:t>
            </w:r>
          </w:p>
        </w:tc>
      </w:tr>
      <w:tr w:rsidR="00605154" w:rsidRPr="00ED0DB7" w14:paraId="4E0C9A43" w14:textId="77777777" w:rsidTr="001C08E9">
        <w:trPr>
          <w:jc w:val="center"/>
        </w:trPr>
        <w:tc>
          <w:tcPr>
            <w:tcW w:w="1548" w:type="dxa"/>
          </w:tcPr>
          <w:p w14:paraId="52FC8A61" w14:textId="77777777" w:rsidR="00605154" w:rsidRPr="00ED0DB7" w:rsidRDefault="00605154" w:rsidP="001C08E9">
            <w:pPr>
              <w:pStyle w:val="af9"/>
              <w:spacing w:line="260" w:lineRule="atLeast"/>
            </w:pPr>
            <w:r w:rsidRPr="00ED0DB7">
              <w:t xml:space="preserve">(1) </w:t>
            </w:r>
            <w:smartTag w:uri="urn:schemas-microsoft-com:office:smarttags" w:element="chmetcnv">
              <w:smartTagPr>
                <w:attr w:name="TCSC" w:val="0"/>
                <w:attr w:name="NumberType" w:val="1"/>
                <w:attr w:name="Negative" w:val="False"/>
                <w:attr w:name="HasSpace" w:val="True"/>
                <w:attr w:name="SourceValue" w:val=".1"/>
                <w:attr w:name="UnitName" w:val="m"/>
              </w:smartTagPr>
              <w:r w:rsidRPr="00ED0DB7">
                <w:t>0.1 m</w:t>
              </w:r>
            </w:smartTag>
          </w:p>
        </w:tc>
        <w:tc>
          <w:tcPr>
            <w:tcW w:w="1440" w:type="dxa"/>
          </w:tcPr>
          <w:p w14:paraId="3D558707"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–10</w:t>
            </w:r>
            <w:r w:rsidRPr="00ED0DB7">
              <w:t xml:space="preserve"> s</w:t>
            </w:r>
          </w:p>
        </w:tc>
        <w:tc>
          <w:tcPr>
            <w:tcW w:w="1680" w:type="dxa"/>
          </w:tcPr>
          <w:p w14:paraId="1529DE94"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–4</w:t>
            </w:r>
          </w:p>
        </w:tc>
        <w:tc>
          <w:tcPr>
            <w:tcW w:w="1800" w:type="dxa"/>
          </w:tcPr>
          <w:p w14:paraId="024C8EBD" w14:textId="77777777" w:rsidR="00605154" w:rsidRPr="00ED0DB7" w:rsidRDefault="00605154" w:rsidP="001C08E9">
            <w:pPr>
              <w:pStyle w:val="af9"/>
              <w:spacing w:line="260" w:lineRule="atLeast"/>
            </w:pPr>
            <w:r w:rsidRPr="00ED0DB7">
              <w:t>4.35</w:t>
            </w:r>
          </w:p>
        </w:tc>
      </w:tr>
      <w:tr w:rsidR="00605154" w:rsidRPr="00ED0DB7" w14:paraId="4703DAFF" w14:textId="77777777" w:rsidTr="001C08E9">
        <w:trPr>
          <w:jc w:val="center"/>
        </w:trPr>
        <w:tc>
          <w:tcPr>
            <w:tcW w:w="1548" w:type="dxa"/>
          </w:tcPr>
          <w:p w14:paraId="5486DF9F" w14:textId="77777777" w:rsidR="00605154" w:rsidRPr="00ED0DB7" w:rsidRDefault="00605154" w:rsidP="001C08E9">
            <w:pPr>
              <w:pStyle w:val="af9"/>
              <w:spacing w:line="260" w:lineRule="atLeast"/>
            </w:pPr>
            <w:r w:rsidRPr="00ED0DB7">
              <w:t xml:space="preserve">(2) </w:t>
            </w:r>
            <w:smartTag w:uri="urn:schemas-microsoft-com:office:smarttags" w:element="chmetcnv">
              <w:smartTagPr>
                <w:attr w:name="TCSC" w:val="0"/>
                <w:attr w:name="NumberType" w:val="1"/>
                <w:attr w:name="Negative" w:val="False"/>
                <w:attr w:name="HasSpace" w:val="True"/>
                <w:attr w:name="SourceValue" w:val="100"/>
                <w:attr w:name="UnitName" w:val="m"/>
              </w:smartTagPr>
              <w:r w:rsidRPr="00ED0DB7">
                <w:t>100 m</w:t>
              </w:r>
            </w:smartTag>
          </w:p>
        </w:tc>
        <w:tc>
          <w:tcPr>
            <w:tcW w:w="1440" w:type="dxa"/>
          </w:tcPr>
          <w:p w14:paraId="553DBB17"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–7</w:t>
            </w:r>
            <w:r w:rsidRPr="00ED0DB7">
              <w:t xml:space="preserve"> s</w:t>
            </w:r>
          </w:p>
        </w:tc>
        <w:tc>
          <w:tcPr>
            <w:tcW w:w="1680" w:type="dxa"/>
          </w:tcPr>
          <w:p w14:paraId="3C3F4383" w14:textId="77777777" w:rsidR="00605154" w:rsidRPr="00ED0DB7" w:rsidRDefault="00605154" w:rsidP="001C08E9">
            <w:pPr>
              <w:pStyle w:val="af9"/>
              <w:spacing w:line="260" w:lineRule="atLeast"/>
            </w:pPr>
            <w:r w:rsidRPr="00ED0DB7">
              <w:t>0.435</w:t>
            </w:r>
          </w:p>
        </w:tc>
        <w:tc>
          <w:tcPr>
            <w:tcW w:w="1800" w:type="dxa"/>
          </w:tcPr>
          <w:p w14:paraId="620DD07B"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3</w:t>
            </w:r>
          </w:p>
        </w:tc>
      </w:tr>
      <w:tr w:rsidR="00605154" w:rsidRPr="00ED0DB7" w14:paraId="51BD44C1" w14:textId="77777777" w:rsidTr="001C08E9">
        <w:trPr>
          <w:jc w:val="center"/>
        </w:trPr>
        <w:tc>
          <w:tcPr>
            <w:tcW w:w="1548" w:type="dxa"/>
          </w:tcPr>
          <w:p w14:paraId="79F53A15" w14:textId="77777777" w:rsidR="00605154" w:rsidRPr="00ED0DB7" w:rsidRDefault="00605154" w:rsidP="001C08E9">
            <w:pPr>
              <w:pStyle w:val="af9"/>
              <w:spacing w:line="260" w:lineRule="atLeast"/>
            </w:pPr>
            <w:r w:rsidRPr="00ED0DB7">
              <w:t xml:space="preserve">(3) </w:t>
            </w:r>
            <w:smartTag w:uri="urn:schemas-microsoft-com:office:smarttags" w:element="chmetcnv">
              <w:smartTagPr>
                <w:attr w:name="TCSC" w:val="0"/>
                <w:attr w:name="NumberType" w:val="1"/>
                <w:attr w:name="Negative" w:val="False"/>
                <w:attr w:name="HasSpace" w:val="True"/>
                <w:attr w:name="SourceValue" w:val="100"/>
                <w:attr w:name="UnitName" w:val="km"/>
              </w:smartTagPr>
              <w:r w:rsidRPr="00ED0DB7">
                <w:t>100 km</w:t>
              </w:r>
            </w:smartTag>
          </w:p>
        </w:tc>
        <w:tc>
          <w:tcPr>
            <w:tcW w:w="1440" w:type="dxa"/>
          </w:tcPr>
          <w:p w14:paraId="4FC2227A"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–4</w:t>
            </w:r>
            <w:r w:rsidRPr="00ED0DB7">
              <w:t xml:space="preserve"> s</w:t>
            </w:r>
          </w:p>
        </w:tc>
        <w:tc>
          <w:tcPr>
            <w:tcW w:w="1680" w:type="dxa"/>
          </w:tcPr>
          <w:p w14:paraId="65B17D0E"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2</w:t>
            </w:r>
          </w:p>
        </w:tc>
        <w:tc>
          <w:tcPr>
            <w:tcW w:w="1800" w:type="dxa"/>
          </w:tcPr>
          <w:p w14:paraId="65178103" w14:textId="77777777" w:rsidR="00605154" w:rsidRPr="00ED0DB7" w:rsidRDefault="00605154" w:rsidP="001C08E9">
            <w:pPr>
              <w:pStyle w:val="af9"/>
              <w:spacing w:line="260" w:lineRule="atLeast"/>
            </w:pPr>
            <w:r w:rsidRPr="00ED0DB7">
              <w:t>4.35</w:t>
            </w:r>
            <w:r w:rsidRPr="00ED0DB7">
              <w:sym w:font="Symbol" w:char="F0B4"/>
            </w:r>
            <w:r w:rsidRPr="00ED0DB7">
              <w:rPr>
                <w:rFonts w:hint="eastAsia"/>
              </w:rPr>
              <w:t>10</w:t>
            </w:r>
            <w:r w:rsidRPr="00ED0DB7">
              <w:rPr>
                <w:vertAlign w:val="superscript"/>
              </w:rPr>
              <w:t>6</w:t>
            </w:r>
          </w:p>
        </w:tc>
      </w:tr>
      <w:tr w:rsidR="00605154" w:rsidRPr="00ED0DB7" w14:paraId="210C1ED9" w14:textId="77777777" w:rsidTr="001C08E9">
        <w:trPr>
          <w:jc w:val="center"/>
        </w:trPr>
        <w:tc>
          <w:tcPr>
            <w:tcW w:w="1548" w:type="dxa"/>
          </w:tcPr>
          <w:p w14:paraId="650372D5" w14:textId="77777777" w:rsidR="00605154" w:rsidRPr="00ED0DB7" w:rsidRDefault="00605154" w:rsidP="001C08E9">
            <w:pPr>
              <w:pStyle w:val="af9"/>
              <w:spacing w:line="260" w:lineRule="atLeast"/>
            </w:pPr>
            <w:r w:rsidRPr="00ED0DB7">
              <w:t xml:space="preserve">(4) </w:t>
            </w:r>
            <w:smartTag w:uri="urn:schemas-microsoft-com:office:smarttags" w:element="chmetcnv">
              <w:smartTagPr>
                <w:attr w:name="TCSC" w:val="0"/>
                <w:attr w:name="NumberType" w:val="1"/>
                <w:attr w:name="Negative" w:val="False"/>
                <w:attr w:name="HasSpace" w:val="True"/>
                <w:attr w:name="SourceValue" w:val="5000"/>
                <w:attr w:name="UnitName" w:val="km"/>
              </w:smartTagPr>
              <w:r w:rsidRPr="00ED0DB7">
                <w:t>5000 km</w:t>
              </w:r>
            </w:smartTag>
          </w:p>
        </w:tc>
        <w:tc>
          <w:tcPr>
            <w:tcW w:w="1440" w:type="dxa"/>
          </w:tcPr>
          <w:p w14:paraId="50594399" w14:textId="77777777" w:rsidR="00605154" w:rsidRPr="00ED0DB7" w:rsidRDefault="00605154" w:rsidP="001C08E9">
            <w:pPr>
              <w:pStyle w:val="af9"/>
              <w:spacing w:line="260" w:lineRule="atLeast"/>
            </w:pPr>
            <w:r w:rsidRPr="00ED0DB7">
              <w:t>0.0217 s</w:t>
            </w:r>
          </w:p>
        </w:tc>
        <w:tc>
          <w:tcPr>
            <w:tcW w:w="1680" w:type="dxa"/>
          </w:tcPr>
          <w:p w14:paraId="0B8325D8" w14:textId="77777777" w:rsidR="00605154" w:rsidRPr="00ED0DB7" w:rsidRDefault="00605154" w:rsidP="001C08E9">
            <w:pPr>
              <w:pStyle w:val="af9"/>
              <w:spacing w:line="260" w:lineRule="atLeast"/>
            </w:pPr>
            <w:r w:rsidRPr="00ED0DB7">
              <w:t>2.17</w:t>
            </w:r>
            <w:r w:rsidRPr="00ED0DB7">
              <w:sym w:font="Symbol" w:char="F0B4"/>
            </w:r>
            <w:r w:rsidRPr="00ED0DB7">
              <w:rPr>
                <w:rFonts w:hint="eastAsia"/>
              </w:rPr>
              <w:t>10</w:t>
            </w:r>
            <w:r w:rsidRPr="00ED0DB7">
              <w:rPr>
                <w:vertAlign w:val="superscript"/>
              </w:rPr>
              <w:t>4</w:t>
            </w:r>
          </w:p>
        </w:tc>
        <w:tc>
          <w:tcPr>
            <w:tcW w:w="1800" w:type="dxa"/>
          </w:tcPr>
          <w:p w14:paraId="414F7A1A" w14:textId="77777777" w:rsidR="00605154" w:rsidRPr="00ED0DB7" w:rsidRDefault="00605154" w:rsidP="001C08E9">
            <w:pPr>
              <w:pStyle w:val="af9"/>
              <w:spacing w:line="260" w:lineRule="atLeast"/>
            </w:pPr>
            <w:r w:rsidRPr="00ED0DB7">
              <w:t>2.17</w:t>
            </w:r>
            <w:r w:rsidRPr="00ED0DB7">
              <w:sym w:font="Symbol" w:char="F0B4"/>
            </w:r>
            <w:r w:rsidRPr="00ED0DB7">
              <w:rPr>
                <w:rFonts w:hint="eastAsia"/>
              </w:rPr>
              <w:t>10</w:t>
            </w:r>
            <w:r w:rsidRPr="00ED0DB7">
              <w:rPr>
                <w:vertAlign w:val="superscript"/>
              </w:rPr>
              <w:t>8</w:t>
            </w:r>
          </w:p>
        </w:tc>
      </w:tr>
    </w:tbl>
    <w:p w14:paraId="690837C8" w14:textId="77777777" w:rsidR="001C08E9" w:rsidRPr="00ED0DB7" w:rsidRDefault="001C08E9" w:rsidP="001C08E9">
      <w:pPr>
        <w:pStyle w:val="666666"/>
        <w:spacing w:line="80" w:lineRule="exact"/>
      </w:pPr>
    </w:p>
    <w:p w14:paraId="7B50E266" w14:textId="33D5D4EC" w:rsidR="00605154" w:rsidRPr="00ED0DB7" w:rsidRDefault="00615C44" w:rsidP="001C08E9">
      <w:pPr>
        <w:pStyle w:val="afff4"/>
        <w:ind w:left="629"/>
      </w:pPr>
      <w:r>
        <w:rPr>
          <w:rFonts w:hint="eastAsia"/>
        </w:rPr>
        <w:t>T</w:t>
      </w:r>
      <w:r w:rsidR="00605154" w:rsidRPr="00ED0DB7">
        <w:rPr>
          <w:rFonts w:hint="eastAsia"/>
        </w:rPr>
        <w:t>1-</w:t>
      </w:r>
      <w:r>
        <w:rPr>
          <w:rFonts w:hint="eastAsia"/>
        </w:rPr>
        <w:t>05</w:t>
      </w:r>
      <w:r w:rsidR="00605154" w:rsidRPr="00ED0DB7">
        <w:rPr>
          <w:rFonts w:hint="eastAsia"/>
        </w:rPr>
        <w:t xml:space="preserve"> </w:t>
      </w:r>
      <w:r w:rsidR="001C08E9" w:rsidRPr="00ED0DB7">
        <w:rPr>
          <w:rFonts w:hint="eastAsia"/>
        </w:rPr>
        <w:tab/>
      </w:r>
      <w:r w:rsidR="00605154" w:rsidRPr="00ED0DB7">
        <w:rPr>
          <w:rFonts w:hint="eastAsia"/>
        </w:rPr>
        <w:t>数据长度为</w:t>
      </w:r>
      <w:r w:rsidR="00605154" w:rsidRPr="00ED0DB7">
        <w:rPr>
          <w:rFonts w:hint="eastAsia"/>
        </w:rPr>
        <w:t>100</w:t>
      </w:r>
      <w:r w:rsidR="00605154" w:rsidRPr="00ED0DB7">
        <w:rPr>
          <w:rFonts w:hint="eastAsia"/>
        </w:rPr>
        <w:t>字节时，数据传输效率为</w:t>
      </w:r>
      <w:r w:rsidR="00605154" w:rsidRPr="00ED0DB7">
        <w:rPr>
          <w:rFonts w:hint="eastAsia"/>
        </w:rPr>
        <w:t>63.3%</w:t>
      </w:r>
      <w:r w:rsidR="00605154" w:rsidRPr="00ED0DB7">
        <w:rPr>
          <w:rFonts w:hint="eastAsia"/>
        </w:rPr>
        <w:t>。数据长度为</w:t>
      </w:r>
      <w:r w:rsidR="00605154" w:rsidRPr="00ED0DB7">
        <w:rPr>
          <w:rFonts w:hint="eastAsia"/>
        </w:rPr>
        <w:t>1000</w:t>
      </w:r>
      <w:r w:rsidR="00605154" w:rsidRPr="00ED0DB7">
        <w:rPr>
          <w:rFonts w:hint="eastAsia"/>
        </w:rPr>
        <w:t>字节时，传输效率为</w:t>
      </w:r>
      <w:r w:rsidR="00605154" w:rsidRPr="00ED0DB7">
        <w:rPr>
          <w:rFonts w:hint="eastAsia"/>
        </w:rPr>
        <w:t>94.5%</w:t>
      </w:r>
      <w:r w:rsidR="00605154" w:rsidRPr="00ED0DB7">
        <w:rPr>
          <w:rFonts w:hint="eastAsia"/>
        </w:rPr>
        <w:t>。</w:t>
      </w:r>
    </w:p>
    <w:p w14:paraId="690A4EB9" w14:textId="5C6F93A8" w:rsidR="00605154" w:rsidRPr="00ED0DB7" w:rsidRDefault="00615C44" w:rsidP="001C08E9">
      <w:pPr>
        <w:pStyle w:val="afff4"/>
        <w:ind w:left="629"/>
      </w:pPr>
      <w:r>
        <w:rPr>
          <w:rFonts w:hint="eastAsia"/>
        </w:rPr>
        <w:t>T</w:t>
      </w:r>
      <w:r w:rsidR="00605154" w:rsidRPr="00ED0DB7">
        <w:rPr>
          <w:rFonts w:hint="eastAsia"/>
        </w:rPr>
        <w:t>1-</w:t>
      </w:r>
      <w:r>
        <w:rPr>
          <w:rFonts w:hint="eastAsia"/>
        </w:rPr>
        <w:t>06</w:t>
      </w:r>
      <w:r w:rsidR="001C08E9" w:rsidRPr="00ED0DB7">
        <w:rPr>
          <w:rFonts w:hint="eastAsia"/>
        </w:rPr>
        <w:tab/>
      </w:r>
      <w:r w:rsidR="00605154" w:rsidRPr="00FE12CE">
        <w:t>(1) 1.458 s   (2) 124.258 s  (3)  6.28 s  (4) 1 s</w:t>
      </w:r>
      <w:r w:rsidR="00237202">
        <w:rPr>
          <w:rFonts w:hint="eastAsia"/>
        </w:rPr>
        <w:t>。该题</w:t>
      </w:r>
      <w:r w:rsidR="00237202">
        <w:rPr>
          <w:rFonts w:hint="eastAsia"/>
        </w:rPr>
        <w:t>RTT</w:t>
      </w:r>
      <w:r w:rsidR="00237202">
        <w:rPr>
          <w:rFonts w:hint="eastAsia"/>
        </w:rPr>
        <w:t>指的是分组往返传播时间，不包括分组的发送时间。</w:t>
      </w:r>
    </w:p>
    <w:p w14:paraId="4B7B1029" w14:textId="3F807523" w:rsidR="00605154" w:rsidRPr="00ED0DB7" w:rsidRDefault="00615C44" w:rsidP="001C08E9">
      <w:pPr>
        <w:pStyle w:val="afff4"/>
        <w:ind w:left="629"/>
      </w:pPr>
      <w:r>
        <w:rPr>
          <w:rFonts w:hint="eastAsia"/>
        </w:rPr>
        <w:t>T</w:t>
      </w:r>
      <w:r w:rsidR="001C08E9" w:rsidRPr="00ED0DB7">
        <w:rPr>
          <w:rFonts w:hint="eastAsia"/>
        </w:rPr>
        <w:t>1-</w:t>
      </w:r>
      <w:r>
        <w:rPr>
          <w:rFonts w:hint="eastAsia"/>
        </w:rPr>
        <w:t>07</w:t>
      </w:r>
      <w:r w:rsidR="001C08E9" w:rsidRPr="00ED0DB7">
        <w:rPr>
          <w:rFonts w:hint="eastAsia"/>
        </w:rPr>
        <w:t xml:space="preserve"> </w:t>
      </w:r>
      <w:r w:rsidR="001C08E9" w:rsidRPr="00ED0DB7">
        <w:rPr>
          <w:rFonts w:hint="eastAsia"/>
        </w:rPr>
        <w:tab/>
      </w:r>
      <w:r w:rsidR="00605154" w:rsidRPr="00ED0DB7">
        <w:rPr>
          <w:rFonts w:hint="eastAsia"/>
        </w:rPr>
        <w:t>3.2 Mbit/s</w:t>
      </w:r>
      <w:r w:rsidR="00605154" w:rsidRPr="00ED0DB7">
        <w:rPr>
          <w:rFonts w:hint="eastAsia"/>
        </w:rPr>
        <w:t>。如果改为发送</w:t>
      </w:r>
      <w:r w:rsidR="00605154" w:rsidRPr="00ED0DB7">
        <w:rPr>
          <w:rFonts w:hint="eastAsia"/>
        </w:rPr>
        <w:t>512</w:t>
      </w:r>
      <w:r w:rsidR="00605154" w:rsidRPr="00ED0DB7">
        <w:rPr>
          <w:rFonts w:hint="eastAsia"/>
        </w:rPr>
        <w:t>字节的分组，则发送速率应为</w:t>
      </w:r>
      <w:r w:rsidR="00605154" w:rsidRPr="00ED0DB7">
        <w:rPr>
          <w:rFonts w:hint="eastAsia"/>
        </w:rPr>
        <w:t>16.38 Mbit/s</w:t>
      </w:r>
      <w:r w:rsidR="00605154" w:rsidRPr="00ED0DB7">
        <w:rPr>
          <w:rFonts w:hint="eastAsia"/>
        </w:rPr>
        <w:t>。</w:t>
      </w:r>
    </w:p>
    <w:p w14:paraId="4B27BF86" w14:textId="1FD7935C" w:rsidR="00605154" w:rsidRPr="00ED0DB7" w:rsidRDefault="00615C44" w:rsidP="001C08E9">
      <w:pPr>
        <w:pStyle w:val="afff4"/>
        <w:ind w:left="629"/>
      </w:pPr>
      <w:r>
        <w:rPr>
          <w:rFonts w:hint="eastAsia"/>
        </w:rPr>
        <w:t>T</w:t>
      </w:r>
      <w:r w:rsidR="00605154" w:rsidRPr="00ED0DB7">
        <w:rPr>
          <w:rFonts w:hint="eastAsia"/>
        </w:rPr>
        <w:t>1-</w:t>
      </w:r>
      <w:r>
        <w:rPr>
          <w:rFonts w:hint="eastAsia"/>
        </w:rPr>
        <w:t>08</w:t>
      </w:r>
      <w:r w:rsidR="00605154" w:rsidRPr="00ED0DB7">
        <w:rPr>
          <w:rFonts w:hint="eastAsia"/>
        </w:rPr>
        <w:t xml:space="preserve"> </w:t>
      </w:r>
      <w:r w:rsidR="001C08E9" w:rsidRPr="00ED0DB7">
        <w:rPr>
          <w:rFonts w:hint="eastAsia"/>
        </w:rPr>
        <w:tab/>
      </w:r>
      <w:r w:rsidR="00605154" w:rsidRPr="00ED0DB7">
        <w:rPr>
          <w:rFonts w:hint="eastAsia"/>
        </w:rPr>
        <w:t>所要画出的图如图</w:t>
      </w:r>
      <w:r w:rsidR="00EE7598">
        <w:rPr>
          <w:rFonts w:hint="eastAsia"/>
        </w:rPr>
        <w:t>1</w:t>
      </w:r>
      <w:r w:rsidR="00605154" w:rsidRPr="00ED0DB7">
        <w:rPr>
          <w:rFonts w:hint="eastAsia"/>
        </w:rPr>
        <w:t>-1</w:t>
      </w:r>
      <w:r w:rsidR="00605154" w:rsidRPr="00ED0DB7">
        <w:rPr>
          <w:rFonts w:hint="eastAsia"/>
        </w:rPr>
        <w:t>所示</w:t>
      </w:r>
      <w:r w:rsidR="00872184" w:rsidRPr="00ED0DB7">
        <w:rPr>
          <w:rFonts w:hint="eastAsia"/>
        </w:rPr>
        <w:t>。</w:t>
      </w:r>
    </w:p>
    <w:p w14:paraId="4EEB4E39" w14:textId="77777777" w:rsidR="001C08E9" w:rsidRPr="00ED0DB7" w:rsidRDefault="001C08E9" w:rsidP="001C08E9">
      <w:pPr>
        <w:pStyle w:val="666666"/>
      </w:pPr>
    </w:p>
    <w:bookmarkStart w:id="1" w:name="_MON_1353681945"/>
    <w:bookmarkEnd w:id="1"/>
    <w:p w14:paraId="3424B2AE" w14:textId="77777777" w:rsidR="00605154" w:rsidRPr="00ED0DB7" w:rsidRDefault="001C08E9" w:rsidP="001C08E9">
      <w:pPr>
        <w:pStyle w:val="af1"/>
      </w:pPr>
      <w:r w:rsidRPr="00ED0DB7">
        <w:object w:dxaOrig="7155" w:dyaOrig="5397" w14:anchorId="03899BDB">
          <v:shape id="_x0000_i1026" type="#_x0000_t75" style="width:295.85pt;height:75.9pt" o:ole="">
            <v:imagedata r:id="rId11" o:title="" croptop="1928f" cropbottom="43645f" cropleft="935f" cropright="3116f"/>
          </v:shape>
          <o:OLEObject Type="Embed" ProgID="PowerPoint.Show.8" ShapeID="_x0000_i1026" DrawAspect="Content" ObjectID="_1843603856" r:id="rId12"/>
        </w:object>
      </w:r>
    </w:p>
    <w:p w14:paraId="7EE78C1B" w14:textId="3AB4558D" w:rsidR="00605154" w:rsidRPr="00ED0DB7" w:rsidRDefault="00605154" w:rsidP="001C08E9">
      <w:pPr>
        <w:pStyle w:val="af1"/>
      </w:pPr>
      <w:r w:rsidRPr="00ED0DB7">
        <w:rPr>
          <w:rFonts w:hint="eastAsia"/>
        </w:rPr>
        <w:t>图</w:t>
      </w:r>
      <w:r w:rsidRPr="00ED0DB7">
        <w:rPr>
          <w:rFonts w:hint="eastAsia"/>
        </w:rPr>
        <w:t>1</w:t>
      </w:r>
      <w:r w:rsidR="00FE12CE">
        <w:rPr>
          <w:rFonts w:hint="eastAsia"/>
        </w:rPr>
        <w:t>-1</w:t>
      </w:r>
      <w:r w:rsidRPr="00ED0DB7">
        <w:rPr>
          <w:rFonts w:hint="eastAsia"/>
        </w:rPr>
        <w:t xml:space="preserve">  </w:t>
      </w:r>
      <w:r w:rsidRPr="00ED0DB7">
        <w:rPr>
          <w:rFonts w:hint="eastAsia"/>
        </w:rPr>
        <w:t>习题</w:t>
      </w:r>
      <w:r w:rsidR="00EE7598">
        <w:rPr>
          <w:rFonts w:hint="eastAsia"/>
        </w:rPr>
        <w:t>T</w:t>
      </w:r>
      <w:r w:rsidRPr="00ED0DB7">
        <w:rPr>
          <w:rFonts w:hint="eastAsia"/>
        </w:rPr>
        <w:t>1-</w:t>
      </w:r>
      <w:r w:rsidR="00EE7598">
        <w:rPr>
          <w:rFonts w:hint="eastAsia"/>
        </w:rPr>
        <w:t>08</w:t>
      </w:r>
      <w:r w:rsidRPr="00ED0DB7">
        <w:rPr>
          <w:rFonts w:hint="eastAsia"/>
        </w:rPr>
        <w:t>的图</w:t>
      </w:r>
    </w:p>
    <w:p w14:paraId="13F6F247" w14:textId="245AC202" w:rsidR="00605154" w:rsidRPr="00ED0DB7" w:rsidRDefault="00615C44" w:rsidP="001C08E9">
      <w:pPr>
        <w:pStyle w:val="afff4"/>
        <w:ind w:left="629"/>
      </w:pPr>
      <w:r>
        <w:rPr>
          <w:rFonts w:hint="eastAsia"/>
        </w:rPr>
        <w:t>T</w:t>
      </w:r>
      <w:r w:rsidR="00605154" w:rsidRPr="00ED0DB7">
        <w:rPr>
          <w:rFonts w:hint="eastAsia"/>
        </w:rPr>
        <w:t>1-</w:t>
      </w:r>
      <w:r>
        <w:rPr>
          <w:rFonts w:hint="eastAsia"/>
        </w:rPr>
        <w:t>09</w:t>
      </w:r>
      <w:r w:rsidR="00605154" w:rsidRPr="00ED0DB7">
        <w:rPr>
          <w:rFonts w:hint="eastAsia"/>
        </w:rPr>
        <w:t xml:space="preserve"> </w:t>
      </w:r>
      <w:r w:rsidR="001C08E9" w:rsidRPr="00ED0DB7">
        <w:rPr>
          <w:rFonts w:hint="eastAsia"/>
        </w:rPr>
        <w:tab/>
      </w:r>
      <w:r w:rsidR="00605154" w:rsidRPr="00ED0DB7">
        <w:rPr>
          <w:rFonts w:hint="eastAsia"/>
        </w:rPr>
        <w:t>所要画出的图如图</w:t>
      </w:r>
      <w:r w:rsidR="00EE7598">
        <w:rPr>
          <w:rFonts w:hint="eastAsia"/>
        </w:rPr>
        <w:t>1</w:t>
      </w:r>
      <w:r w:rsidR="00605154" w:rsidRPr="00ED0DB7">
        <w:rPr>
          <w:rFonts w:hint="eastAsia"/>
        </w:rPr>
        <w:t>-2</w:t>
      </w:r>
      <w:r w:rsidR="00605154" w:rsidRPr="00ED0DB7">
        <w:rPr>
          <w:rFonts w:hint="eastAsia"/>
        </w:rPr>
        <w:t>所示</w:t>
      </w:r>
      <w:r w:rsidR="00872184" w:rsidRPr="00ED0DB7">
        <w:rPr>
          <w:rFonts w:hint="eastAsia"/>
        </w:rPr>
        <w:t>。</w:t>
      </w:r>
    </w:p>
    <w:p w14:paraId="03B95B0C" w14:textId="77777777" w:rsidR="00605154" w:rsidRPr="00ED0DB7" w:rsidRDefault="001C08E9" w:rsidP="001C08E9">
      <w:pPr>
        <w:pStyle w:val="af1"/>
      </w:pPr>
      <w:r w:rsidRPr="00ED0DB7">
        <w:object w:dxaOrig="7155" w:dyaOrig="5397" w14:anchorId="512CE052">
          <v:shape id="_x0000_i1027" type="#_x0000_t75" style="width:308.3pt;height:75.9pt" o:ole="">
            <v:imagedata r:id="rId13" o:title="" cropbottom="44609f" cropleft="-208f" cropright="3375f"/>
          </v:shape>
          <o:OLEObject Type="Embed" ProgID="PowerPoint.Show.8" ShapeID="_x0000_i1027" DrawAspect="Content" ObjectID="_1843603857" r:id="rId14"/>
        </w:object>
      </w:r>
    </w:p>
    <w:p w14:paraId="78E6993F" w14:textId="293E1810" w:rsidR="00605154" w:rsidRPr="00ED0DB7" w:rsidRDefault="00605154" w:rsidP="001C08E9">
      <w:pPr>
        <w:pStyle w:val="af1"/>
      </w:pPr>
      <w:r w:rsidRPr="00ED0DB7">
        <w:rPr>
          <w:rFonts w:hint="eastAsia"/>
        </w:rPr>
        <w:t>图</w:t>
      </w:r>
      <w:r w:rsidR="00EE7598">
        <w:rPr>
          <w:rFonts w:hint="eastAsia"/>
        </w:rPr>
        <w:t>1</w:t>
      </w:r>
      <w:r w:rsidRPr="00ED0DB7">
        <w:rPr>
          <w:rFonts w:hint="eastAsia"/>
        </w:rPr>
        <w:t xml:space="preserve">-2  </w:t>
      </w:r>
      <w:r w:rsidRPr="00ED0DB7">
        <w:rPr>
          <w:rFonts w:hint="eastAsia"/>
        </w:rPr>
        <w:t>习题</w:t>
      </w:r>
      <w:r w:rsidR="00EE7598">
        <w:rPr>
          <w:rFonts w:hint="eastAsia"/>
        </w:rPr>
        <w:t>T</w:t>
      </w:r>
      <w:r w:rsidRPr="00ED0DB7">
        <w:rPr>
          <w:rFonts w:hint="eastAsia"/>
        </w:rPr>
        <w:t>1-</w:t>
      </w:r>
      <w:r w:rsidR="00EE7598">
        <w:rPr>
          <w:rFonts w:hint="eastAsia"/>
        </w:rPr>
        <w:t>09</w:t>
      </w:r>
      <w:r w:rsidRPr="00ED0DB7">
        <w:rPr>
          <w:rFonts w:hint="eastAsia"/>
        </w:rPr>
        <w:t>的图</w:t>
      </w:r>
    </w:p>
    <w:p w14:paraId="41920770" w14:textId="4E2DDCAD" w:rsidR="00605154" w:rsidRPr="00ED0DB7" w:rsidRDefault="00615C44" w:rsidP="001C08E9">
      <w:pPr>
        <w:pStyle w:val="afff4"/>
        <w:ind w:left="629"/>
      </w:pPr>
      <w:r>
        <w:rPr>
          <w:rFonts w:hint="eastAsia"/>
        </w:rPr>
        <w:lastRenderedPageBreak/>
        <w:t>T</w:t>
      </w:r>
      <w:r w:rsidR="00605154" w:rsidRPr="00ED0DB7">
        <w:rPr>
          <w:rFonts w:hint="eastAsia"/>
        </w:rPr>
        <w:t>1-</w:t>
      </w:r>
      <w:r>
        <w:rPr>
          <w:rFonts w:hint="eastAsia"/>
        </w:rPr>
        <w:t>10</w:t>
      </w:r>
      <w:r w:rsidR="00605154" w:rsidRPr="00ED0DB7">
        <w:rPr>
          <w:rFonts w:hint="eastAsia"/>
        </w:rPr>
        <w:t xml:space="preserve"> </w:t>
      </w:r>
      <w:r w:rsidR="001C08E9" w:rsidRPr="00ED0DB7">
        <w:rPr>
          <w:rFonts w:hint="eastAsia"/>
        </w:rPr>
        <w:tab/>
      </w:r>
      <w:r w:rsidR="00605154" w:rsidRPr="00ED0DB7">
        <w:rPr>
          <w:rFonts w:hint="eastAsia"/>
        </w:rPr>
        <w:t>在以时间为横坐标的图上，每一个比特的宽度是</w:t>
      </w:r>
      <w:r w:rsidR="00605154" w:rsidRPr="00ED0DB7">
        <w:rPr>
          <w:rFonts w:hint="eastAsia"/>
        </w:rPr>
        <w:t>1 ns</w:t>
      </w:r>
      <w:r w:rsidR="00605154" w:rsidRPr="00ED0DB7">
        <w:rPr>
          <w:rFonts w:hint="eastAsia"/>
        </w:rPr>
        <w:t>。</w:t>
      </w:r>
    </w:p>
    <w:p w14:paraId="1A342FC7" w14:textId="77777777" w:rsidR="00605154" w:rsidRPr="00ED0DB7" w:rsidRDefault="00605154" w:rsidP="001C08E9">
      <w:pPr>
        <w:pStyle w:val="afff4"/>
        <w:ind w:left="629"/>
      </w:pPr>
      <w:r w:rsidRPr="00ED0DB7">
        <w:rPr>
          <w:rFonts w:hint="eastAsia"/>
        </w:rPr>
        <w:t xml:space="preserve">    </w:t>
      </w:r>
      <w:r w:rsidR="001C08E9" w:rsidRPr="00ED0DB7">
        <w:rPr>
          <w:rFonts w:hint="eastAsia"/>
        </w:rPr>
        <w:tab/>
      </w:r>
      <w:r w:rsidRPr="00ED0DB7">
        <w:rPr>
          <w:rFonts w:hint="eastAsia"/>
        </w:rPr>
        <w:t>在以距离为横坐标的图上，每一个比特的宽度是</w:t>
      </w:r>
      <w:r w:rsidRPr="00ED0DB7">
        <w:rPr>
          <w:rFonts w:hint="eastAsia"/>
        </w:rPr>
        <w:t>20 cm</w:t>
      </w:r>
      <w:r w:rsidRPr="00ED0DB7">
        <w:rPr>
          <w:rFonts w:hint="eastAsia"/>
        </w:rPr>
        <w:t>。</w:t>
      </w:r>
    </w:p>
    <w:p w14:paraId="5F19A1D5" w14:textId="5077C1E5" w:rsidR="00605154" w:rsidRPr="00ED0DB7" w:rsidRDefault="00615C44" w:rsidP="001C08E9">
      <w:pPr>
        <w:pStyle w:val="afff4"/>
        <w:ind w:left="629"/>
      </w:pPr>
      <w:r>
        <w:rPr>
          <w:rFonts w:hint="eastAsia"/>
        </w:rPr>
        <w:t>T</w:t>
      </w:r>
      <w:r w:rsidR="00605154" w:rsidRPr="00ED0DB7">
        <w:rPr>
          <w:rFonts w:hint="eastAsia"/>
        </w:rPr>
        <w:t>1-</w:t>
      </w:r>
      <w:r>
        <w:rPr>
          <w:rFonts w:hint="eastAsia"/>
        </w:rPr>
        <w:t>11</w:t>
      </w:r>
      <w:r w:rsidR="00605154" w:rsidRPr="00ED0DB7">
        <w:rPr>
          <w:rFonts w:hint="eastAsia"/>
        </w:rPr>
        <w:t xml:space="preserve"> </w:t>
      </w:r>
      <w:r w:rsidR="001C08E9" w:rsidRPr="00ED0DB7">
        <w:rPr>
          <w:rFonts w:hint="eastAsia"/>
        </w:rPr>
        <w:tab/>
      </w:r>
      <w:r w:rsidR="00605154" w:rsidRPr="00ED0DB7">
        <w:rPr>
          <w:rFonts w:hint="eastAsia"/>
        </w:rPr>
        <w:t>(1) 5 s</w:t>
      </w:r>
      <w:r w:rsidR="00605154" w:rsidRPr="00ED0DB7">
        <w:rPr>
          <w:rFonts w:hint="eastAsia"/>
        </w:rPr>
        <w:t>；</w:t>
      </w:r>
      <w:r w:rsidR="00605154" w:rsidRPr="00ED0DB7">
        <w:rPr>
          <w:rFonts w:hint="eastAsia"/>
        </w:rPr>
        <w:t>15</w:t>
      </w:r>
      <w:r w:rsidR="00A746BE" w:rsidRPr="00ED0DB7">
        <w:rPr>
          <w:rFonts w:hint="eastAsia"/>
        </w:rPr>
        <w:t xml:space="preserve"> </w:t>
      </w:r>
      <w:r w:rsidR="00605154" w:rsidRPr="00ED0DB7">
        <w:rPr>
          <w:rFonts w:hint="eastAsia"/>
        </w:rPr>
        <w:t>s</w:t>
      </w:r>
      <w:r w:rsidR="00605154" w:rsidRPr="00ED0DB7">
        <w:rPr>
          <w:rFonts w:hint="eastAsia"/>
        </w:rPr>
        <w:t>。</w:t>
      </w:r>
      <w:r w:rsidR="00605154" w:rsidRPr="00ED0DB7">
        <w:rPr>
          <w:rFonts w:hint="eastAsia"/>
        </w:rPr>
        <w:t xml:space="preserve">(2) </w:t>
      </w:r>
      <w:r w:rsidR="00534072" w:rsidRPr="00B665D1">
        <w:rPr>
          <w:rFonts w:cs="Times New Roman"/>
        </w:rPr>
        <w:t>0.0</w:t>
      </w:r>
      <w:r w:rsidR="00534072">
        <w:rPr>
          <w:rFonts w:cs="Times New Roman" w:hint="eastAsia"/>
        </w:rPr>
        <w:t>0</w:t>
      </w:r>
      <w:r w:rsidR="00534072" w:rsidRPr="00B665D1">
        <w:rPr>
          <w:rFonts w:cs="Times New Roman"/>
        </w:rPr>
        <w:t>5</w:t>
      </w:r>
      <w:r w:rsidR="00534072">
        <w:rPr>
          <w:rFonts w:cs="Times New Roman" w:hint="eastAsia"/>
        </w:rPr>
        <w:t xml:space="preserve"> </w:t>
      </w:r>
      <w:r w:rsidR="00534072" w:rsidRPr="00B665D1">
        <w:rPr>
          <w:rFonts w:cs="Times New Roman"/>
        </w:rPr>
        <w:t>s</w:t>
      </w:r>
      <w:r w:rsidR="00534072">
        <w:rPr>
          <w:rFonts w:cs="Times New Roman" w:hint="eastAsia"/>
        </w:rPr>
        <w:t>；</w:t>
      </w:r>
      <w:r w:rsidR="00534072" w:rsidRPr="00B665D1">
        <w:rPr>
          <w:rFonts w:cs="Times New Roman"/>
        </w:rPr>
        <w:t>0.015 s</w:t>
      </w:r>
      <w:r w:rsidR="00534072">
        <w:rPr>
          <w:rFonts w:cs="Times New Roman" w:hint="eastAsia"/>
        </w:rPr>
        <w:t>；</w:t>
      </w:r>
      <w:r w:rsidR="00534072" w:rsidRPr="00B665D1">
        <w:rPr>
          <w:rFonts w:cs="Times New Roman"/>
        </w:rPr>
        <w:t>5.01 s</w:t>
      </w:r>
      <w:r w:rsidR="00534072" w:rsidRPr="00B665D1">
        <w:rPr>
          <w:rFonts w:cs="Times New Roman"/>
        </w:rPr>
        <w:t>。</w:t>
      </w:r>
    </w:p>
    <w:p w14:paraId="75625F96" w14:textId="1D56615C" w:rsidR="00605154" w:rsidRPr="00ED0DB7" w:rsidRDefault="00615C44" w:rsidP="001C08E9">
      <w:pPr>
        <w:pStyle w:val="afff4"/>
        <w:ind w:left="629"/>
      </w:pPr>
      <w:r>
        <w:rPr>
          <w:rFonts w:hint="eastAsia"/>
        </w:rPr>
        <w:t>T</w:t>
      </w:r>
      <w:r w:rsidR="00605154" w:rsidRPr="00ED0DB7">
        <w:rPr>
          <w:rFonts w:hint="eastAsia"/>
        </w:rPr>
        <w:t>1-</w:t>
      </w:r>
      <w:r>
        <w:rPr>
          <w:rFonts w:hint="eastAsia"/>
        </w:rPr>
        <w:t>12</w:t>
      </w:r>
      <w:r w:rsidR="00605154" w:rsidRPr="00ED0DB7">
        <w:rPr>
          <w:rFonts w:hint="eastAsia"/>
        </w:rPr>
        <w:t xml:space="preserve"> </w:t>
      </w:r>
      <w:r w:rsidR="001C08E9" w:rsidRPr="00ED0DB7">
        <w:rPr>
          <w:rFonts w:hint="eastAsia"/>
        </w:rPr>
        <w:tab/>
      </w:r>
      <w:r w:rsidR="00605154" w:rsidRPr="00ED0DB7">
        <w:rPr>
          <w:rFonts w:hint="eastAsia"/>
        </w:rPr>
        <w:t xml:space="preserve">(1) 2 </w:t>
      </w:r>
      <w:r w:rsidR="00605154" w:rsidRPr="00ED0DB7">
        <w:rPr>
          <w:rFonts w:hint="eastAsia"/>
        </w:rPr>
        <w:sym w:font="Symbol" w:char="F0B4"/>
      </w:r>
      <w:r w:rsidR="00605154" w:rsidRPr="00ED0DB7">
        <w:rPr>
          <w:rFonts w:hint="eastAsia"/>
        </w:rPr>
        <w:t xml:space="preserve"> 10</w:t>
      </w:r>
      <w:r w:rsidR="00605154" w:rsidRPr="00ED0DB7">
        <w:rPr>
          <w:rFonts w:hint="eastAsia"/>
          <w:vertAlign w:val="superscript"/>
        </w:rPr>
        <w:t>4</w:t>
      </w:r>
      <w:r w:rsidR="00605154" w:rsidRPr="00ED0DB7">
        <w:rPr>
          <w:rFonts w:hint="eastAsia"/>
        </w:rPr>
        <w:t xml:space="preserve"> bit</w:t>
      </w:r>
      <w:r w:rsidR="00605154" w:rsidRPr="00ED0DB7">
        <w:rPr>
          <w:rFonts w:hint="eastAsia"/>
        </w:rPr>
        <w:t>。</w:t>
      </w:r>
      <w:r w:rsidR="00605154" w:rsidRPr="00ED0DB7">
        <w:rPr>
          <w:rFonts w:hint="eastAsia"/>
        </w:rPr>
        <w:t>(2) 250 m</w:t>
      </w:r>
      <w:r w:rsidR="00605154" w:rsidRPr="00ED0DB7">
        <w:rPr>
          <w:rFonts w:hint="eastAsia"/>
        </w:rPr>
        <w:t>。</w:t>
      </w:r>
      <w:r w:rsidR="00605154" w:rsidRPr="00ED0DB7">
        <w:rPr>
          <w:rFonts w:hint="eastAsia"/>
        </w:rPr>
        <w:t>(3) 50 bit/s</w:t>
      </w:r>
      <w:r w:rsidR="00605154" w:rsidRPr="00ED0DB7">
        <w:rPr>
          <w:rFonts w:hint="eastAsia"/>
        </w:rPr>
        <w:t>。</w:t>
      </w:r>
    </w:p>
    <w:p w14:paraId="59F9FD52" w14:textId="15E1C0DE" w:rsidR="00605154" w:rsidRPr="00ED0DB7" w:rsidRDefault="00615C44" w:rsidP="001C08E9">
      <w:pPr>
        <w:pStyle w:val="afff4"/>
        <w:ind w:left="629"/>
      </w:pPr>
      <w:r>
        <w:rPr>
          <w:rFonts w:hint="eastAsia"/>
        </w:rPr>
        <w:t>T</w:t>
      </w:r>
      <w:r w:rsidR="00605154" w:rsidRPr="00ED0DB7">
        <w:rPr>
          <w:rFonts w:hint="eastAsia"/>
        </w:rPr>
        <w:t>1-</w:t>
      </w:r>
      <w:r>
        <w:rPr>
          <w:rFonts w:hint="eastAsia"/>
        </w:rPr>
        <w:t>13</w:t>
      </w:r>
      <w:r w:rsidR="00605154" w:rsidRPr="00ED0DB7">
        <w:rPr>
          <w:rFonts w:hint="eastAsia"/>
        </w:rPr>
        <w:t xml:space="preserve"> </w:t>
      </w:r>
      <w:r w:rsidR="001C08E9" w:rsidRPr="00ED0DB7">
        <w:rPr>
          <w:rFonts w:hint="eastAsia"/>
        </w:rPr>
        <w:tab/>
      </w:r>
      <w:r w:rsidR="00605154" w:rsidRPr="00ED0DB7">
        <w:rPr>
          <w:rFonts w:hint="eastAsia"/>
        </w:rPr>
        <w:t>吞吐量为</w:t>
      </w:r>
      <w:r w:rsidR="00605154" w:rsidRPr="00ED0DB7">
        <w:rPr>
          <w:rFonts w:hint="eastAsia"/>
        </w:rPr>
        <w:t>500 kbit/s</w:t>
      </w:r>
      <w:r w:rsidR="00605154" w:rsidRPr="00ED0DB7">
        <w:rPr>
          <w:rFonts w:hint="eastAsia"/>
        </w:rPr>
        <w:t>。传送时间</w:t>
      </w:r>
      <w:r w:rsidR="001C5407" w:rsidRPr="00FC34EE">
        <w:t>约为</w:t>
      </w:r>
      <w:r w:rsidR="001C5407" w:rsidRPr="00FC34EE">
        <w:rPr>
          <w:rFonts w:hint="eastAsia"/>
        </w:rPr>
        <w:t>168</w:t>
      </w:r>
      <w:r w:rsidR="001C5407" w:rsidRPr="00FC34EE">
        <w:t xml:space="preserve"> s</w:t>
      </w:r>
      <w:r w:rsidR="00605154" w:rsidRPr="00ED0DB7">
        <w:rPr>
          <w:rFonts w:hint="eastAsia"/>
        </w:rPr>
        <w:t>。</w:t>
      </w:r>
    </w:p>
    <w:p w14:paraId="66780821" w14:textId="77777777" w:rsidR="00605154" w:rsidRPr="00ED0DB7" w:rsidRDefault="00605154" w:rsidP="001C08E9">
      <w:pPr>
        <w:pStyle w:val="A40"/>
      </w:pPr>
      <w:r w:rsidRPr="00ED0DB7">
        <w:rPr>
          <w:rFonts w:hint="eastAsia"/>
        </w:rPr>
        <w:t>第</w:t>
      </w:r>
      <w:r w:rsidRPr="00ED0DB7">
        <w:rPr>
          <w:rFonts w:hint="eastAsia"/>
        </w:rPr>
        <w:t>2</w:t>
      </w:r>
      <w:r w:rsidRPr="00ED0DB7">
        <w:rPr>
          <w:rFonts w:hint="eastAsia"/>
        </w:rPr>
        <w:t>章</w:t>
      </w:r>
    </w:p>
    <w:p w14:paraId="240782D9" w14:textId="7154453B" w:rsidR="00605154" w:rsidRPr="00ED0DB7" w:rsidRDefault="00615C44" w:rsidP="001C08E9">
      <w:pPr>
        <w:pStyle w:val="afff4"/>
        <w:ind w:left="629"/>
      </w:pPr>
      <w:r>
        <w:rPr>
          <w:rFonts w:hint="eastAsia"/>
        </w:rPr>
        <w:t>T</w:t>
      </w:r>
      <w:r w:rsidR="001C08E9" w:rsidRPr="00ED0DB7">
        <w:rPr>
          <w:rFonts w:hint="eastAsia"/>
        </w:rPr>
        <w:t>2-0</w:t>
      </w:r>
      <w:r>
        <w:rPr>
          <w:rFonts w:hint="eastAsia"/>
        </w:rPr>
        <w:t>1</w:t>
      </w:r>
      <w:r w:rsidR="001C08E9" w:rsidRPr="00ED0DB7">
        <w:rPr>
          <w:rFonts w:hint="eastAsia"/>
        </w:rPr>
        <w:tab/>
      </w:r>
      <w:r w:rsidR="00605154" w:rsidRPr="00ED0DB7">
        <w:rPr>
          <w:rFonts w:hint="eastAsia"/>
        </w:rPr>
        <w:t>80000 bit/s</w:t>
      </w:r>
      <w:r w:rsidR="00605154" w:rsidRPr="00ED0DB7">
        <w:rPr>
          <w:rFonts w:hint="eastAsia"/>
        </w:rPr>
        <w:t>。</w:t>
      </w:r>
    </w:p>
    <w:p w14:paraId="4F337694" w14:textId="48F0DE25" w:rsidR="00605154" w:rsidRPr="00ED0DB7" w:rsidRDefault="00615C44" w:rsidP="001C08E9">
      <w:pPr>
        <w:pStyle w:val="afff4"/>
        <w:ind w:left="629"/>
      </w:pPr>
      <w:r>
        <w:rPr>
          <w:rFonts w:hint="eastAsia"/>
        </w:rPr>
        <w:t>T</w:t>
      </w:r>
      <w:r w:rsidR="00605154" w:rsidRPr="00ED0DB7">
        <w:rPr>
          <w:rFonts w:hint="eastAsia"/>
        </w:rPr>
        <w:t>2-0</w:t>
      </w:r>
      <w:r>
        <w:rPr>
          <w:rFonts w:hint="eastAsia"/>
        </w:rPr>
        <w:t>2</w:t>
      </w:r>
      <w:r w:rsidR="00605154" w:rsidRPr="00ED0DB7">
        <w:t xml:space="preserve"> </w:t>
      </w:r>
      <w:r w:rsidR="001C08E9" w:rsidRPr="00ED0DB7">
        <w:rPr>
          <w:rFonts w:hint="eastAsia"/>
        </w:rPr>
        <w:tab/>
      </w:r>
      <w:r w:rsidR="00605154" w:rsidRPr="00ED0DB7">
        <w:rPr>
          <w:i/>
        </w:rPr>
        <w:t>S</w:t>
      </w:r>
      <w:r w:rsidR="00605154" w:rsidRPr="00ED0DB7">
        <w:t>/</w:t>
      </w:r>
      <w:r w:rsidR="00605154" w:rsidRPr="00ED0DB7">
        <w:rPr>
          <w:i/>
        </w:rPr>
        <w:t>N</w:t>
      </w:r>
      <w:r w:rsidR="00605154" w:rsidRPr="00ED0DB7">
        <w:t xml:space="preserve"> = 64.2 dB    </w:t>
      </w:r>
      <w:r w:rsidR="00605154" w:rsidRPr="00ED0DB7">
        <w:rPr>
          <w:rFonts w:hint="eastAsia"/>
        </w:rPr>
        <w:t>是个信噪比很高的信道。</w:t>
      </w:r>
    </w:p>
    <w:p w14:paraId="0458EB01" w14:textId="5B871911" w:rsidR="00605154" w:rsidRPr="00ED0DB7" w:rsidRDefault="00615C44" w:rsidP="001C08E9">
      <w:pPr>
        <w:pStyle w:val="afff4"/>
        <w:ind w:left="629"/>
      </w:pPr>
      <w:r>
        <w:rPr>
          <w:rFonts w:hint="eastAsia"/>
        </w:rPr>
        <w:t>T</w:t>
      </w:r>
      <w:r w:rsidR="00605154" w:rsidRPr="00ED0DB7">
        <w:rPr>
          <w:rFonts w:hint="eastAsia"/>
        </w:rPr>
        <w:t>2-0</w:t>
      </w:r>
      <w:r>
        <w:rPr>
          <w:rFonts w:hint="eastAsia"/>
        </w:rPr>
        <w:t>3</w:t>
      </w:r>
      <w:r w:rsidR="00605154" w:rsidRPr="00ED0DB7">
        <w:rPr>
          <w:rFonts w:hint="eastAsia"/>
        </w:rPr>
        <w:t xml:space="preserve"> </w:t>
      </w:r>
      <w:r w:rsidR="001C08E9" w:rsidRPr="00ED0DB7">
        <w:rPr>
          <w:rFonts w:hint="eastAsia"/>
        </w:rPr>
        <w:tab/>
      </w:r>
      <w:r w:rsidR="00605154" w:rsidRPr="00ED0DB7">
        <w:rPr>
          <w:rFonts w:hint="eastAsia"/>
        </w:rPr>
        <w:t>信噪比应增大到约</w:t>
      </w:r>
      <w:r w:rsidR="00605154" w:rsidRPr="00ED0DB7">
        <w:rPr>
          <w:rFonts w:hint="eastAsia"/>
        </w:rPr>
        <w:t>100</w:t>
      </w:r>
      <w:r w:rsidR="00605154" w:rsidRPr="00ED0DB7">
        <w:rPr>
          <w:rFonts w:hint="eastAsia"/>
        </w:rPr>
        <w:t>倍。</w:t>
      </w:r>
    </w:p>
    <w:p w14:paraId="623C33AB" w14:textId="77777777" w:rsidR="00605154" w:rsidRPr="00ED0DB7" w:rsidRDefault="00605154" w:rsidP="001C08E9">
      <w:pPr>
        <w:pStyle w:val="afff4"/>
        <w:ind w:left="629"/>
        <w:rPr>
          <w:spacing w:val="-2"/>
        </w:rPr>
      </w:pPr>
      <w:r w:rsidRPr="00ED0DB7">
        <w:rPr>
          <w:rFonts w:hint="eastAsia"/>
        </w:rPr>
        <w:t xml:space="preserve">    </w:t>
      </w:r>
      <w:r w:rsidR="001C08E9" w:rsidRPr="00ED0DB7">
        <w:rPr>
          <w:rFonts w:hint="eastAsia"/>
        </w:rPr>
        <w:tab/>
      </w:r>
      <w:r w:rsidRPr="00ED0DB7">
        <w:rPr>
          <w:rFonts w:hint="eastAsia"/>
          <w:spacing w:val="-2"/>
        </w:rPr>
        <w:t>如果在此基础上将信噪比</w:t>
      </w:r>
      <w:r w:rsidRPr="00ED0DB7">
        <w:rPr>
          <w:rFonts w:hint="eastAsia"/>
          <w:i/>
          <w:iCs/>
          <w:spacing w:val="-2"/>
        </w:rPr>
        <w:t>S</w:t>
      </w:r>
      <w:r w:rsidRPr="00ED0DB7">
        <w:rPr>
          <w:rFonts w:hint="eastAsia"/>
          <w:spacing w:val="-2"/>
        </w:rPr>
        <w:t>/</w:t>
      </w:r>
      <w:r w:rsidRPr="00ED0DB7">
        <w:rPr>
          <w:rFonts w:hint="eastAsia"/>
          <w:i/>
          <w:iCs/>
          <w:spacing w:val="-2"/>
        </w:rPr>
        <w:t>N</w:t>
      </w:r>
      <w:r w:rsidRPr="00ED0DB7">
        <w:rPr>
          <w:rFonts w:hint="eastAsia"/>
          <w:spacing w:val="-2"/>
        </w:rPr>
        <w:t>再增大到</w:t>
      </w:r>
      <w:r w:rsidRPr="00ED0DB7">
        <w:rPr>
          <w:rFonts w:hint="eastAsia"/>
          <w:spacing w:val="-2"/>
        </w:rPr>
        <w:t>10</w:t>
      </w:r>
      <w:r w:rsidRPr="00ED0DB7">
        <w:rPr>
          <w:rFonts w:hint="eastAsia"/>
          <w:spacing w:val="-2"/>
        </w:rPr>
        <w:t>倍，最大信息速率只能再增加</w:t>
      </w:r>
      <w:r w:rsidRPr="00ED0DB7">
        <w:rPr>
          <w:rFonts w:hint="eastAsia"/>
          <w:spacing w:val="-2"/>
        </w:rPr>
        <w:t>18.5%</w:t>
      </w:r>
      <w:r w:rsidRPr="00ED0DB7">
        <w:rPr>
          <w:rFonts w:hint="eastAsia"/>
          <w:spacing w:val="-2"/>
        </w:rPr>
        <w:t>左右。</w:t>
      </w:r>
    </w:p>
    <w:p w14:paraId="5765B1CF" w14:textId="26A2AFEB" w:rsidR="00605154" w:rsidRPr="00ED0DB7" w:rsidRDefault="00615C44" w:rsidP="00DD5668">
      <w:pPr>
        <w:pStyle w:val="afff4"/>
        <w:ind w:left="629"/>
      </w:pPr>
      <w:r>
        <w:rPr>
          <w:rFonts w:hint="eastAsia"/>
        </w:rPr>
        <w:t>T</w:t>
      </w:r>
      <w:r w:rsidR="00605154" w:rsidRPr="00ED0DB7">
        <w:rPr>
          <w:rFonts w:hint="eastAsia"/>
        </w:rPr>
        <w:t>2-</w:t>
      </w:r>
      <w:r>
        <w:rPr>
          <w:rFonts w:hint="eastAsia"/>
        </w:rPr>
        <w:t>04</w:t>
      </w:r>
      <w:r w:rsidR="00605154" w:rsidRPr="00ED0DB7">
        <w:rPr>
          <w:rFonts w:hint="eastAsia"/>
        </w:rPr>
        <w:t xml:space="preserve"> </w:t>
      </w:r>
      <w:r w:rsidR="00DD5668" w:rsidRPr="00ED0DB7">
        <w:rPr>
          <w:rFonts w:hint="eastAsia"/>
        </w:rPr>
        <w:tab/>
      </w:r>
      <w:r w:rsidR="00605154" w:rsidRPr="00ED0DB7">
        <w:rPr>
          <w:rFonts w:hint="eastAsia"/>
        </w:rPr>
        <w:t>1200 nm</w:t>
      </w:r>
      <w:r w:rsidR="00605154" w:rsidRPr="00ED0DB7">
        <w:rPr>
          <w:rFonts w:hint="eastAsia"/>
        </w:rPr>
        <w:t>到</w:t>
      </w:r>
      <w:r w:rsidR="00605154" w:rsidRPr="00ED0DB7">
        <w:rPr>
          <w:rFonts w:hint="eastAsia"/>
        </w:rPr>
        <w:t>1400 nm</w:t>
      </w:r>
      <w:r w:rsidR="00605154" w:rsidRPr="00ED0DB7">
        <w:rPr>
          <w:rFonts w:hint="eastAsia"/>
        </w:rPr>
        <w:t>：带宽</w:t>
      </w:r>
      <w:r w:rsidR="00605154" w:rsidRPr="00ED0DB7">
        <w:rPr>
          <w:rFonts w:hint="eastAsia"/>
        </w:rPr>
        <w:t xml:space="preserve"> = 23.8 THz</w:t>
      </w:r>
    </w:p>
    <w:p w14:paraId="73632AC3"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rPr>
        <w:t>1400 nm</w:t>
      </w:r>
      <w:r w:rsidRPr="00ED0DB7">
        <w:rPr>
          <w:rFonts w:hint="eastAsia"/>
        </w:rPr>
        <w:t>到</w:t>
      </w:r>
      <w:r w:rsidRPr="00ED0DB7">
        <w:rPr>
          <w:rFonts w:hint="eastAsia"/>
        </w:rPr>
        <w:t>1600 nm</w:t>
      </w:r>
      <w:r w:rsidRPr="00ED0DB7">
        <w:rPr>
          <w:rFonts w:hint="eastAsia"/>
        </w:rPr>
        <w:t>：带宽</w:t>
      </w:r>
      <w:r w:rsidRPr="00ED0DB7">
        <w:rPr>
          <w:rFonts w:hint="eastAsia"/>
        </w:rPr>
        <w:t xml:space="preserve"> = 17.86 THz</w:t>
      </w:r>
    </w:p>
    <w:p w14:paraId="1DB47439" w14:textId="77777777" w:rsidR="00605154" w:rsidRPr="00ED0DB7" w:rsidRDefault="00605154" w:rsidP="00DD5668">
      <w:pPr>
        <w:pStyle w:val="A40"/>
      </w:pPr>
      <w:r w:rsidRPr="00ED0DB7">
        <w:rPr>
          <w:rFonts w:hint="eastAsia"/>
        </w:rPr>
        <w:t>第</w:t>
      </w:r>
      <w:r w:rsidRPr="00ED0DB7">
        <w:rPr>
          <w:rFonts w:hint="eastAsia"/>
        </w:rPr>
        <w:t>3</w:t>
      </w:r>
      <w:r w:rsidRPr="00ED0DB7">
        <w:rPr>
          <w:rFonts w:hint="eastAsia"/>
        </w:rPr>
        <w:t>章</w:t>
      </w:r>
    </w:p>
    <w:p w14:paraId="31D0F10F" w14:textId="589BAE1E" w:rsidR="00605154" w:rsidRPr="00ED0DB7" w:rsidRDefault="00615C44" w:rsidP="00DD5668">
      <w:pPr>
        <w:pStyle w:val="afff4"/>
        <w:ind w:left="629"/>
      </w:pPr>
      <w:r>
        <w:rPr>
          <w:rFonts w:hint="eastAsia"/>
        </w:rPr>
        <w:t>T</w:t>
      </w:r>
      <w:r w:rsidR="00605154" w:rsidRPr="00ED0DB7">
        <w:rPr>
          <w:rFonts w:hint="eastAsia"/>
        </w:rPr>
        <w:t>3-0</w:t>
      </w:r>
      <w:r>
        <w:rPr>
          <w:rFonts w:hint="eastAsia"/>
        </w:rPr>
        <w:t>1</w:t>
      </w:r>
      <w:r w:rsidR="00605154" w:rsidRPr="00ED0DB7">
        <w:rPr>
          <w:rFonts w:hint="eastAsia"/>
        </w:rPr>
        <w:t xml:space="preserve"> </w:t>
      </w:r>
      <w:r w:rsidR="00DD5668" w:rsidRPr="00ED0DB7">
        <w:rPr>
          <w:rFonts w:hint="eastAsia"/>
        </w:rPr>
        <w:tab/>
      </w:r>
      <w:r w:rsidR="00605154" w:rsidRPr="00ED0DB7">
        <w:rPr>
          <w:rFonts w:hint="eastAsia"/>
        </w:rPr>
        <w:t>添加的检验序列是</w:t>
      </w:r>
      <w:r w:rsidR="00605154" w:rsidRPr="00ED0DB7">
        <w:rPr>
          <w:rFonts w:hint="eastAsia"/>
        </w:rPr>
        <w:t>1110</w:t>
      </w:r>
      <w:r w:rsidR="00605154" w:rsidRPr="00ED0DB7">
        <w:rPr>
          <w:rFonts w:hint="eastAsia"/>
        </w:rPr>
        <w:t>。出现的两种差错都可以发现。仅仅采用了</w:t>
      </w:r>
      <w:r w:rsidR="00605154" w:rsidRPr="00ED0DB7">
        <w:rPr>
          <w:rFonts w:hint="eastAsia"/>
        </w:rPr>
        <w:t>CRC</w:t>
      </w:r>
      <w:r w:rsidR="00605154" w:rsidRPr="00ED0DB7">
        <w:rPr>
          <w:rFonts w:hint="eastAsia"/>
        </w:rPr>
        <w:t>检验，数据链路层的传输还不是可靠的传输。</w:t>
      </w:r>
    </w:p>
    <w:p w14:paraId="37BC89F7" w14:textId="6773909C" w:rsidR="00605154" w:rsidRPr="00ED0DB7" w:rsidRDefault="00615C44" w:rsidP="00DD5668">
      <w:pPr>
        <w:pStyle w:val="afff4"/>
        <w:ind w:left="629"/>
      </w:pPr>
      <w:r>
        <w:rPr>
          <w:rFonts w:hint="eastAsia"/>
        </w:rPr>
        <w:t>T</w:t>
      </w:r>
      <w:r w:rsidR="00605154" w:rsidRPr="00ED0DB7">
        <w:rPr>
          <w:rFonts w:hint="eastAsia"/>
        </w:rPr>
        <w:t>3-0</w:t>
      </w:r>
      <w:r>
        <w:rPr>
          <w:rFonts w:hint="eastAsia"/>
        </w:rPr>
        <w:t>2</w:t>
      </w:r>
      <w:r w:rsidR="00605154" w:rsidRPr="00ED0DB7">
        <w:rPr>
          <w:rFonts w:hint="eastAsia"/>
        </w:rPr>
        <w:t xml:space="preserve"> </w:t>
      </w:r>
      <w:r w:rsidR="00DD5668" w:rsidRPr="00ED0DB7">
        <w:rPr>
          <w:rFonts w:hint="eastAsia"/>
        </w:rPr>
        <w:tab/>
      </w:r>
      <w:r w:rsidR="00605154" w:rsidRPr="00ED0DB7">
        <w:rPr>
          <w:rFonts w:hint="eastAsia"/>
        </w:rPr>
        <w:t>余数是</w:t>
      </w:r>
      <w:r w:rsidR="00605154" w:rsidRPr="00ED0DB7">
        <w:rPr>
          <w:rFonts w:hint="eastAsia"/>
        </w:rPr>
        <w:t>011</w:t>
      </w:r>
      <w:r w:rsidR="00605154" w:rsidRPr="00ED0DB7">
        <w:rPr>
          <w:rFonts w:hint="eastAsia"/>
        </w:rPr>
        <w:t>。</w:t>
      </w:r>
    </w:p>
    <w:p w14:paraId="5705A770" w14:textId="577F9719" w:rsidR="00605154" w:rsidRPr="00ED0DB7" w:rsidRDefault="00615C44" w:rsidP="00DD5668">
      <w:pPr>
        <w:pStyle w:val="afff4"/>
        <w:ind w:left="629"/>
      </w:pPr>
      <w:r>
        <w:rPr>
          <w:rFonts w:hint="eastAsia"/>
        </w:rPr>
        <w:t>T</w:t>
      </w:r>
      <w:r w:rsidR="00605154" w:rsidRPr="00ED0DB7">
        <w:rPr>
          <w:rFonts w:hint="eastAsia"/>
        </w:rPr>
        <w:t>3-0</w:t>
      </w:r>
      <w:r>
        <w:rPr>
          <w:rFonts w:hint="eastAsia"/>
        </w:rPr>
        <w:t>3</w:t>
      </w:r>
      <w:r w:rsidR="00605154" w:rsidRPr="00ED0DB7">
        <w:rPr>
          <w:rFonts w:hint="eastAsia"/>
        </w:rPr>
        <w:t xml:space="preserve"> </w:t>
      </w:r>
      <w:r w:rsidR="00DD5668" w:rsidRPr="00ED0DB7">
        <w:rPr>
          <w:rFonts w:hint="eastAsia"/>
        </w:rPr>
        <w:tab/>
      </w:r>
      <w:r w:rsidR="00605154" w:rsidRPr="00ED0DB7">
        <w:rPr>
          <w:rFonts w:hint="eastAsia"/>
        </w:rPr>
        <w:t>7E FE 27 7D 7D 65 7E</w:t>
      </w:r>
    </w:p>
    <w:p w14:paraId="0EF5644F" w14:textId="54D47F89" w:rsidR="00605154" w:rsidRPr="00ED0DB7" w:rsidRDefault="00615C44" w:rsidP="00DD5668">
      <w:pPr>
        <w:pStyle w:val="afff4"/>
        <w:ind w:left="629"/>
      </w:pPr>
      <w:r>
        <w:rPr>
          <w:rFonts w:hint="eastAsia"/>
        </w:rPr>
        <w:t>T</w:t>
      </w:r>
      <w:r w:rsidR="00605154" w:rsidRPr="00ED0DB7">
        <w:rPr>
          <w:rFonts w:hint="eastAsia"/>
        </w:rPr>
        <w:t>3-</w:t>
      </w:r>
      <w:r>
        <w:rPr>
          <w:rFonts w:hint="eastAsia"/>
        </w:rPr>
        <w:t>04</w:t>
      </w:r>
      <w:r w:rsidR="00605154" w:rsidRPr="00ED0DB7">
        <w:rPr>
          <w:rFonts w:hint="eastAsia"/>
        </w:rPr>
        <w:t xml:space="preserve"> </w:t>
      </w:r>
      <w:r w:rsidR="00DD5668" w:rsidRPr="00ED0DB7">
        <w:rPr>
          <w:rFonts w:hint="eastAsia"/>
        </w:rPr>
        <w:tab/>
      </w:r>
      <w:r w:rsidR="00605154" w:rsidRPr="00ED0DB7">
        <w:rPr>
          <w:rFonts w:hint="eastAsia"/>
        </w:rPr>
        <w:t>第一个比特串：经过零比特填充后变成</w:t>
      </w:r>
      <w:r w:rsidR="00605154" w:rsidRPr="00ED0DB7">
        <w:rPr>
          <w:rFonts w:hint="eastAsia"/>
        </w:rPr>
        <w:t>011011111</w:t>
      </w:r>
      <w:r w:rsidR="00605154" w:rsidRPr="00ED0DB7">
        <w:rPr>
          <w:rFonts w:hint="eastAsia"/>
          <w:u w:val="single"/>
        </w:rPr>
        <w:t>0</w:t>
      </w:r>
      <w:r w:rsidR="00605154" w:rsidRPr="00ED0DB7">
        <w:rPr>
          <w:rFonts w:hint="eastAsia"/>
        </w:rPr>
        <w:t>11111</w:t>
      </w:r>
      <w:r w:rsidR="00605154" w:rsidRPr="00ED0DB7">
        <w:rPr>
          <w:rFonts w:hint="eastAsia"/>
          <w:u w:val="single"/>
        </w:rPr>
        <w:t>0</w:t>
      </w:r>
      <w:r w:rsidR="00605154" w:rsidRPr="00ED0DB7">
        <w:rPr>
          <w:rFonts w:hint="eastAsia"/>
        </w:rPr>
        <w:t>00</w:t>
      </w:r>
      <w:r w:rsidR="00605154" w:rsidRPr="00ED0DB7">
        <w:rPr>
          <w:rFonts w:hint="eastAsia"/>
        </w:rPr>
        <w:t>（加上下</w:t>
      </w:r>
      <w:r w:rsidR="004B7C82">
        <w:rPr>
          <w:rFonts w:hint="eastAsia"/>
        </w:rPr>
        <w:t>画</w:t>
      </w:r>
      <w:r w:rsidR="00605154" w:rsidRPr="00ED0DB7">
        <w:rPr>
          <w:rFonts w:hint="eastAsia"/>
        </w:rPr>
        <w:t>线的</w:t>
      </w:r>
      <w:r w:rsidR="00605154" w:rsidRPr="00ED0DB7">
        <w:rPr>
          <w:rFonts w:hint="eastAsia"/>
        </w:rPr>
        <w:t>0</w:t>
      </w:r>
      <w:r w:rsidR="00605154" w:rsidRPr="00ED0DB7">
        <w:rPr>
          <w:rFonts w:hint="eastAsia"/>
        </w:rPr>
        <w:t>是填充的）。</w:t>
      </w:r>
    </w:p>
    <w:p w14:paraId="7715DE66"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rPr>
        <w:t>另一个比特串：删除发送端加入的零比特后变成</w:t>
      </w:r>
      <w:r w:rsidRPr="00ED0DB7">
        <w:rPr>
          <w:rFonts w:hint="eastAsia"/>
        </w:rPr>
        <w:t>000111011111</w:t>
      </w:r>
      <w:r w:rsidRPr="00ED0DB7">
        <w:t>-</w:t>
      </w:r>
      <w:r w:rsidRPr="00ED0DB7">
        <w:rPr>
          <w:rFonts w:hint="eastAsia"/>
        </w:rPr>
        <w:t>11111</w:t>
      </w:r>
      <w:r w:rsidRPr="00ED0DB7">
        <w:t>-</w:t>
      </w:r>
      <w:r w:rsidRPr="00ED0DB7">
        <w:rPr>
          <w:rFonts w:hint="eastAsia"/>
        </w:rPr>
        <w:t>110</w:t>
      </w:r>
      <w:r w:rsidRPr="00ED0DB7">
        <w:rPr>
          <w:rFonts w:hint="eastAsia"/>
        </w:rPr>
        <w:t>（连字符表示删除了</w:t>
      </w:r>
      <w:r w:rsidRPr="00ED0DB7">
        <w:rPr>
          <w:rFonts w:hint="eastAsia"/>
        </w:rPr>
        <w:t>0</w:t>
      </w:r>
      <w:r w:rsidRPr="00ED0DB7">
        <w:rPr>
          <w:rFonts w:hint="eastAsia"/>
        </w:rPr>
        <w:t>）。</w:t>
      </w:r>
    </w:p>
    <w:p w14:paraId="3BDBBC6F" w14:textId="0F6E18D4" w:rsidR="00605154" w:rsidRPr="00ED0DB7" w:rsidRDefault="00615C44" w:rsidP="00DD5668">
      <w:pPr>
        <w:pStyle w:val="afff4"/>
        <w:ind w:left="629"/>
      </w:pPr>
      <w:r>
        <w:rPr>
          <w:rFonts w:hint="eastAsia"/>
        </w:rPr>
        <w:t>T</w:t>
      </w:r>
      <w:r w:rsidR="00605154" w:rsidRPr="00ED0DB7">
        <w:rPr>
          <w:rFonts w:hint="eastAsia"/>
        </w:rPr>
        <w:t>3-</w:t>
      </w:r>
      <w:r>
        <w:rPr>
          <w:rFonts w:hint="eastAsia"/>
        </w:rPr>
        <w:t>05</w:t>
      </w:r>
      <w:r w:rsidR="00DD5668" w:rsidRPr="00ED0DB7">
        <w:rPr>
          <w:rFonts w:hint="eastAsia"/>
        </w:rPr>
        <w:tab/>
      </w:r>
      <w:r w:rsidR="00605154" w:rsidRPr="00ED0DB7">
        <w:rPr>
          <w:rFonts w:hint="eastAsia"/>
        </w:rPr>
        <w:t>每秒</w:t>
      </w:r>
      <w:r w:rsidR="00605154" w:rsidRPr="00ED0DB7">
        <w:rPr>
          <w:rFonts w:hint="eastAsia"/>
        </w:rPr>
        <w:t>20</w:t>
      </w:r>
      <w:r w:rsidR="00605154" w:rsidRPr="00ED0DB7">
        <w:rPr>
          <w:rFonts w:hint="eastAsia"/>
        </w:rPr>
        <w:t>兆码元。</w:t>
      </w:r>
    </w:p>
    <w:p w14:paraId="536093D9" w14:textId="512DF488" w:rsidR="00605154" w:rsidRPr="00ED0DB7" w:rsidRDefault="00615C44" w:rsidP="00DD5668">
      <w:pPr>
        <w:pStyle w:val="afff4"/>
        <w:ind w:left="629"/>
      </w:pPr>
      <w:r>
        <w:rPr>
          <w:rFonts w:hint="eastAsia"/>
        </w:rPr>
        <w:t>T</w:t>
      </w:r>
      <w:r w:rsidR="00605154" w:rsidRPr="00ED0DB7">
        <w:rPr>
          <w:rFonts w:hint="eastAsia"/>
        </w:rPr>
        <w:t>3-</w:t>
      </w:r>
      <w:r>
        <w:rPr>
          <w:rFonts w:hint="eastAsia"/>
        </w:rPr>
        <w:t>06</w:t>
      </w:r>
      <w:r w:rsidR="00605154" w:rsidRPr="00ED0DB7">
        <w:rPr>
          <w:rFonts w:hint="eastAsia"/>
        </w:rPr>
        <w:t xml:space="preserve"> </w:t>
      </w:r>
      <w:r w:rsidR="00DD5668" w:rsidRPr="00ED0DB7">
        <w:rPr>
          <w:rFonts w:hint="eastAsia"/>
        </w:rPr>
        <w:tab/>
      </w:r>
      <w:r w:rsidR="00605154" w:rsidRPr="00ED0DB7">
        <w:rPr>
          <w:rFonts w:hint="eastAsia"/>
        </w:rPr>
        <w:t>最短帧长为</w:t>
      </w:r>
      <w:r w:rsidR="00605154" w:rsidRPr="00ED0DB7">
        <w:rPr>
          <w:rFonts w:hint="eastAsia"/>
        </w:rPr>
        <w:t>10000 bit</w:t>
      </w:r>
      <w:r w:rsidR="00605154" w:rsidRPr="00ED0DB7">
        <w:rPr>
          <w:rFonts w:hint="eastAsia"/>
        </w:rPr>
        <w:t>，或</w:t>
      </w:r>
      <w:r w:rsidR="00605154" w:rsidRPr="00ED0DB7">
        <w:rPr>
          <w:rFonts w:hint="eastAsia"/>
        </w:rPr>
        <w:t>1250</w:t>
      </w:r>
      <w:r w:rsidR="00605154" w:rsidRPr="00ED0DB7">
        <w:rPr>
          <w:rFonts w:hint="eastAsia"/>
        </w:rPr>
        <w:t>字节。</w:t>
      </w:r>
    </w:p>
    <w:p w14:paraId="274F04E4" w14:textId="12705FAF" w:rsidR="00605154" w:rsidRPr="00ED0DB7" w:rsidRDefault="00615C44" w:rsidP="00DD5668">
      <w:pPr>
        <w:pStyle w:val="afff4"/>
        <w:ind w:left="629"/>
      </w:pPr>
      <w:r>
        <w:rPr>
          <w:rFonts w:hint="eastAsia"/>
        </w:rPr>
        <w:t>T</w:t>
      </w:r>
      <w:r w:rsidR="00605154" w:rsidRPr="00ED0DB7">
        <w:rPr>
          <w:rFonts w:hint="eastAsia"/>
        </w:rPr>
        <w:t>3-</w:t>
      </w:r>
      <w:r>
        <w:rPr>
          <w:rFonts w:hint="eastAsia"/>
        </w:rPr>
        <w:t>07</w:t>
      </w:r>
      <w:r w:rsidR="00DD5668" w:rsidRPr="00ED0DB7">
        <w:rPr>
          <w:rFonts w:hint="eastAsia"/>
        </w:rPr>
        <w:tab/>
      </w:r>
      <w:r w:rsidR="00605154" w:rsidRPr="00ED0DB7">
        <w:rPr>
          <w:rFonts w:hint="eastAsia"/>
        </w:rPr>
        <w:t>对于</w:t>
      </w:r>
      <w:r w:rsidR="00605154" w:rsidRPr="00ED0DB7">
        <w:rPr>
          <w:rFonts w:hint="eastAsia"/>
        </w:rPr>
        <w:t>10 Mbit/s</w:t>
      </w:r>
      <w:r w:rsidR="00605154" w:rsidRPr="00ED0DB7">
        <w:rPr>
          <w:rFonts w:hint="eastAsia"/>
        </w:rPr>
        <w:t>的以太网，等待时间是</w:t>
      </w:r>
      <w:r w:rsidR="00605154" w:rsidRPr="00ED0DB7">
        <w:rPr>
          <w:rFonts w:hint="eastAsia"/>
        </w:rPr>
        <w:t>5.12 ms</w:t>
      </w:r>
      <w:r w:rsidR="00605154" w:rsidRPr="00ED0DB7">
        <w:rPr>
          <w:rFonts w:hint="eastAsia"/>
        </w:rPr>
        <w:t>。</w:t>
      </w:r>
    </w:p>
    <w:p w14:paraId="1D7B6351"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rPr>
        <w:t>对于</w:t>
      </w:r>
      <w:r w:rsidRPr="00ED0DB7">
        <w:rPr>
          <w:rFonts w:hint="eastAsia"/>
        </w:rPr>
        <w:t>100 Mbit/s</w:t>
      </w:r>
      <w:r w:rsidRPr="00ED0DB7">
        <w:rPr>
          <w:rFonts w:hint="eastAsia"/>
        </w:rPr>
        <w:t>的以太网，等待时间是</w:t>
      </w:r>
      <w:r w:rsidRPr="00ED0DB7">
        <w:rPr>
          <w:rFonts w:hint="eastAsia"/>
        </w:rPr>
        <w:t xml:space="preserve">512 </w:t>
      </w:r>
      <w:r w:rsidRPr="00ED0DB7">
        <w:rPr>
          <w:rFonts w:hint="eastAsia"/>
        </w:rPr>
        <w:sym w:font="Symbol" w:char="F06D"/>
      </w:r>
      <w:r w:rsidRPr="00ED0DB7">
        <w:rPr>
          <w:rFonts w:hint="eastAsia"/>
        </w:rPr>
        <w:t>s</w:t>
      </w:r>
      <w:r w:rsidRPr="00ED0DB7">
        <w:rPr>
          <w:rFonts w:hint="eastAsia"/>
        </w:rPr>
        <w:t>。</w:t>
      </w:r>
    </w:p>
    <w:p w14:paraId="3E0DA74C" w14:textId="6618AC27" w:rsidR="00605154" w:rsidRPr="00ED0DB7" w:rsidRDefault="00615C44" w:rsidP="00DD5668">
      <w:pPr>
        <w:pStyle w:val="afff4"/>
        <w:ind w:left="629"/>
      </w:pPr>
      <w:r>
        <w:rPr>
          <w:rFonts w:hint="eastAsia"/>
        </w:rPr>
        <w:t>T</w:t>
      </w:r>
      <w:r w:rsidR="00605154" w:rsidRPr="00ED0DB7">
        <w:rPr>
          <w:rFonts w:hint="eastAsia"/>
        </w:rPr>
        <w:t>3-</w:t>
      </w:r>
      <w:r>
        <w:rPr>
          <w:rFonts w:hint="eastAsia"/>
        </w:rPr>
        <w:t>08</w:t>
      </w:r>
      <w:r w:rsidR="00DD5668" w:rsidRPr="00ED0DB7">
        <w:rPr>
          <w:rFonts w:hint="eastAsia"/>
        </w:rPr>
        <w:tab/>
      </w:r>
      <w:r w:rsidR="00605154" w:rsidRPr="00ED0DB7">
        <w:rPr>
          <w:rFonts w:hint="eastAsia"/>
        </w:rPr>
        <w:t>设在</w:t>
      </w:r>
      <w:r w:rsidR="00605154" w:rsidRPr="00ED0DB7">
        <w:rPr>
          <w:rFonts w:hint="eastAsia"/>
          <w:i/>
        </w:rPr>
        <w:t xml:space="preserve">t </w:t>
      </w:r>
      <w:r w:rsidR="00605154" w:rsidRPr="00ED0DB7">
        <w:rPr>
          <w:rFonts w:hint="eastAsia"/>
        </w:rPr>
        <w:t>= 0</w:t>
      </w:r>
      <w:r w:rsidR="00605154" w:rsidRPr="00ED0DB7">
        <w:rPr>
          <w:rFonts w:hint="eastAsia"/>
        </w:rPr>
        <w:t>时</w:t>
      </w:r>
      <w:r w:rsidR="00605154" w:rsidRPr="00ED0DB7">
        <w:rPr>
          <w:rFonts w:hint="eastAsia"/>
        </w:rPr>
        <w:t>A</w:t>
      </w:r>
      <w:r w:rsidR="00605154" w:rsidRPr="00ED0DB7">
        <w:rPr>
          <w:rFonts w:hint="eastAsia"/>
        </w:rPr>
        <w:t>开始发送。在</w:t>
      </w:r>
      <w:r w:rsidR="00605154" w:rsidRPr="00ED0DB7">
        <w:rPr>
          <w:rFonts w:hint="eastAsia"/>
          <w:i/>
        </w:rPr>
        <w:t xml:space="preserve">t </w:t>
      </w:r>
      <w:r w:rsidR="00605154" w:rsidRPr="00ED0DB7">
        <w:rPr>
          <w:rFonts w:hint="eastAsia"/>
        </w:rPr>
        <w:t>= 576</w:t>
      </w:r>
      <w:r w:rsidR="00605154" w:rsidRPr="00ED0DB7">
        <w:rPr>
          <w:rFonts w:hint="eastAsia"/>
        </w:rPr>
        <w:t>比特时间，如无碰撞，则</w:t>
      </w:r>
      <w:r w:rsidR="00605154" w:rsidRPr="00ED0DB7">
        <w:rPr>
          <w:rFonts w:hint="eastAsia"/>
        </w:rPr>
        <w:t>A</w:t>
      </w:r>
      <w:r w:rsidR="00605154" w:rsidRPr="00ED0DB7">
        <w:rPr>
          <w:rFonts w:hint="eastAsia"/>
        </w:rPr>
        <w:t>应当发送完毕。</w:t>
      </w:r>
    </w:p>
    <w:p w14:paraId="2CD7E527"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i/>
        </w:rPr>
        <w:t xml:space="preserve">t </w:t>
      </w:r>
      <w:r w:rsidRPr="00ED0DB7">
        <w:rPr>
          <w:rFonts w:hint="eastAsia"/>
        </w:rPr>
        <w:t>= 225</w:t>
      </w:r>
      <w:r w:rsidRPr="00ED0DB7">
        <w:rPr>
          <w:rFonts w:hint="eastAsia"/>
        </w:rPr>
        <w:t>比特时间，</w:t>
      </w:r>
      <w:r w:rsidRPr="00ED0DB7">
        <w:rPr>
          <w:rFonts w:hint="eastAsia"/>
        </w:rPr>
        <w:t>B</w:t>
      </w:r>
      <w:r w:rsidRPr="00ED0DB7">
        <w:rPr>
          <w:rFonts w:hint="eastAsia"/>
        </w:rPr>
        <w:t>就检测出</w:t>
      </w:r>
      <w:r w:rsidRPr="00ED0DB7">
        <w:rPr>
          <w:rFonts w:hint="eastAsia"/>
        </w:rPr>
        <w:t>A</w:t>
      </w:r>
      <w:r w:rsidRPr="00ED0DB7">
        <w:rPr>
          <w:rFonts w:hint="eastAsia"/>
        </w:rPr>
        <w:t>的信号。只要</w:t>
      </w:r>
      <w:r w:rsidRPr="00ED0DB7">
        <w:rPr>
          <w:rFonts w:hint="eastAsia"/>
        </w:rPr>
        <w:t>B</w:t>
      </w:r>
      <w:r w:rsidRPr="00ED0DB7">
        <w:rPr>
          <w:rFonts w:hint="eastAsia"/>
        </w:rPr>
        <w:t>在</w:t>
      </w:r>
      <w:r w:rsidRPr="00ED0DB7">
        <w:rPr>
          <w:rFonts w:hint="eastAsia"/>
          <w:i/>
        </w:rPr>
        <w:t xml:space="preserve">t </w:t>
      </w:r>
      <w:r w:rsidRPr="00ED0DB7">
        <w:rPr>
          <w:rFonts w:hint="eastAsia"/>
        </w:rPr>
        <w:t>= 224</w:t>
      </w:r>
      <w:r w:rsidRPr="00ED0DB7">
        <w:rPr>
          <w:rFonts w:hint="eastAsia"/>
        </w:rPr>
        <w:t>比特时间之前发送数据，</w:t>
      </w:r>
      <w:r w:rsidRPr="00ED0DB7">
        <w:rPr>
          <w:rFonts w:hint="eastAsia"/>
        </w:rPr>
        <w:t>A</w:t>
      </w:r>
      <w:r w:rsidRPr="00ED0DB7">
        <w:rPr>
          <w:rFonts w:hint="eastAsia"/>
        </w:rPr>
        <w:t>在发送完毕之前就一定能检测到碰撞，因此</w:t>
      </w:r>
      <w:r w:rsidRPr="00ED0DB7">
        <w:rPr>
          <w:rFonts w:hint="eastAsia"/>
        </w:rPr>
        <w:t>A</w:t>
      </w:r>
      <w:r w:rsidRPr="00ED0DB7">
        <w:rPr>
          <w:rFonts w:hint="eastAsia"/>
        </w:rPr>
        <w:t>不能把自己的数据发送完毕。</w:t>
      </w:r>
    </w:p>
    <w:p w14:paraId="717EDB23"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rPr>
        <w:t>如果</w:t>
      </w:r>
      <w:r w:rsidRPr="00ED0DB7">
        <w:rPr>
          <w:rFonts w:hint="eastAsia"/>
        </w:rPr>
        <w:t>A</w:t>
      </w:r>
      <w:r w:rsidRPr="00ED0DB7">
        <w:rPr>
          <w:rFonts w:hint="eastAsia"/>
        </w:rPr>
        <w:t>在发送完毕之前并没有检测到碰撞，那么就能够肯定</w:t>
      </w:r>
      <w:r w:rsidRPr="00ED0DB7">
        <w:rPr>
          <w:rFonts w:hint="eastAsia"/>
        </w:rPr>
        <w:t>A</w:t>
      </w:r>
      <w:r w:rsidRPr="00ED0DB7">
        <w:rPr>
          <w:rFonts w:hint="eastAsia"/>
        </w:rPr>
        <w:t>所发送的帧不会和</w:t>
      </w:r>
      <w:r w:rsidRPr="00ED0DB7">
        <w:rPr>
          <w:rFonts w:hint="eastAsia"/>
        </w:rPr>
        <w:t>B</w:t>
      </w:r>
      <w:r w:rsidRPr="00ED0DB7">
        <w:rPr>
          <w:rFonts w:hint="eastAsia"/>
        </w:rPr>
        <w:t>发送的帧发生碰撞（当然也不会和其他站点发生碰撞）。</w:t>
      </w:r>
    </w:p>
    <w:p w14:paraId="2AA9C2FB" w14:textId="5B9145FC" w:rsidR="00605154" w:rsidRPr="00ED0DB7" w:rsidRDefault="00615C44" w:rsidP="00DD5668">
      <w:pPr>
        <w:pStyle w:val="afff4"/>
        <w:ind w:left="629"/>
      </w:pPr>
      <w:r>
        <w:rPr>
          <w:rFonts w:hint="eastAsia"/>
        </w:rPr>
        <w:t>T</w:t>
      </w:r>
      <w:r w:rsidR="00605154" w:rsidRPr="00ED0DB7">
        <w:rPr>
          <w:rFonts w:hint="eastAsia"/>
        </w:rPr>
        <w:t>3-</w:t>
      </w:r>
      <w:r>
        <w:rPr>
          <w:rFonts w:hint="eastAsia"/>
        </w:rPr>
        <w:t>09</w:t>
      </w:r>
      <w:r w:rsidR="00605154" w:rsidRPr="00ED0DB7">
        <w:rPr>
          <w:rFonts w:hint="eastAsia"/>
        </w:rPr>
        <w:t xml:space="preserve"> </w:t>
      </w:r>
      <w:r w:rsidR="00DD5668" w:rsidRPr="00ED0DB7">
        <w:rPr>
          <w:rFonts w:hint="eastAsia"/>
        </w:rPr>
        <w:tab/>
      </w:r>
      <w:r w:rsidR="00605154" w:rsidRPr="00ED0DB7">
        <w:rPr>
          <w:rFonts w:hint="eastAsia"/>
          <w:i/>
        </w:rPr>
        <w:t>t</w:t>
      </w:r>
      <w:r w:rsidR="00605154" w:rsidRPr="00ED0DB7">
        <w:rPr>
          <w:rFonts w:hint="eastAsia"/>
        </w:rPr>
        <w:t xml:space="preserve"> = 0</w:t>
      </w:r>
      <w:r w:rsidR="00605154" w:rsidRPr="00ED0DB7">
        <w:rPr>
          <w:rFonts w:hint="eastAsia"/>
        </w:rPr>
        <w:t>时，</w:t>
      </w:r>
      <w:r w:rsidR="00605154" w:rsidRPr="00ED0DB7">
        <w:rPr>
          <w:rFonts w:hint="eastAsia"/>
        </w:rPr>
        <w:t>A</w:t>
      </w:r>
      <w:r w:rsidR="00605154" w:rsidRPr="00ED0DB7">
        <w:rPr>
          <w:rFonts w:hint="eastAsia"/>
        </w:rPr>
        <w:t>和</w:t>
      </w:r>
      <w:r w:rsidR="00605154" w:rsidRPr="00ED0DB7">
        <w:rPr>
          <w:rFonts w:hint="eastAsia"/>
        </w:rPr>
        <w:t>B</w:t>
      </w:r>
      <w:r w:rsidR="00605154" w:rsidRPr="00ED0DB7">
        <w:rPr>
          <w:rFonts w:hint="eastAsia"/>
        </w:rPr>
        <w:t>开始发送数据。</w:t>
      </w:r>
    </w:p>
    <w:p w14:paraId="4DA9D500"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i/>
        </w:rPr>
        <w:t>t</w:t>
      </w:r>
      <w:r w:rsidRPr="00ED0DB7">
        <w:rPr>
          <w:rFonts w:hint="eastAsia"/>
        </w:rPr>
        <w:t xml:space="preserve"> = 225</w:t>
      </w:r>
      <w:r w:rsidRPr="00ED0DB7">
        <w:rPr>
          <w:rFonts w:hint="eastAsia"/>
        </w:rPr>
        <w:t>比特时间，</w:t>
      </w:r>
      <w:r w:rsidRPr="00ED0DB7">
        <w:rPr>
          <w:rFonts w:hint="eastAsia"/>
        </w:rPr>
        <w:t>A</w:t>
      </w:r>
      <w:r w:rsidRPr="00ED0DB7">
        <w:rPr>
          <w:rFonts w:hint="eastAsia"/>
        </w:rPr>
        <w:t>和</w:t>
      </w:r>
      <w:r w:rsidRPr="00ED0DB7">
        <w:rPr>
          <w:rFonts w:hint="eastAsia"/>
        </w:rPr>
        <w:t>B</w:t>
      </w:r>
      <w:r w:rsidRPr="00ED0DB7">
        <w:rPr>
          <w:rFonts w:hint="eastAsia"/>
        </w:rPr>
        <w:t>都检测到碰撞。</w:t>
      </w:r>
    </w:p>
    <w:p w14:paraId="075D3539"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i/>
        </w:rPr>
        <w:t>t</w:t>
      </w:r>
      <w:r w:rsidRPr="00ED0DB7">
        <w:rPr>
          <w:rFonts w:hint="eastAsia"/>
        </w:rPr>
        <w:t xml:space="preserve"> = 273</w:t>
      </w:r>
      <w:r w:rsidRPr="00ED0DB7">
        <w:rPr>
          <w:rFonts w:hint="eastAsia"/>
        </w:rPr>
        <w:t>比特时间，</w:t>
      </w:r>
      <w:r w:rsidRPr="00ED0DB7">
        <w:rPr>
          <w:rFonts w:hint="eastAsia"/>
        </w:rPr>
        <w:t>A</w:t>
      </w:r>
      <w:r w:rsidRPr="00ED0DB7">
        <w:rPr>
          <w:rFonts w:hint="eastAsia"/>
        </w:rPr>
        <w:t>和</w:t>
      </w:r>
      <w:r w:rsidRPr="00ED0DB7">
        <w:rPr>
          <w:rFonts w:hint="eastAsia"/>
        </w:rPr>
        <w:t>B</w:t>
      </w:r>
      <w:r w:rsidRPr="00ED0DB7">
        <w:rPr>
          <w:rFonts w:hint="eastAsia"/>
        </w:rPr>
        <w:t>结束干扰信号的传输。</w:t>
      </w:r>
    </w:p>
    <w:p w14:paraId="1DCF857B"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i/>
        </w:rPr>
        <w:t>t</w:t>
      </w:r>
      <w:r w:rsidRPr="00ED0DB7">
        <w:rPr>
          <w:rFonts w:hint="eastAsia"/>
        </w:rPr>
        <w:t xml:space="preserve"> = 594</w:t>
      </w:r>
      <w:r w:rsidRPr="00ED0DB7">
        <w:rPr>
          <w:rFonts w:hint="eastAsia"/>
        </w:rPr>
        <w:t>比特时间，</w:t>
      </w:r>
      <w:r w:rsidRPr="00ED0DB7">
        <w:rPr>
          <w:rFonts w:hint="eastAsia"/>
        </w:rPr>
        <w:t>A</w:t>
      </w:r>
      <w:r w:rsidRPr="00ED0DB7">
        <w:rPr>
          <w:rFonts w:hint="eastAsia"/>
        </w:rPr>
        <w:t>开始发送</w:t>
      </w:r>
      <w:r w:rsidR="00527390" w:rsidRPr="00ED0DB7">
        <w:rPr>
          <w:rFonts w:hint="eastAsia"/>
        </w:rPr>
        <w:t>。</w:t>
      </w:r>
    </w:p>
    <w:p w14:paraId="3D4074E2"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i/>
        </w:rPr>
        <w:t>t</w:t>
      </w:r>
      <w:r w:rsidRPr="00ED0DB7">
        <w:rPr>
          <w:rFonts w:hint="eastAsia"/>
        </w:rPr>
        <w:t xml:space="preserve"> = 785</w:t>
      </w:r>
      <w:r w:rsidRPr="00ED0DB7">
        <w:rPr>
          <w:rFonts w:hint="eastAsia"/>
        </w:rPr>
        <w:t>比特时间，</w:t>
      </w:r>
      <w:r w:rsidRPr="00ED0DB7">
        <w:rPr>
          <w:rFonts w:hint="eastAsia"/>
        </w:rPr>
        <w:t>B</w:t>
      </w:r>
      <w:r w:rsidRPr="00ED0DB7">
        <w:rPr>
          <w:rFonts w:hint="eastAsia"/>
        </w:rPr>
        <w:t>再次检测信道。如空闲，则</w:t>
      </w:r>
      <w:r w:rsidRPr="00ED0DB7">
        <w:rPr>
          <w:rFonts w:hint="eastAsia"/>
        </w:rPr>
        <w:t>B</w:t>
      </w:r>
      <w:r w:rsidRPr="00ED0DB7">
        <w:rPr>
          <w:rFonts w:hint="eastAsia"/>
        </w:rPr>
        <w:t>将在</w:t>
      </w:r>
      <w:r w:rsidRPr="00ED0DB7">
        <w:rPr>
          <w:rFonts w:hint="eastAsia"/>
        </w:rPr>
        <w:t>881</w:t>
      </w:r>
      <w:r w:rsidRPr="00ED0DB7">
        <w:rPr>
          <w:rFonts w:hint="eastAsia"/>
        </w:rPr>
        <w:t>比特时间发送数据。</w:t>
      </w:r>
    </w:p>
    <w:p w14:paraId="6CD0DA97" w14:textId="77777777" w:rsidR="00605154" w:rsidRPr="00ED0DB7" w:rsidRDefault="00605154" w:rsidP="00DD5668">
      <w:pPr>
        <w:pStyle w:val="afff4"/>
        <w:ind w:left="629"/>
      </w:pPr>
      <w:r w:rsidRPr="00ED0DB7">
        <w:rPr>
          <w:rFonts w:hint="eastAsia"/>
        </w:rPr>
        <w:t xml:space="preserve">    </w:t>
      </w:r>
      <w:r w:rsidR="00DD5668" w:rsidRPr="00ED0DB7">
        <w:rPr>
          <w:rFonts w:hint="eastAsia"/>
        </w:rPr>
        <w:tab/>
      </w:r>
      <w:r w:rsidRPr="00ED0DB7">
        <w:rPr>
          <w:rFonts w:hint="eastAsia"/>
        </w:rPr>
        <w:t>A</w:t>
      </w:r>
      <w:r w:rsidRPr="00ED0DB7">
        <w:rPr>
          <w:rFonts w:hint="eastAsia"/>
        </w:rPr>
        <w:t>重传的数据在</w:t>
      </w:r>
      <w:r w:rsidRPr="00ED0DB7">
        <w:rPr>
          <w:rFonts w:hint="eastAsia"/>
        </w:rPr>
        <w:t>819</w:t>
      </w:r>
      <w:r w:rsidRPr="00ED0DB7">
        <w:rPr>
          <w:rFonts w:hint="eastAsia"/>
        </w:rPr>
        <w:t>比特时间到达</w:t>
      </w:r>
      <w:r w:rsidRPr="00ED0DB7">
        <w:rPr>
          <w:rFonts w:hint="eastAsia"/>
        </w:rPr>
        <w:t>B</w:t>
      </w:r>
      <w:r w:rsidRPr="00ED0DB7">
        <w:rPr>
          <w:rFonts w:hint="eastAsia"/>
        </w:rPr>
        <w:t>，</w:t>
      </w:r>
      <w:r w:rsidRPr="00ED0DB7">
        <w:rPr>
          <w:rFonts w:hint="eastAsia"/>
        </w:rPr>
        <w:t>B</w:t>
      </w:r>
      <w:r w:rsidRPr="00ED0DB7">
        <w:rPr>
          <w:rFonts w:hint="eastAsia"/>
        </w:rPr>
        <w:t>先检测到信道忙，因此</w:t>
      </w:r>
      <w:r w:rsidRPr="00ED0DB7">
        <w:rPr>
          <w:rFonts w:hint="eastAsia"/>
        </w:rPr>
        <w:t>B</w:t>
      </w:r>
      <w:r w:rsidRPr="00ED0DB7">
        <w:rPr>
          <w:rFonts w:hint="eastAsia"/>
        </w:rPr>
        <w:t>在预定的</w:t>
      </w:r>
      <w:r w:rsidRPr="00ED0DB7">
        <w:rPr>
          <w:rFonts w:hint="eastAsia"/>
        </w:rPr>
        <w:t>881</w:t>
      </w:r>
      <w:r w:rsidRPr="00ED0DB7">
        <w:rPr>
          <w:rFonts w:hint="eastAsia"/>
        </w:rPr>
        <w:t>比特时间不发送数据。</w:t>
      </w:r>
    </w:p>
    <w:p w14:paraId="235EC08D" w14:textId="6F36AB03" w:rsidR="00605154" w:rsidRPr="00ED0DB7" w:rsidRDefault="00615C44" w:rsidP="00DD5668">
      <w:pPr>
        <w:pStyle w:val="afff4"/>
        <w:ind w:left="629"/>
      </w:pPr>
      <w:r>
        <w:rPr>
          <w:rFonts w:hint="eastAsia"/>
        </w:rPr>
        <w:t>T</w:t>
      </w:r>
      <w:r w:rsidR="00605154" w:rsidRPr="00ED0DB7">
        <w:rPr>
          <w:rFonts w:hint="eastAsia"/>
        </w:rPr>
        <w:t>3-</w:t>
      </w:r>
      <w:r>
        <w:rPr>
          <w:rFonts w:hint="eastAsia"/>
        </w:rPr>
        <w:t>10</w:t>
      </w:r>
      <w:r w:rsidR="00605154" w:rsidRPr="00ED0DB7">
        <w:rPr>
          <w:rFonts w:hint="eastAsia"/>
        </w:rPr>
        <w:t xml:space="preserve"> </w:t>
      </w:r>
      <w:r w:rsidR="00DD5668" w:rsidRPr="00ED0DB7">
        <w:rPr>
          <w:rFonts w:hint="eastAsia"/>
        </w:rPr>
        <w:tab/>
      </w:r>
      <w:r w:rsidR="00605154" w:rsidRPr="00ED0DB7">
        <w:rPr>
          <w:rFonts w:hint="eastAsia"/>
        </w:rPr>
        <w:t>提示：将第</w:t>
      </w:r>
      <w:r w:rsidR="00605154" w:rsidRPr="00ED0DB7">
        <w:rPr>
          <w:rFonts w:hint="eastAsia"/>
          <w:i/>
        </w:rPr>
        <w:t>i</w:t>
      </w:r>
      <w:r w:rsidR="00605154" w:rsidRPr="00ED0DB7">
        <w:rPr>
          <w:rFonts w:hint="eastAsia"/>
        </w:rPr>
        <w:t>次重传失败的概率记为</w:t>
      </w:r>
      <w:r w:rsidR="00605154" w:rsidRPr="00ED0DB7">
        <w:rPr>
          <w:rFonts w:hint="eastAsia"/>
          <w:i/>
        </w:rPr>
        <w:t>P</w:t>
      </w:r>
      <w:r w:rsidR="00605154" w:rsidRPr="00ED0DB7">
        <w:rPr>
          <w:rFonts w:hint="eastAsia"/>
          <w:i/>
          <w:vertAlign w:val="subscript"/>
        </w:rPr>
        <w:t>i</w:t>
      </w:r>
      <w:r w:rsidR="00605154" w:rsidRPr="00ED0DB7">
        <w:rPr>
          <w:rFonts w:hint="eastAsia"/>
        </w:rPr>
        <w:t>，显然</w:t>
      </w:r>
    </w:p>
    <w:p w14:paraId="050DB812" w14:textId="77777777" w:rsidR="00605154" w:rsidRPr="00ED0DB7" w:rsidRDefault="00605154" w:rsidP="00DD5668">
      <w:pPr>
        <w:pStyle w:val="afff4"/>
        <w:ind w:left="629"/>
        <w:jc w:val="center"/>
      </w:pPr>
      <w:r w:rsidRPr="00ED0DB7">
        <w:rPr>
          <w:rFonts w:hint="eastAsia"/>
          <w:i/>
        </w:rPr>
        <w:lastRenderedPageBreak/>
        <w:t>P</w:t>
      </w:r>
      <w:r w:rsidRPr="00ED0DB7">
        <w:rPr>
          <w:rFonts w:hint="eastAsia"/>
          <w:i/>
          <w:vertAlign w:val="subscript"/>
        </w:rPr>
        <w:t xml:space="preserve">i </w:t>
      </w:r>
      <w:r w:rsidRPr="00ED0DB7">
        <w:rPr>
          <w:rFonts w:hint="eastAsia"/>
        </w:rPr>
        <w:t>= (0.5)</w:t>
      </w:r>
      <w:r w:rsidRPr="00ED0DB7">
        <w:rPr>
          <w:rFonts w:hint="eastAsia"/>
          <w:i/>
          <w:vertAlign w:val="superscript"/>
        </w:rPr>
        <w:t>k</w:t>
      </w:r>
      <w:r w:rsidRPr="00ED0DB7">
        <w:rPr>
          <w:rFonts w:hint="eastAsia"/>
        </w:rPr>
        <w:t xml:space="preserve">,   </w:t>
      </w:r>
      <w:r w:rsidRPr="00ED0DB7">
        <w:rPr>
          <w:rFonts w:hint="eastAsia"/>
          <w:i/>
        </w:rPr>
        <w:t>k</w:t>
      </w:r>
      <w:r w:rsidRPr="00ED0DB7">
        <w:rPr>
          <w:rFonts w:hint="eastAsia"/>
        </w:rPr>
        <w:t xml:space="preserve"> = min[</w:t>
      </w:r>
      <w:r w:rsidRPr="00ED0DB7">
        <w:rPr>
          <w:rFonts w:hint="eastAsia"/>
          <w:i/>
        </w:rPr>
        <w:t>i</w:t>
      </w:r>
      <w:r w:rsidRPr="00ED0DB7">
        <w:rPr>
          <w:rFonts w:hint="eastAsia"/>
        </w:rPr>
        <w:t>, 10]</w:t>
      </w:r>
    </w:p>
    <w:p w14:paraId="7A5B2BA7" w14:textId="77777777" w:rsidR="00605154" w:rsidRPr="00ED0DB7" w:rsidRDefault="00DD5668" w:rsidP="00DD5668">
      <w:pPr>
        <w:pStyle w:val="afff4"/>
        <w:ind w:left="629"/>
      </w:pPr>
      <w:r w:rsidRPr="00ED0DB7">
        <w:rPr>
          <w:rFonts w:hint="eastAsia"/>
        </w:rPr>
        <w:tab/>
      </w:r>
      <w:r w:rsidR="00605154" w:rsidRPr="00ED0DB7">
        <w:rPr>
          <w:rFonts w:hint="eastAsia"/>
        </w:rPr>
        <w:t>故第</w:t>
      </w:r>
      <w:r w:rsidR="00605154" w:rsidRPr="00ED0DB7">
        <w:rPr>
          <w:rFonts w:hint="eastAsia"/>
        </w:rPr>
        <w:t>1</w:t>
      </w:r>
      <w:r w:rsidR="00605154" w:rsidRPr="00ED0DB7">
        <w:rPr>
          <w:rFonts w:hint="eastAsia"/>
        </w:rPr>
        <w:t>次重传失败的概率</w:t>
      </w:r>
      <w:r w:rsidR="00605154" w:rsidRPr="00ED0DB7">
        <w:rPr>
          <w:rFonts w:hint="eastAsia"/>
          <w:i/>
        </w:rPr>
        <w:t>P</w:t>
      </w:r>
      <w:r w:rsidR="00605154" w:rsidRPr="00ED0DB7">
        <w:rPr>
          <w:rFonts w:hint="eastAsia"/>
          <w:vertAlign w:val="subscript"/>
        </w:rPr>
        <w:t>1</w:t>
      </w:r>
      <w:r w:rsidR="00605154" w:rsidRPr="00ED0DB7">
        <w:rPr>
          <w:rFonts w:hint="eastAsia"/>
        </w:rPr>
        <w:t xml:space="preserve"> = 0.5</w:t>
      </w:r>
      <w:r w:rsidR="00605154" w:rsidRPr="00ED0DB7">
        <w:rPr>
          <w:rFonts w:hint="eastAsia"/>
        </w:rPr>
        <w:t>，</w:t>
      </w:r>
    </w:p>
    <w:p w14:paraId="16A6B0D0" w14:textId="77777777" w:rsidR="00605154" w:rsidRPr="00ED0DB7" w:rsidRDefault="00DD5668" w:rsidP="00DD5668">
      <w:pPr>
        <w:pStyle w:val="afff4"/>
        <w:ind w:left="629"/>
      </w:pPr>
      <w:r w:rsidRPr="00ED0DB7">
        <w:rPr>
          <w:rFonts w:hint="eastAsia"/>
        </w:rPr>
        <w:tab/>
      </w:r>
      <w:r w:rsidR="00605154" w:rsidRPr="00ED0DB7">
        <w:rPr>
          <w:rFonts w:hint="eastAsia"/>
        </w:rPr>
        <w:t>第</w:t>
      </w:r>
      <w:r w:rsidR="00605154" w:rsidRPr="00ED0DB7">
        <w:rPr>
          <w:rFonts w:hint="eastAsia"/>
        </w:rPr>
        <w:t>2</w:t>
      </w:r>
      <w:r w:rsidR="00605154" w:rsidRPr="00ED0DB7">
        <w:rPr>
          <w:rFonts w:hint="eastAsia"/>
        </w:rPr>
        <w:t>次重传失败的概率</w:t>
      </w:r>
      <w:r w:rsidR="00605154" w:rsidRPr="00ED0DB7">
        <w:rPr>
          <w:rFonts w:hint="eastAsia"/>
          <w:i/>
        </w:rPr>
        <w:t>P</w:t>
      </w:r>
      <w:r w:rsidR="00605154" w:rsidRPr="00ED0DB7">
        <w:rPr>
          <w:rFonts w:hint="eastAsia"/>
          <w:vertAlign w:val="subscript"/>
        </w:rPr>
        <w:t>2</w:t>
      </w:r>
      <w:r w:rsidR="00605154" w:rsidRPr="00ED0DB7">
        <w:rPr>
          <w:rFonts w:hint="eastAsia"/>
        </w:rPr>
        <w:t xml:space="preserve"> = 0.25</w:t>
      </w:r>
      <w:r w:rsidR="00605154" w:rsidRPr="00ED0DB7">
        <w:rPr>
          <w:rFonts w:hint="eastAsia"/>
        </w:rPr>
        <w:t>，</w:t>
      </w:r>
    </w:p>
    <w:p w14:paraId="13D9DAE1" w14:textId="77777777" w:rsidR="00605154" w:rsidRPr="00ED0DB7" w:rsidRDefault="00DD5668" w:rsidP="00DD5668">
      <w:pPr>
        <w:pStyle w:val="afff4"/>
        <w:ind w:left="629"/>
      </w:pPr>
      <w:r w:rsidRPr="00ED0DB7">
        <w:rPr>
          <w:rFonts w:hint="eastAsia"/>
        </w:rPr>
        <w:tab/>
      </w:r>
      <w:r w:rsidR="00605154" w:rsidRPr="00ED0DB7">
        <w:rPr>
          <w:rFonts w:hint="eastAsia"/>
        </w:rPr>
        <w:t>第</w:t>
      </w:r>
      <w:r w:rsidR="00605154" w:rsidRPr="00ED0DB7">
        <w:rPr>
          <w:rFonts w:hint="eastAsia"/>
        </w:rPr>
        <w:t>3</w:t>
      </w:r>
      <w:r w:rsidR="00605154" w:rsidRPr="00ED0DB7">
        <w:rPr>
          <w:rFonts w:hint="eastAsia"/>
        </w:rPr>
        <w:t>次重传失败的概率</w:t>
      </w:r>
      <w:r w:rsidR="00605154" w:rsidRPr="00ED0DB7">
        <w:rPr>
          <w:rFonts w:hint="eastAsia"/>
          <w:i/>
        </w:rPr>
        <w:t>P</w:t>
      </w:r>
      <w:r w:rsidR="00605154" w:rsidRPr="00ED0DB7">
        <w:rPr>
          <w:rFonts w:hint="eastAsia"/>
          <w:vertAlign w:val="subscript"/>
        </w:rPr>
        <w:t>3</w:t>
      </w:r>
      <w:r w:rsidR="00605154" w:rsidRPr="00ED0DB7">
        <w:rPr>
          <w:rFonts w:hint="eastAsia"/>
        </w:rPr>
        <w:t xml:space="preserve"> = 0.125</w:t>
      </w:r>
      <w:r w:rsidR="00605154" w:rsidRPr="00ED0DB7">
        <w:rPr>
          <w:rFonts w:hint="eastAsia"/>
        </w:rPr>
        <w:t>。</w:t>
      </w:r>
    </w:p>
    <w:p w14:paraId="27AEAFDF" w14:textId="77777777" w:rsidR="00605154" w:rsidRPr="00ED0DB7" w:rsidRDefault="00DD5668" w:rsidP="00DD5668">
      <w:pPr>
        <w:pStyle w:val="afff4"/>
        <w:ind w:left="629"/>
      </w:pPr>
      <w:r w:rsidRPr="00ED0DB7">
        <w:rPr>
          <w:rFonts w:hint="eastAsia"/>
        </w:rPr>
        <w:tab/>
      </w:r>
      <w:r w:rsidR="00605154" w:rsidRPr="00ED0DB7">
        <w:rPr>
          <w:i/>
        </w:rPr>
        <w:t>P</w:t>
      </w:r>
      <w:r w:rsidR="00605154" w:rsidRPr="00ED0DB7">
        <w:t>[</w:t>
      </w:r>
      <w:r w:rsidR="00605154" w:rsidRPr="00ED0DB7">
        <w:rPr>
          <w:rFonts w:hint="eastAsia"/>
        </w:rPr>
        <w:t>传送</w:t>
      </w:r>
      <w:r w:rsidR="00605154" w:rsidRPr="00ED0DB7">
        <w:rPr>
          <w:rFonts w:hint="eastAsia"/>
          <w:i/>
        </w:rPr>
        <w:t>i</w:t>
      </w:r>
      <w:r w:rsidR="00605154" w:rsidRPr="00ED0DB7">
        <w:rPr>
          <w:rFonts w:hint="eastAsia"/>
        </w:rPr>
        <w:t>次才成功</w:t>
      </w:r>
      <w:r w:rsidR="00605154" w:rsidRPr="00ED0DB7">
        <w:t xml:space="preserve">] </w:t>
      </w:r>
    </w:p>
    <w:p w14:paraId="739DD873" w14:textId="77777777" w:rsidR="00605154" w:rsidRPr="00ED0DB7" w:rsidRDefault="00DD5668" w:rsidP="00DD5668">
      <w:pPr>
        <w:pStyle w:val="afff4"/>
        <w:ind w:left="629"/>
      </w:pPr>
      <w:r w:rsidRPr="00ED0DB7">
        <w:rPr>
          <w:rFonts w:hint="eastAsia"/>
        </w:rPr>
        <w:tab/>
      </w:r>
      <w:r w:rsidR="00605154" w:rsidRPr="00ED0DB7">
        <w:t xml:space="preserve">= </w:t>
      </w:r>
      <w:r w:rsidR="00605154" w:rsidRPr="00ED0DB7">
        <w:rPr>
          <w:i/>
        </w:rPr>
        <w:t>P</w:t>
      </w:r>
      <w:r w:rsidR="00605154" w:rsidRPr="00ED0DB7">
        <w:t>[</w:t>
      </w:r>
      <w:r w:rsidR="00605154" w:rsidRPr="00ED0DB7">
        <w:rPr>
          <w:rFonts w:hint="eastAsia"/>
        </w:rPr>
        <w:t>第</w:t>
      </w:r>
      <w:r w:rsidR="00605154" w:rsidRPr="00ED0DB7">
        <w:rPr>
          <w:rFonts w:hint="eastAsia"/>
        </w:rPr>
        <w:t>1</w:t>
      </w:r>
      <w:r w:rsidR="00605154" w:rsidRPr="00ED0DB7">
        <w:rPr>
          <w:rFonts w:hint="eastAsia"/>
        </w:rPr>
        <w:t>次传送失败</w:t>
      </w:r>
      <w:r w:rsidR="00605154" w:rsidRPr="00ED0DB7">
        <w:t>]</w:t>
      </w:r>
      <w:r w:rsidR="00605154" w:rsidRPr="00ED0DB7">
        <w:rPr>
          <w:rFonts w:hint="eastAsia"/>
        </w:rPr>
        <w:t xml:space="preserve"> </w:t>
      </w:r>
      <w:r w:rsidR="00605154" w:rsidRPr="00ED0DB7">
        <w:rPr>
          <w:i/>
        </w:rPr>
        <w:t>P</w:t>
      </w:r>
      <w:r w:rsidR="00605154" w:rsidRPr="00ED0DB7">
        <w:t>[</w:t>
      </w:r>
      <w:r w:rsidR="00605154" w:rsidRPr="00ED0DB7">
        <w:rPr>
          <w:rFonts w:hint="eastAsia"/>
        </w:rPr>
        <w:t>第</w:t>
      </w:r>
      <w:r w:rsidR="00605154" w:rsidRPr="00ED0DB7">
        <w:rPr>
          <w:rFonts w:hint="eastAsia"/>
        </w:rPr>
        <w:t>2</w:t>
      </w:r>
      <w:r w:rsidR="00605154" w:rsidRPr="00ED0DB7">
        <w:rPr>
          <w:rFonts w:hint="eastAsia"/>
        </w:rPr>
        <w:t>次传送失败</w:t>
      </w:r>
      <w:r w:rsidR="00605154" w:rsidRPr="00ED0DB7">
        <w:t>]</w:t>
      </w:r>
      <w:r w:rsidR="00605154" w:rsidRPr="00ED0DB7">
        <w:rPr>
          <w:rFonts w:hint="eastAsia"/>
        </w:rPr>
        <w:t>…</w:t>
      </w:r>
      <w:r w:rsidR="00605154" w:rsidRPr="00ED0DB7">
        <w:rPr>
          <w:i/>
        </w:rPr>
        <w:t>P</w:t>
      </w:r>
      <w:r w:rsidR="00605154" w:rsidRPr="00ED0DB7">
        <w:t>[</w:t>
      </w:r>
      <w:r w:rsidR="00605154" w:rsidRPr="00ED0DB7">
        <w:rPr>
          <w:rFonts w:hint="eastAsia"/>
        </w:rPr>
        <w:t>第</w:t>
      </w:r>
      <w:r w:rsidR="00605154" w:rsidRPr="00ED0DB7">
        <w:rPr>
          <w:i/>
          <w:iCs/>
        </w:rPr>
        <w:t>i</w:t>
      </w:r>
      <w:r w:rsidR="00605154" w:rsidRPr="00ED0DB7">
        <w:t xml:space="preserve"> – 1</w:t>
      </w:r>
      <w:r w:rsidR="00605154" w:rsidRPr="00ED0DB7">
        <w:rPr>
          <w:rFonts w:hint="eastAsia"/>
        </w:rPr>
        <w:t>次传送失败</w:t>
      </w:r>
      <w:r w:rsidR="00605154" w:rsidRPr="00ED0DB7">
        <w:t>]</w:t>
      </w:r>
      <w:r w:rsidR="00605154" w:rsidRPr="00ED0DB7">
        <w:rPr>
          <w:rFonts w:hint="eastAsia"/>
        </w:rPr>
        <w:t xml:space="preserve"> </w:t>
      </w:r>
      <w:r w:rsidR="00605154" w:rsidRPr="00ED0DB7">
        <w:rPr>
          <w:i/>
        </w:rPr>
        <w:t>P</w:t>
      </w:r>
      <w:r w:rsidR="00605154" w:rsidRPr="00ED0DB7">
        <w:t>[</w:t>
      </w:r>
      <w:r w:rsidR="00605154" w:rsidRPr="00ED0DB7">
        <w:rPr>
          <w:rFonts w:hint="eastAsia"/>
        </w:rPr>
        <w:t>第</w:t>
      </w:r>
      <w:r w:rsidR="00605154" w:rsidRPr="00ED0DB7">
        <w:rPr>
          <w:rFonts w:hint="eastAsia"/>
          <w:i/>
        </w:rPr>
        <w:t>i</w:t>
      </w:r>
      <w:r w:rsidR="00605154" w:rsidRPr="00ED0DB7">
        <w:rPr>
          <w:rFonts w:hint="eastAsia"/>
        </w:rPr>
        <w:t>次传送成功</w:t>
      </w:r>
      <w:r w:rsidR="00605154" w:rsidRPr="00ED0DB7">
        <w:t>]</w:t>
      </w:r>
      <w:r w:rsidR="00605154" w:rsidRPr="00ED0DB7">
        <w:rPr>
          <w:rFonts w:hint="eastAsia"/>
        </w:rPr>
        <w:t xml:space="preserve"> </w:t>
      </w:r>
    </w:p>
    <w:p w14:paraId="098596D6" w14:textId="77777777" w:rsidR="00605154" w:rsidRPr="00ED0DB7" w:rsidRDefault="00DD5668" w:rsidP="00DD5668">
      <w:pPr>
        <w:pStyle w:val="afff4"/>
        <w:ind w:left="629"/>
      </w:pPr>
      <w:r w:rsidRPr="00ED0DB7">
        <w:rPr>
          <w:rFonts w:hint="eastAsia"/>
        </w:rPr>
        <w:tab/>
      </w:r>
      <w:r w:rsidR="00605154" w:rsidRPr="00ED0DB7">
        <w:rPr>
          <w:rFonts w:hint="eastAsia"/>
        </w:rPr>
        <w:t>求</w:t>
      </w:r>
      <w:r w:rsidR="00605154" w:rsidRPr="00ED0DB7">
        <w:t>{</w:t>
      </w:r>
      <w:r w:rsidR="00605154" w:rsidRPr="00ED0DB7">
        <w:rPr>
          <w:i/>
        </w:rPr>
        <w:t>P</w:t>
      </w:r>
      <w:r w:rsidR="00605154" w:rsidRPr="00ED0DB7">
        <w:t>[</w:t>
      </w:r>
      <w:r w:rsidR="00605154" w:rsidRPr="00ED0DB7">
        <w:rPr>
          <w:rFonts w:hint="eastAsia"/>
        </w:rPr>
        <w:t>传送</w:t>
      </w:r>
      <w:r w:rsidR="00605154" w:rsidRPr="00ED0DB7">
        <w:rPr>
          <w:rFonts w:hint="eastAsia"/>
          <w:i/>
        </w:rPr>
        <w:t>i</w:t>
      </w:r>
      <w:r w:rsidR="00605154" w:rsidRPr="00ED0DB7">
        <w:rPr>
          <w:rFonts w:hint="eastAsia"/>
        </w:rPr>
        <w:t>次才成功</w:t>
      </w:r>
      <w:r w:rsidR="00605154" w:rsidRPr="00ED0DB7">
        <w:t>]}</w:t>
      </w:r>
      <w:r w:rsidR="00605154" w:rsidRPr="00ED0DB7">
        <w:rPr>
          <w:rFonts w:hint="eastAsia"/>
        </w:rPr>
        <w:t>的统计平均值，得出平均重传次数为</w:t>
      </w:r>
      <w:r w:rsidR="00605154" w:rsidRPr="00ED0DB7">
        <w:rPr>
          <w:rFonts w:hint="eastAsia"/>
        </w:rPr>
        <w:t>1.637</w:t>
      </w:r>
      <w:r w:rsidR="00605154" w:rsidRPr="00ED0DB7">
        <w:rPr>
          <w:rFonts w:hint="eastAsia"/>
        </w:rPr>
        <w:t>。</w:t>
      </w:r>
    </w:p>
    <w:p w14:paraId="64F84850" w14:textId="1F4B8375" w:rsidR="00605154" w:rsidRPr="00ED0DB7" w:rsidRDefault="00615C44" w:rsidP="00DD5668">
      <w:pPr>
        <w:pStyle w:val="afff4"/>
        <w:ind w:left="629"/>
      </w:pPr>
      <w:r>
        <w:rPr>
          <w:rFonts w:hint="eastAsia"/>
        </w:rPr>
        <w:t>T</w:t>
      </w:r>
      <w:r w:rsidR="00605154" w:rsidRPr="00ED0DB7">
        <w:rPr>
          <w:rFonts w:hint="eastAsia"/>
        </w:rPr>
        <w:t>3-</w:t>
      </w:r>
      <w:r>
        <w:rPr>
          <w:rFonts w:hint="eastAsia"/>
        </w:rPr>
        <w:t>11</w:t>
      </w:r>
      <w:r w:rsidR="00605154" w:rsidRPr="00ED0DB7">
        <w:rPr>
          <w:rFonts w:hint="eastAsia"/>
        </w:rPr>
        <w:t xml:space="preserve"> </w:t>
      </w:r>
      <w:r w:rsidR="00DD5668" w:rsidRPr="00ED0DB7">
        <w:rPr>
          <w:rFonts w:hint="eastAsia"/>
        </w:rPr>
        <w:tab/>
      </w:r>
      <w:r w:rsidR="00605154" w:rsidRPr="00ED0DB7">
        <w:rPr>
          <w:rFonts w:hint="eastAsia"/>
        </w:rPr>
        <w:t>(1) 10</w:t>
      </w:r>
      <w:r w:rsidR="00605154" w:rsidRPr="00ED0DB7">
        <w:rPr>
          <w:rFonts w:hint="eastAsia"/>
        </w:rPr>
        <w:t>个站共享</w:t>
      </w:r>
      <w:r w:rsidR="00605154" w:rsidRPr="00ED0DB7">
        <w:rPr>
          <w:rFonts w:hint="eastAsia"/>
        </w:rPr>
        <w:t>10 Mbit/s</w:t>
      </w:r>
      <w:r w:rsidR="00605154" w:rsidRPr="00ED0DB7">
        <w:rPr>
          <w:rFonts w:hint="eastAsia"/>
        </w:rPr>
        <w:t>。</w:t>
      </w:r>
      <w:r w:rsidR="00605154" w:rsidRPr="00ED0DB7">
        <w:rPr>
          <w:rFonts w:hint="eastAsia"/>
        </w:rPr>
        <w:t>(2) 10</w:t>
      </w:r>
      <w:r w:rsidR="00605154" w:rsidRPr="00ED0DB7">
        <w:rPr>
          <w:rFonts w:hint="eastAsia"/>
        </w:rPr>
        <w:t>个站共享</w:t>
      </w:r>
      <w:r w:rsidR="00605154" w:rsidRPr="00ED0DB7">
        <w:rPr>
          <w:rFonts w:hint="eastAsia"/>
        </w:rPr>
        <w:t>100 Mbit/s</w:t>
      </w:r>
      <w:r w:rsidR="00605154" w:rsidRPr="00ED0DB7">
        <w:rPr>
          <w:rFonts w:hint="eastAsia"/>
        </w:rPr>
        <w:t>。</w:t>
      </w:r>
      <w:r w:rsidR="00605154" w:rsidRPr="00ED0DB7">
        <w:rPr>
          <w:rFonts w:hint="eastAsia"/>
        </w:rPr>
        <w:t xml:space="preserve">(3) </w:t>
      </w:r>
      <w:r w:rsidR="00605154" w:rsidRPr="00ED0DB7">
        <w:rPr>
          <w:rFonts w:hint="eastAsia"/>
        </w:rPr>
        <w:t>每一个站独占</w:t>
      </w:r>
      <w:r w:rsidR="00605154" w:rsidRPr="00ED0DB7">
        <w:rPr>
          <w:rFonts w:hint="eastAsia"/>
        </w:rPr>
        <w:t>10 Mbit/s</w:t>
      </w:r>
      <w:r w:rsidR="00605154" w:rsidRPr="00ED0DB7">
        <w:rPr>
          <w:rFonts w:hint="eastAsia"/>
        </w:rPr>
        <w:t>。</w:t>
      </w:r>
    </w:p>
    <w:p w14:paraId="23FB0439" w14:textId="2EFEF29A" w:rsidR="00605154" w:rsidRPr="00ED0DB7" w:rsidRDefault="00615C44" w:rsidP="00DD5668">
      <w:pPr>
        <w:pStyle w:val="afff4"/>
        <w:ind w:left="629"/>
      </w:pPr>
      <w:r>
        <w:rPr>
          <w:rFonts w:hint="eastAsia"/>
        </w:rPr>
        <w:t>T</w:t>
      </w:r>
      <w:r w:rsidR="00605154" w:rsidRPr="00ED0DB7">
        <w:rPr>
          <w:rFonts w:hint="eastAsia"/>
        </w:rPr>
        <w:t>3-</w:t>
      </w:r>
      <w:r>
        <w:rPr>
          <w:rFonts w:hint="eastAsia"/>
        </w:rPr>
        <w:t>12</w:t>
      </w:r>
      <w:r w:rsidR="00605154" w:rsidRPr="00ED0DB7">
        <w:rPr>
          <w:rFonts w:hint="eastAsia"/>
        </w:rPr>
        <w:t xml:space="preserve"> </w:t>
      </w:r>
      <w:r w:rsidR="00DD5668" w:rsidRPr="00ED0DB7">
        <w:rPr>
          <w:rFonts w:hint="eastAsia"/>
        </w:rPr>
        <w:tab/>
      </w:r>
      <w:r w:rsidR="00605154" w:rsidRPr="00ED0DB7">
        <w:rPr>
          <w:rFonts w:hint="eastAsia"/>
        </w:rPr>
        <w:t>最大吞吐量为</w:t>
      </w:r>
      <w:r w:rsidR="00605154" w:rsidRPr="00ED0DB7">
        <w:rPr>
          <w:rFonts w:hint="eastAsia"/>
        </w:rPr>
        <w:t>1100 Mbit/s</w:t>
      </w:r>
      <w:r w:rsidR="00605154" w:rsidRPr="00ED0DB7">
        <w:rPr>
          <w:rFonts w:hint="eastAsia"/>
        </w:rPr>
        <w:t>。三个系各有一台主机分别访问两个服务器和通过路由器上网。其他主机在系内通信。</w:t>
      </w:r>
    </w:p>
    <w:p w14:paraId="6FDDCC68" w14:textId="05ADC249" w:rsidR="00605154" w:rsidRPr="00ED0DB7" w:rsidRDefault="00615C44" w:rsidP="00DD5668">
      <w:pPr>
        <w:pStyle w:val="afff4"/>
        <w:ind w:left="629"/>
      </w:pPr>
      <w:r>
        <w:rPr>
          <w:rFonts w:hint="eastAsia"/>
        </w:rPr>
        <w:t>T</w:t>
      </w:r>
      <w:r w:rsidR="00605154" w:rsidRPr="00ED0DB7">
        <w:rPr>
          <w:rFonts w:hint="eastAsia"/>
        </w:rPr>
        <w:t>3-</w:t>
      </w:r>
      <w:r>
        <w:rPr>
          <w:rFonts w:hint="eastAsia"/>
        </w:rPr>
        <w:t>1</w:t>
      </w:r>
      <w:r w:rsidR="00605154" w:rsidRPr="00ED0DB7">
        <w:rPr>
          <w:rFonts w:hint="eastAsia"/>
        </w:rPr>
        <w:t xml:space="preserve">3 </w:t>
      </w:r>
      <w:r w:rsidR="00DD5668" w:rsidRPr="00ED0DB7">
        <w:rPr>
          <w:rFonts w:hint="eastAsia"/>
        </w:rPr>
        <w:tab/>
      </w:r>
      <w:r w:rsidR="00605154" w:rsidRPr="00ED0DB7">
        <w:rPr>
          <w:rFonts w:hint="eastAsia"/>
        </w:rPr>
        <w:t>最大吞吐量为</w:t>
      </w:r>
      <w:r w:rsidR="00605154" w:rsidRPr="00ED0DB7">
        <w:rPr>
          <w:rFonts w:hint="eastAsia"/>
        </w:rPr>
        <w:t>500 Mbit/s</w:t>
      </w:r>
      <w:r w:rsidR="00605154" w:rsidRPr="00ED0DB7">
        <w:rPr>
          <w:rFonts w:hint="eastAsia"/>
        </w:rPr>
        <w:t>。每个系是一个碰撞域。</w:t>
      </w:r>
    </w:p>
    <w:p w14:paraId="2AF7997C" w14:textId="760310CE" w:rsidR="00605154" w:rsidRPr="00ED0DB7" w:rsidRDefault="00615C44" w:rsidP="00DD5668">
      <w:pPr>
        <w:pStyle w:val="afff4"/>
        <w:ind w:left="629"/>
      </w:pPr>
      <w:r>
        <w:rPr>
          <w:rFonts w:hint="eastAsia"/>
        </w:rPr>
        <w:t>T</w:t>
      </w:r>
      <w:r w:rsidR="00605154" w:rsidRPr="00ED0DB7">
        <w:rPr>
          <w:rFonts w:hint="eastAsia"/>
        </w:rPr>
        <w:t>3-</w:t>
      </w:r>
      <w:r>
        <w:rPr>
          <w:rFonts w:hint="eastAsia"/>
        </w:rPr>
        <w:t>14</w:t>
      </w:r>
      <w:r w:rsidR="00605154" w:rsidRPr="00ED0DB7">
        <w:rPr>
          <w:rFonts w:hint="eastAsia"/>
        </w:rPr>
        <w:t xml:space="preserve"> </w:t>
      </w:r>
      <w:r w:rsidR="00DD5668" w:rsidRPr="00ED0DB7">
        <w:rPr>
          <w:rFonts w:hint="eastAsia"/>
        </w:rPr>
        <w:tab/>
      </w:r>
      <w:r w:rsidR="00605154" w:rsidRPr="00ED0DB7">
        <w:rPr>
          <w:rFonts w:hint="eastAsia"/>
        </w:rPr>
        <w:t>最大吞吐量为</w:t>
      </w:r>
      <w:r w:rsidR="00605154" w:rsidRPr="00ED0DB7">
        <w:rPr>
          <w:rFonts w:hint="eastAsia"/>
        </w:rPr>
        <w:t>100 Mbit/s</w:t>
      </w:r>
      <w:r w:rsidR="00605154" w:rsidRPr="00ED0DB7">
        <w:rPr>
          <w:rFonts w:hint="eastAsia"/>
        </w:rPr>
        <w:t>。整个系统是一个碰撞域。</w:t>
      </w:r>
    </w:p>
    <w:p w14:paraId="77C7EC81" w14:textId="6EA8A811" w:rsidR="00605154" w:rsidRPr="00ED0DB7" w:rsidRDefault="00615C44" w:rsidP="00DD5668">
      <w:pPr>
        <w:pStyle w:val="afff4"/>
        <w:ind w:left="629"/>
      </w:pPr>
      <w:r>
        <w:rPr>
          <w:rFonts w:hint="eastAsia"/>
        </w:rPr>
        <w:t>T</w:t>
      </w:r>
      <w:r w:rsidR="00605154" w:rsidRPr="00ED0DB7">
        <w:rPr>
          <w:rFonts w:hint="eastAsia"/>
        </w:rPr>
        <w:t>3-</w:t>
      </w:r>
      <w:r>
        <w:rPr>
          <w:rFonts w:hint="eastAsia"/>
        </w:rPr>
        <w:t>15</w:t>
      </w:r>
      <w:r w:rsidR="00605154" w:rsidRPr="00ED0DB7">
        <w:rPr>
          <w:rFonts w:hint="eastAsia"/>
        </w:rPr>
        <w:t xml:space="preserve"> </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1408"/>
        <w:gridCol w:w="1873"/>
        <w:gridCol w:w="1679"/>
        <w:gridCol w:w="1117"/>
      </w:tblGrid>
      <w:tr w:rsidR="00605154" w:rsidRPr="00ED0DB7" w14:paraId="35A9177F" w14:textId="77777777" w:rsidTr="00DD5668">
        <w:trPr>
          <w:jc w:val="center"/>
        </w:trPr>
        <w:tc>
          <w:tcPr>
            <w:tcW w:w="1408" w:type="dxa"/>
          </w:tcPr>
          <w:p w14:paraId="4BC9157C" w14:textId="77777777" w:rsidR="00605154" w:rsidRPr="00ED0DB7" w:rsidRDefault="00605154" w:rsidP="00DD5668">
            <w:pPr>
              <w:pStyle w:val="af9"/>
              <w:jc w:val="center"/>
              <w:rPr>
                <w:rFonts w:ascii="方正黑体简体" w:eastAsia="方正黑体简体"/>
              </w:rPr>
            </w:pPr>
            <w:r w:rsidRPr="00ED0DB7">
              <w:rPr>
                <w:rFonts w:ascii="方正黑体简体" w:eastAsia="方正黑体简体" w:hint="eastAsia"/>
              </w:rPr>
              <w:t>动作</w:t>
            </w:r>
          </w:p>
        </w:tc>
        <w:tc>
          <w:tcPr>
            <w:tcW w:w="1873" w:type="dxa"/>
          </w:tcPr>
          <w:p w14:paraId="7C4A235D" w14:textId="77777777" w:rsidR="00605154" w:rsidRPr="00ED0DB7" w:rsidRDefault="00605154" w:rsidP="00DD5668">
            <w:pPr>
              <w:pStyle w:val="af9"/>
              <w:jc w:val="center"/>
              <w:rPr>
                <w:rFonts w:ascii="方正黑体简体" w:eastAsia="方正黑体简体"/>
              </w:rPr>
            </w:pPr>
            <w:r w:rsidRPr="00ED0DB7">
              <w:rPr>
                <w:rFonts w:ascii="方正黑体简体" w:eastAsia="方正黑体简体" w:hint="eastAsia"/>
              </w:rPr>
              <w:t>交换表的状态</w:t>
            </w:r>
          </w:p>
        </w:tc>
        <w:tc>
          <w:tcPr>
            <w:tcW w:w="1679" w:type="dxa"/>
          </w:tcPr>
          <w:p w14:paraId="433BA783" w14:textId="77777777" w:rsidR="00605154" w:rsidRPr="00ED0DB7" w:rsidRDefault="00605154" w:rsidP="00DD5668">
            <w:pPr>
              <w:pStyle w:val="af9"/>
              <w:jc w:val="center"/>
              <w:rPr>
                <w:rFonts w:ascii="方正黑体简体" w:eastAsia="方正黑体简体"/>
              </w:rPr>
            </w:pPr>
            <w:r w:rsidRPr="00ED0DB7">
              <w:rPr>
                <w:rFonts w:ascii="方正黑体简体" w:eastAsia="方正黑体简体" w:hint="eastAsia"/>
              </w:rPr>
              <w:t>向哪些接口转发帧</w:t>
            </w:r>
          </w:p>
        </w:tc>
        <w:tc>
          <w:tcPr>
            <w:tcW w:w="1117" w:type="dxa"/>
          </w:tcPr>
          <w:p w14:paraId="629628D3" w14:textId="77777777" w:rsidR="00605154" w:rsidRPr="00ED0DB7" w:rsidRDefault="00605154" w:rsidP="00DD5668">
            <w:pPr>
              <w:pStyle w:val="af9"/>
              <w:jc w:val="center"/>
              <w:rPr>
                <w:rFonts w:ascii="方正黑体简体" w:eastAsia="方正黑体简体"/>
              </w:rPr>
            </w:pPr>
            <w:r w:rsidRPr="00ED0DB7">
              <w:rPr>
                <w:rFonts w:ascii="方正黑体简体" w:eastAsia="方正黑体简体" w:hint="eastAsia"/>
              </w:rPr>
              <w:t>说明</w:t>
            </w:r>
          </w:p>
        </w:tc>
      </w:tr>
      <w:tr w:rsidR="00605154" w:rsidRPr="00ED0DB7" w14:paraId="4D742DEE" w14:textId="77777777" w:rsidTr="00DD5668">
        <w:trPr>
          <w:jc w:val="center"/>
        </w:trPr>
        <w:tc>
          <w:tcPr>
            <w:tcW w:w="1408" w:type="dxa"/>
          </w:tcPr>
          <w:p w14:paraId="32F72BBE" w14:textId="77777777" w:rsidR="00605154" w:rsidRPr="00ED0DB7" w:rsidRDefault="00605154" w:rsidP="00DD5668">
            <w:pPr>
              <w:pStyle w:val="af9"/>
            </w:pPr>
            <w:r w:rsidRPr="00ED0DB7">
              <w:rPr>
                <w:rFonts w:hint="eastAsia"/>
              </w:rPr>
              <w:t>A</w:t>
            </w:r>
            <w:r w:rsidRPr="00ED0DB7">
              <w:rPr>
                <w:rFonts w:hint="eastAsia"/>
              </w:rPr>
              <w:t>发送帧给</w:t>
            </w:r>
            <w:r w:rsidRPr="00ED0DB7">
              <w:rPr>
                <w:rFonts w:hint="eastAsia"/>
              </w:rPr>
              <w:t>D</w:t>
            </w:r>
          </w:p>
        </w:tc>
        <w:tc>
          <w:tcPr>
            <w:tcW w:w="1873" w:type="dxa"/>
          </w:tcPr>
          <w:p w14:paraId="4F55F23D" w14:textId="77777777" w:rsidR="00605154" w:rsidRPr="00ED0DB7" w:rsidRDefault="00605154" w:rsidP="00DD5668">
            <w:pPr>
              <w:pStyle w:val="af9"/>
            </w:pPr>
            <w:r w:rsidRPr="00ED0DB7">
              <w:rPr>
                <w:rFonts w:hint="eastAsia"/>
              </w:rPr>
              <w:t>写入</w:t>
            </w:r>
            <w:r w:rsidRPr="00ED0DB7">
              <w:rPr>
                <w:rFonts w:hint="eastAsia"/>
              </w:rPr>
              <w:t>(A, 1)</w:t>
            </w:r>
          </w:p>
        </w:tc>
        <w:tc>
          <w:tcPr>
            <w:tcW w:w="1679" w:type="dxa"/>
          </w:tcPr>
          <w:p w14:paraId="2F3ADC50" w14:textId="77777777" w:rsidR="00605154" w:rsidRPr="00ED0DB7" w:rsidRDefault="00605154" w:rsidP="00DD5668">
            <w:pPr>
              <w:pStyle w:val="af9"/>
            </w:pPr>
            <w:r w:rsidRPr="00ED0DB7">
              <w:rPr>
                <w:rFonts w:hint="eastAsia"/>
              </w:rPr>
              <w:t>略</w:t>
            </w:r>
          </w:p>
        </w:tc>
        <w:tc>
          <w:tcPr>
            <w:tcW w:w="1117" w:type="dxa"/>
          </w:tcPr>
          <w:p w14:paraId="0022ADDA" w14:textId="77777777" w:rsidR="00605154" w:rsidRPr="00ED0DB7" w:rsidRDefault="00605154" w:rsidP="00DD5668">
            <w:pPr>
              <w:pStyle w:val="af9"/>
            </w:pPr>
            <w:r w:rsidRPr="00ED0DB7">
              <w:rPr>
                <w:rFonts w:hint="eastAsia"/>
              </w:rPr>
              <w:t>略</w:t>
            </w:r>
          </w:p>
        </w:tc>
      </w:tr>
      <w:tr w:rsidR="00605154" w:rsidRPr="00ED0DB7" w14:paraId="11526660" w14:textId="77777777" w:rsidTr="00DD5668">
        <w:trPr>
          <w:jc w:val="center"/>
        </w:trPr>
        <w:tc>
          <w:tcPr>
            <w:tcW w:w="1408" w:type="dxa"/>
          </w:tcPr>
          <w:p w14:paraId="7D12E3F7" w14:textId="77777777" w:rsidR="00605154" w:rsidRPr="00ED0DB7" w:rsidRDefault="00605154" w:rsidP="00DD5668">
            <w:pPr>
              <w:pStyle w:val="af9"/>
            </w:pPr>
            <w:r w:rsidRPr="00ED0DB7">
              <w:rPr>
                <w:rFonts w:hint="eastAsia"/>
              </w:rPr>
              <w:t>D</w:t>
            </w:r>
            <w:r w:rsidRPr="00ED0DB7">
              <w:rPr>
                <w:rFonts w:hint="eastAsia"/>
              </w:rPr>
              <w:t>发送帧给</w:t>
            </w:r>
            <w:r w:rsidRPr="00ED0DB7">
              <w:rPr>
                <w:rFonts w:hint="eastAsia"/>
              </w:rPr>
              <w:t>A</w:t>
            </w:r>
          </w:p>
        </w:tc>
        <w:tc>
          <w:tcPr>
            <w:tcW w:w="1873" w:type="dxa"/>
          </w:tcPr>
          <w:p w14:paraId="58C08785" w14:textId="77777777" w:rsidR="00605154" w:rsidRPr="00ED0DB7" w:rsidRDefault="00605154" w:rsidP="00DD5668">
            <w:pPr>
              <w:pStyle w:val="af9"/>
            </w:pPr>
            <w:r w:rsidRPr="00ED0DB7">
              <w:rPr>
                <w:rFonts w:hint="eastAsia"/>
              </w:rPr>
              <w:t>写入</w:t>
            </w:r>
            <w:r w:rsidRPr="00ED0DB7">
              <w:rPr>
                <w:rFonts w:hint="eastAsia"/>
              </w:rPr>
              <w:t>(D, 4)</w:t>
            </w:r>
          </w:p>
        </w:tc>
        <w:tc>
          <w:tcPr>
            <w:tcW w:w="1679" w:type="dxa"/>
          </w:tcPr>
          <w:p w14:paraId="6D1BDED8" w14:textId="77777777" w:rsidR="00605154" w:rsidRPr="00ED0DB7" w:rsidRDefault="00605154" w:rsidP="00DD5668">
            <w:pPr>
              <w:pStyle w:val="af9"/>
            </w:pPr>
            <w:r w:rsidRPr="00ED0DB7">
              <w:rPr>
                <w:rFonts w:hint="eastAsia"/>
              </w:rPr>
              <w:t>略</w:t>
            </w:r>
          </w:p>
        </w:tc>
        <w:tc>
          <w:tcPr>
            <w:tcW w:w="1117" w:type="dxa"/>
          </w:tcPr>
          <w:p w14:paraId="6140E307" w14:textId="77777777" w:rsidR="00605154" w:rsidRPr="00ED0DB7" w:rsidRDefault="00605154" w:rsidP="00DD5668">
            <w:pPr>
              <w:pStyle w:val="af9"/>
            </w:pPr>
            <w:r w:rsidRPr="00ED0DB7">
              <w:rPr>
                <w:rFonts w:hint="eastAsia"/>
              </w:rPr>
              <w:t>略</w:t>
            </w:r>
          </w:p>
        </w:tc>
      </w:tr>
    </w:tbl>
    <w:p w14:paraId="212E3AC2" w14:textId="77777777" w:rsidR="00DD5668" w:rsidRPr="00ED0DB7" w:rsidRDefault="00DD5668" w:rsidP="00DD5668">
      <w:pPr>
        <w:pStyle w:val="aff4"/>
        <w:wordWrap w:val="0"/>
        <w:jc w:val="right"/>
      </w:pPr>
      <w:r w:rsidRPr="00ED0DB7">
        <w:rPr>
          <w:rFonts w:hint="eastAsia"/>
        </w:rPr>
        <w:t>续表</w:t>
      </w:r>
      <w:r w:rsidRPr="00ED0DB7">
        <w:rPr>
          <w:rFonts w:hint="eastAsia"/>
        </w:rPr>
        <w:t xml:space="preserve"> </w:t>
      </w:r>
      <w:r w:rsidRPr="00ED0DB7">
        <w:rPr>
          <w:rFonts w:hint="eastAsia"/>
        </w:rPr>
        <w:t xml:space="preserve">　　　　　　</w:t>
      </w: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1408"/>
        <w:gridCol w:w="1873"/>
        <w:gridCol w:w="1679"/>
        <w:gridCol w:w="1117"/>
      </w:tblGrid>
      <w:tr w:rsidR="00DD5668" w:rsidRPr="00ED0DB7" w14:paraId="1661D95B" w14:textId="77777777" w:rsidTr="003119EA">
        <w:trPr>
          <w:jc w:val="center"/>
        </w:trPr>
        <w:tc>
          <w:tcPr>
            <w:tcW w:w="1408" w:type="dxa"/>
          </w:tcPr>
          <w:p w14:paraId="0590DBB4" w14:textId="77777777" w:rsidR="00DD5668" w:rsidRPr="00ED0DB7" w:rsidRDefault="00DD5668" w:rsidP="003119EA">
            <w:pPr>
              <w:pStyle w:val="af9"/>
              <w:jc w:val="center"/>
              <w:rPr>
                <w:rFonts w:ascii="方正黑体简体" w:eastAsia="方正黑体简体"/>
              </w:rPr>
            </w:pPr>
            <w:r w:rsidRPr="00ED0DB7">
              <w:rPr>
                <w:rFonts w:ascii="方正黑体简体" w:eastAsia="方正黑体简体" w:hint="eastAsia"/>
              </w:rPr>
              <w:t>动作</w:t>
            </w:r>
          </w:p>
        </w:tc>
        <w:tc>
          <w:tcPr>
            <w:tcW w:w="1873" w:type="dxa"/>
          </w:tcPr>
          <w:p w14:paraId="214936D9" w14:textId="77777777" w:rsidR="00DD5668" w:rsidRPr="00ED0DB7" w:rsidRDefault="00DD5668" w:rsidP="003119EA">
            <w:pPr>
              <w:pStyle w:val="af9"/>
              <w:jc w:val="center"/>
              <w:rPr>
                <w:rFonts w:ascii="方正黑体简体" w:eastAsia="方正黑体简体"/>
              </w:rPr>
            </w:pPr>
            <w:r w:rsidRPr="00ED0DB7">
              <w:rPr>
                <w:rFonts w:ascii="方正黑体简体" w:eastAsia="方正黑体简体" w:hint="eastAsia"/>
              </w:rPr>
              <w:t>交换表的状态</w:t>
            </w:r>
          </w:p>
        </w:tc>
        <w:tc>
          <w:tcPr>
            <w:tcW w:w="1679" w:type="dxa"/>
          </w:tcPr>
          <w:p w14:paraId="10C9EDFD" w14:textId="77777777" w:rsidR="00DD5668" w:rsidRPr="00ED0DB7" w:rsidRDefault="00DD5668" w:rsidP="003119EA">
            <w:pPr>
              <w:pStyle w:val="af9"/>
              <w:jc w:val="center"/>
              <w:rPr>
                <w:rFonts w:ascii="方正黑体简体" w:eastAsia="方正黑体简体"/>
              </w:rPr>
            </w:pPr>
            <w:r w:rsidRPr="00ED0DB7">
              <w:rPr>
                <w:rFonts w:ascii="方正黑体简体" w:eastAsia="方正黑体简体" w:hint="eastAsia"/>
              </w:rPr>
              <w:t>向哪些接口转发帧</w:t>
            </w:r>
          </w:p>
        </w:tc>
        <w:tc>
          <w:tcPr>
            <w:tcW w:w="1117" w:type="dxa"/>
          </w:tcPr>
          <w:p w14:paraId="2DBBBD81" w14:textId="77777777" w:rsidR="00DD5668" w:rsidRPr="00ED0DB7" w:rsidRDefault="00DD5668" w:rsidP="003119EA">
            <w:pPr>
              <w:pStyle w:val="af9"/>
              <w:jc w:val="center"/>
              <w:rPr>
                <w:rFonts w:ascii="方正黑体简体" w:eastAsia="方正黑体简体"/>
              </w:rPr>
            </w:pPr>
            <w:r w:rsidRPr="00ED0DB7">
              <w:rPr>
                <w:rFonts w:ascii="方正黑体简体" w:eastAsia="方正黑体简体" w:hint="eastAsia"/>
              </w:rPr>
              <w:t>说明</w:t>
            </w:r>
          </w:p>
        </w:tc>
      </w:tr>
      <w:tr w:rsidR="00605154" w:rsidRPr="00ED0DB7" w14:paraId="797A9695" w14:textId="77777777" w:rsidTr="00DD5668">
        <w:trPr>
          <w:jc w:val="center"/>
        </w:trPr>
        <w:tc>
          <w:tcPr>
            <w:tcW w:w="1408" w:type="dxa"/>
          </w:tcPr>
          <w:p w14:paraId="42DC2338" w14:textId="77777777" w:rsidR="00605154" w:rsidRPr="00ED0DB7" w:rsidRDefault="00605154" w:rsidP="00DD5668">
            <w:pPr>
              <w:pStyle w:val="af9"/>
            </w:pPr>
            <w:r w:rsidRPr="00ED0DB7">
              <w:rPr>
                <w:rFonts w:hint="eastAsia"/>
              </w:rPr>
              <w:t>E</w:t>
            </w:r>
            <w:r w:rsidRPr="00ED0DB7">
              <w:rPr>
                <w:rFonts w:hint="eastAsia"/>
              </w:rPr>
              <w:t>发送帧给</w:t>
            </w:r>
            <w:r w:rsidRPr="00ED0DB7">
              <w:rPr>
                <w:rFonts w:hint="eastAsia"/>
              </w:rPr>
              <w:t>A</w:t>
            </w:r>
          </w:p>
        </w:tc>
        <w:tc>
          <w:tcPr>
            <w:tcW w:w="1873" w:type="dxa"/>
          </w:tcPr>
          <w:p w14:paraId="123FE6CD" w14:textId="77777777" w:rsidR="00605154" w:rsidRPr="00ED0DB7" w:rsidRDefault="00605154" w:rsidP="00DD5668">
            <w:pPr>
              <w:pStyle w:val="af9"/>
            </w:pPr>
            <w:r w:rsidRPr="00ED0DB7">
              <w:rPr>
                <w:rFonts w:hint="eastAsia"/>
              </w:rPr>
              <w:t>写入</w:t>
            </w:r>
            <w:r w:rsidRPr="00ED0DB7">
              <w:rPr>
                <w:rFonts w:hint="eastAsia"/>
              </w:rPr>
              <w:t>(E, 5)</w:t>
            </w:r>
          </w:p>
        </w:tc>
        <w:tc>
          <w:tcPr>
            <w:tcW w:w="1679" w:type="dxa"/>
          </w:tcPr>
          <w:p w14:paraId="3885F694" w14:textId="77777777" w:rsidR="00605154" w:rsidRPr="00ED0DB7" w:rsidRDefault="00605154" w:rsidP="00DD5668">
            <w:pPr>
              <w:pStyle w:val="af9"/>
            </w:pPr>
            <w:r w:rsidRPr="00ED0DB7">
              <w:rPr>
                <w:rFonts w:hint="eastAsia"/>
              </w:rPr>
              <w:t>略</w:t>
            </w:r>
          </w:p>
        </w:tc>
        <w:tc>
          <w:tcPr>
            <w:tcW w:w="1117" w:type="dxa"/>
          </w:tcPr>
          <w:p w14:paraId="065156C6" w14:textId="77777777" w:rsidR="00605154" w:rsidRPr="00ED0DB7" w:rsidRDefault="00605154" w:rsidP="00DD5668">
            <w:pPr>
              <w:pStyle w:val="af9"/>
            </w:pPr>
            <w:r w:rsidRPr="00ED0DB7">
              <w:rPr>
                <w:rFonts w:hint="eastAsia"/>
              </w:rPr>
              <w:t>略</w:t>
            </w:r>
          </w:p>
        </w:tc>
      </w:tr>
      <w:tr w:rsidR="00605154" w:rsidRPr="00ED0DB7" w14:paraId="796116F8" w14:textId="77777777" w:rsidTr="00DD5668">
        <w:trPr>
          <w:jc w:val="center"/>
        </w:trPr>
        <w:tc>
          <w:tcPr>
            <w:tcW w:w="1408" w:type="dxa"/>
          </w:tcPr>
          <w:p w14:paraId="6EEFDC38" w14:textId="77777777" w:rsidR="00605154" w:rsidRPr="00ED0DB7" w:rsidRDefault="00605154" w:rsidP="00DD5668">
            <w:pPr>
              <w:pStyle w:val="af9"/>
            </w:pPr>
            <w:r w:rsidRPr="00ED0DB7">
              <w:rPr>
                <w:rFonts w:hint="eastAsia"/>
              </w:rPr>
              <w:t>A</w:t>
            </w:r>
            <w:r w:rsidRPr="00ED0DB7">
              <w:rPr>
                <w:rFonts w:hint="eastAsia"/>
              </w:rPr>
              <w:t>发送帧给</w:t>
            </w:r>
            <w:r w:rsidRPr="00ED0DB7">
              <w:rPr>
                <w:rFonts w:hint="eastAsia"/>
              </w:rPr>
              <w:t>E</w:t>
            </w:r>
          </w:p>
        </w:tc>
        <w:tc>
          <w:tcPr>
            <w:tcW w:w="1873" w:type="dxa"/>
          </w:tcPr>
          <w:p w14:paraId="02E0478F" w14:textId="77777777" w:rsidR="00605154" w:rsidRPr="00ED0DB7" w:rsidRDefault="00605154" w:rsidP="00DD5668">
            <w:pPr>
              <w:pStyle w:val="af9"/>
            </w:pPr>
            <w:r w:rsidRPr="00ED0DB7">
              <w:rPr>
                <w:rFonts w:hint="eastAsia"/>
              </w:rPr>
              <w:t>更新</w:t>
            </w:r>
            <w:r w:rsidRPr="00ED0DB7">
              <w:rPr>
                <w:rFonts w:hint="eastAsia"/>
              </w:rPr>
              <w:t>(A, 1)</w:t>
            </w:r>
            <w:r w:rsidRPr="00ED0DB7">
              <w:rPr>
                <w:rFonts w:hint="eastAsia"/>
              </w:rPr>
              <w:t>的有效时间</w:t>
            </w:r>
          </w:p>
        </w:tc>
        <w:tc>
          <w:tcPr>
            <w:tcW w:w="1679" w:type="dxa"/>
          </w:tcPr>
          <w:p w14:paraId="7125EC1F" w14:textId="77777777" w:rsidR="00605154" w:rsidRPr="00ED0DB7" w:rsidRDefault="00605154" w:rsidP="00DD5668">
            <w:pPr>
              <w:pStyle w:val="af9"/>
            </w:pPr>
            <w:r w:rsidRPr="00ED0DB7">
              <w:rPr>
                <w:rFonts w:hint="eastAsia"/>
              </w:rPr>
              <w:t>略</w:t>
            </w:r>
          </w:p>
        </w:tc>
        <w:tc>
          <w:tcPr>
            <w:tcW w:w="1117" w:type="dxa"/>
          </w:tcPr>
          <w:p w14:paraId="56E063CA" w14:textId="77777777" w:rsidR="00605154" w:rsidRPr="00ED0DB7" w:rsidRDefault="00605154" w:rsidP="00DD5668">
            <w:pPr>
              <w:pStyle w:val="af9"/>
            </w:pPr>
            <w:r w:rsidRPr="00ED0DB7">
              <w:rPr>
                <w:rFonts w:hint="eastAsia"/>
              </w:rPr>
              <w:t>略</w:t>
            </w:r>
          </w:p>
        </w:tc>
      </w:tr>
    </w:tbl>
    <w:p w14:paraId="1CBB1917" w14:textId="77777777" w:rsidR="00605154" w:rsidRPr="00ED0DB7" w:rsidRDefault="00605154" w:rsidP="00DD5668">
      <w:pPr>
        <w:pStyle w:val="A40"/>
      </w:pPr>
      <w:r w:rsidRPr="00ED0DB7">
        <w:rPr>
          <w:rFonts w:hint="eastAsia"/>
        </w:rPr>
        <w:t>第</w:t>
      </w:r>
      <w:r w:rsidRPr="00ED0DB7">
        <w:rPr>
          <w:rFonts w:hint="eastAsia"/>
        </w:rPr>
        <w:t>4</w:t>
      </w:r>
      <w:r w:rsidRPr="00ED0DB7">
        <w:rPr>
          <w:rFonts w:hint="eastAsia"/>
        </w:rPr>
        <w:t>章</w:t>
      </w:r>
    </w:p>
    <w:p w14:paraId="10CE09CF" w14:textId="5744907B" w:rsidR="008440B4" w:rsidRPr="00ED0DB7" w:rsidRDefault="008440B4" w:rsidP="008440B4">
      <w:pPr>
        <w:pStyle w:val="afff4"/>
        <w:ind w:left="629"/>
      </w:pPr>
      <w:r>
        <w:rPr>
          <w:rFonts w:hint="eastAsia"/>
        </w:rPr>
        <w:t>T</w:t>
      </w:r>
      <w:r w:rsidRPr="00ED0DB7">
        <w:rPr>
          <w:rFonts w:hint="eastAsia"/>
        </w:rPr>
        <w:t>4-</w:t>
      </w:r>
      <w:r>
        <w:rPr>
          <w:rFonts w:hint="eastAsia"/>
        </w:rPr>
        <w:t>01</w:t>
      </w:r>
      <w:r w:rsidRPr="00ED0DB7">
        <w:rPr>
          <w:rFonts w:hint="eastAsia"/>
        </w:rPr>
        <w:t xml:space="preserve"> </w:t>
      </w:r>
      <w:r w:rsidRPr="00ED0DB7">
        <w:rPr>
          <w:rFonts w:hint="eastAsia"/>
        </w:rPr>
        <w:tab/>
        <w:t>(1) 129.11.11.239  (2) 193.131.27.255  (3) 231.219.139.111  (4) 249.155.251.15</w:t>
      </w:r>
    </w:p>
    <w:p w14:paraId="4D9EDCC7" w14:textId="7C67A5B5" w:rsidR="008440B4" w:rsidRPr="00ED0DB7" w:rsidRDefault="008440B4" w:rsidP="008440B4">
      <w:pPr>
        <w:pStyle w:val="afff4"/>
        <w:spacing w:line="300" w:lineRule="atLeast"/>
        <w:ind w:left="629"/>
      </w:pPr>
      <w:r>
        <w:rPr>
          <w:rFonts w:hint="eastAsia"/>
        </w:rPr>
        <w:t>T</w:t>
      </w:r>
      <w:r w:rsidRPr="00ED0DB7">
        <w:rPr>
          <w:rFonts w:hint="eastAsia"/>
        </w:rPr>
        <w:t>4-</w:t>
      </w:r>
      <w:r>
        <w:rPr>
          <w:rFonts w:hint="eastAsia"/>
        </w:rPr>
        <w:t>0</w:t>
      </w:r>
      <w:r w:rsidRPr="00ED0DB7">
        <w:rPr>
          <w:rFonts w:hint="eastAsia"/>
        </w:rPr>
        <w:t xml:space="preserve">2 </w:t>
      </w:r>
      <w:r w:rsidRPr="00ED0DB7">
        <w:rPr>
          <w:rFonts w:hint="eastAsia"/>
        </w:rPr>
        <w:tab/>
      </w:r>
      <w:r w:rsidRPr="00ED0DB7">
        <w:rPr>
          <w:rFonts w:hint="eastAsia"/>
        </w:rPr>
        <w:t>共同前缀是</w:t>
      </w:r>
      <w:r w:rsidRPr="00ED0DB7">
        <w:rPr>
          <w:rFonts w:hint="eastAsia"/>
        </w:rPr>
        <w:t>22</w:t>
      </w:r>
      <w:r w:rsidRPr="00ED0DB7">
        <w:rPr>
          <w:rFonts w:hint="eastAsia"/>
        </w:rPr>
        <w:t>位，即：</w:t>
      </w:r>
      <w:r w:rsidRPr="00ED0DB7">
        <w:rPr>
          <w:rFonts w:hint="eastAsia"/>
        </w:rPr>
        <w:t>11010100 00111000 100001</w:t>
      </w:r>
      <w:r w:rsidRPr="00ED0DB7">
        <w:rPr>
          <w:rFonts w:hint="eastAsia"/>
        </w:rPr>
        <w:t>。聚合的</w:t>
      </w:r>
      <w:r w:rsidRPr="00ED0DB7">
        <w:rPr>
          <w:rFonts w:hint="eastAsia"/>
        </w:rPr>
        <w:t>CIDR</w:t>
      </w:r>
      <w:r w:rsidRPr="00ED0DB7">
        <w:rPr>
          <w:rFonts w:hint="eastAsia"/>
        </w:rPr>
        <w:t>地址块是：</w:t>
      </w:r>
      <w:r w:rsidRPr="00ED0DB7">
        <w:rPr>
          <w:rFonts w:hint="eastAsia"/>
        </w:rPr>
        <w:t>212.56.132.0/22</w:t>
      </w:r>
      <w:r w:rsidRPr="00ED0DB7">
        <w:rPr>
          <w:rFonts w:hint="eastAsia"/>
        </w:rPr>
        <w:t>。</w:t>
      </w:r>
    </w:p>
    <w:p w14:paraId="779E3EA0" w14:textId="2F4D0797" w:rsidR="008440B4" w:rsidRPr="00ED0DB7" w:rsidRDefault="008440B4" w:rsidP="008440B4">
      <w:pPr>
        <w:pStyle w:val="afff4"/>
        <w:spacing w:line="300" w:lineRule="atLeast"/>
        <w:ind w:left="629"/>
      </w:pPr>
      <w:r>
        <w:rPr>
          <w:rFonts w:hint="eastAsia"/>
        </w:rPr>
        <w:t>T</w:t>
      </w:r>
      <w:r w:rsidRPr="00ED0DB7">
        <w:rPr>
          <w:rFonts w:hint="eastAsia"/>
        </w:rPr>
        <w:t>4-</w:t>
      </w:r>
      <w:r>
        <w:rPr>
          <w:rFonts w:hint="eastAsia"/>
        </w:rPr>
        <w:t>0</w:t>
      </w:r>
      <w:r w:rsidRPr="00ED0DB7">
        <w:rPr>
          <w:rFonts w:hint="eastAsia"/>
        </w:rPr>
        <w:t xml:space="preserve">3 </w:t>
      </w:r>
      <w:r w:rsidRPr="00ED0DB7">
        <w:rPr>
          <w:rFonts w:hint="eastAsia"/>
        </w:rPr>
        <w:tab/>
      </w:r>
      <w:r w:rsidRPr="00ED0DB7">
        <w:rPr>
          <w:rFonts w:hint="eastAsia"/>
        </w:rPr>
        <w:t>前一个地址块包含了后一个。写出这两个地址块的二进制表示就可看出。</w:t>
      </w:r>
    </w:p>
    <w:p w14:paraId="47732CC2" w14:textId="764AC9A4" w:rsidR="008440B4" w:rsidRPr="00ED0DB7" w:rsidRDefault="008440B4" w:rsidP="008440B4">
      <w:pPr>
        <w:pStyle w:val="afff4"/>
        <w:ind w:left="629"/>
      </w:pPr>
      <w:r>
        <w:rPr>
          <w:rFonts w:hint="eastAsia"/>
        </w:rPr>
        <w:t>T</w:t>
      </w:r>
      <w:r w:rsidRPr="00ED0DB7">
        <w:rPr>
          <w:rFonts w:hint="eastAsia"/>
        </w:rPr>
        <w:t>4</w:t>
      </w:r>
      <w:r w:rsidRPr="00ED0DB7">
        <w:t>-</w:t>
      </w:r>
      <w:r>
        <w:rPr>
          <w:rFonts w:hint="eastAsia"/>
        </w:rPr>
        <w:t>04</w:t>
      </w:r>
      <w:r w:rsidRPr="00ED0DB7">
        <w:t xml:space="preserve"> </w:t>
      </w:r>
      <w:r w:rsidRPr="00ED0DB7">
        <w:rPr>
          <w:rFonts w:hint="eastAsia"/>
        </w:rPr>
        <w:tab/>
      </w:r>
      <w:r w:rsidRPr="00ED0DB7">
        <w:rPr>
          <w:rFonts w:hint="eastAsia"/>
        </w:rPr>
        <w:t>分配网络前缀时应先分配地址数较多的前缀。题目没有说</w:t>
      </w:r>
      <w:r w:rsidRPr="00ED0DB7">
        <w:rPr>
          <w:rFonts w:hint="eastAsia"/>
        </w:rPr>
        <w:t>LAN</w:t>
      </w:r>
      <w:r w:rsidRPr="00ED0DB7">
        <w:rPr>
          <w:rFonts w:hint="eastAsia"/>
          <w:vertAlign w:val="subscript"/>
        </w:rPr>
        <w:t>1</w:t>
      </w:r>
      <w:r w:rsidRPr="00ED0DB7">
        <w:rPr>
          <w:rFonts w:hint="eastAsia"/>
        </w:rPr>
        <w:t>上有几台主机，但至少需要三个地址给三个路由器使用。本题的解答有很多种</w:t>
      </w:r>
      <w:r w:rsidRPr="00ED0DB7">
        <w:rPr>
          <w:rFonts w:hint="eastAsia"/>
        </w:rPr>
        <w:t>,</w:t>
      </w:r>
      <w:r w:rsidRPr="00ED0DB7">
        <w:rPr>
          <w:rFonts w:hint="eastAsia"/>
        </w:rPr>
        <w:t>下面给出两种不同的答案：</w:t>
      </w:r>
    </w:p>
    <w:p w14:paraId="2888E7B8" w14:textId="77777777" w:rsidR="008440B4" w:rsidRPr="00ED0DB7" w:rsidRDefault="008440B4" w:rsidP="008440B4">
      <w:pPr>
        <w:pStyle w:val="666666"/>
      </w:pPr>
    </w:p>
    <w:tbl>
      <w:tblPr>
        <w:tblW w:w="0" w:type="auto"/>
        <w:tblInd w:w="202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000" w:firstRow="0" w:lastRow="0" w:firstColumn="0" w:lastColumn="0" w:noHBand="0" w:noVBand="0"/>
      </w:tblPr>
      <w:tblGrid>
        <w:gridCol w:w="765"/>
        <w:gridCol w:w="1875"/>
        <w:gridCol w:w="1800"/>
      </w:tblGrid>
      <w:tr w:rsidR="008440B4" w:rsidRPr="00ED0DB7" w14:paraId="632BD4DF" w14:textId="77777777" w:rsidTr="00504D9C">
        <w:tc>
          <w:tcPr>
            <w:tcW w:w="765" w:type="dxa"/>
          </w:tcPr>
          <w:p w14:paraId="272E3E22" w14:textId="77777777" w:rsidR="008440B4" w:rsidRPr="00ED0DB7" w:rsidRDefault="008440B4" w:rsidP="00504D9C">
            <w:pPr>
              <w:pStyle w:val="af9"/>
              <w:jc w:val="center"/>
              <w:rPr>
                <w:rFonts w:ascii="方正黑体简体" w:eastAsia="方正黑体简体"/>
              </w:rPr>
            </w:pPr>
          </w:p>
        </w:tc>
        <w:tc>
          <w:tcPr>
            <w:tcW w:w="1875" w:type="dxa"/>
          </w:tcPr>
          <w:p w14:paraId="34127259" w14:textId="77777777" w:rsidR="008440B4" w:rsidRPr="00ED0DB7" w:rsidRDefault="008440B4" w:rsidP="00504D9C">
            <w:pPr>
              <w:pStyle w:val="af9"/>
              <w:jc w:val="center"/>
              <w:rPr>
                <w:rFonts w:ascii="方正黑体简体" w:eastAsia="方正黑体简体"/>
              </w:rPr>
            </w:pPr>
            <w:r w:rsidRPr="00ED0DB7">
              <w:rPr>
                <w:rFonts w:ascii="方正黑体简体" w:eastAsia="方正黑体简体" w:hint="eastAsia"/>
              </w:rPr>
              <w:t>第一组答案</w:t>
            </w:r>
          </w:p>
        </w:tc>
        <w:tc>
          <w:tcPr>
            <w:tcW w:w="1800" w:type="dxa"/>
          </w:tcPr>
          <w:p w14:paraId="42B98B8F" w14:textId="77777777" w:rsidR="008440B4" w:rsidRPr="00ED0DB7" w:rsidRDefault="008440B4" w:rsidP="00504D9C">
            <w:pPr>
              <w:pStyle w:val="af9"/>
              <w:jc w:val="center"/>
              <w:rPr>
                <w:rFonts w:ascii="方正黑体简体" w:eastAsia="方正黑体简体"/>
              </w:rPr>
            </w:pPr>
            <w:r w:rsidRPr="00ED0DB7">
              <w:rPr>
                <w:rFonts w:ascii="方正黑体简体" w:eastAsia="方正黑体简体" w:hint="eastAsia"/>
              </w:rPr>
              <w:t>第二组答案</w:t>
            </w:r>
          </w:p>
        </w:tc>
      </w:tr>
      <w:tr w:rsidR="008440B4" w:rsidRPr="00ED0DB7" w14:paraId="406B08FC" w14:textId="77777777" w:rsidTr="00504D9C">
        <w:tc>
          <w:tcPr>
            <w:tcW w:w="765" w:type="dxa"/>
          </w:tcPr>
          <w:p w14:paraId="23926CBE" w14:textId="77777777" w:rsidR="008440B4" w:rsidRPr="00ED0DB7" w:rsidRDefault="008440B4" w:rsidP="00504D9C">
            <w:pPr>
              <w:pStyle w:val="af9"/>
            </w:pPr>
            <w:r w:rsidRPr="00ED0DB7">
              <w:rPr>
                <w:rFonts w:hint="eastAsia"/>
              </w:rPr>
              <w:t>LAN</w:t>
            </w:r>
            <w:r w:rsidRPr="00ED0DB7">
              <w:rPr>
                <w:rFonts w:hint="eastAsia"/>
                <w:vertAlign w:val="subscript"/>
              </w:rPr>
              <w:t>1</w:t>
            </w:r>
          </w:p>
        </w:tc>
        <w:tc>
          <w:tcPr>
            <w:tcW w:w="1875" w:type="dxa"/>
          </w:tcPr>
          <w:p w14:paraId="436286EC" w14:textId="77777777" w:rsidR="008440B4" w:rsidRPr="00ED0DB7" w:rsidRDefault="008440B4" w:rsidP="00504D9C">
            <w:pPr>
              <w:pStyle w:val="af9"/>
            </w:pPr>
            <w:r w:rsidRPr="00ED0DB7">
              <w:rPr>
                <w:rFonts w:hint="eastAsia"/>
              </w:rPr>
              <w:t>30.138.119.192</w:t>
            </w:r>
            <w:r w:rsidRPr="00ED0DB7">
              <w:t>/29</w:t>
            </w:r>
          </w:p>
        </w:tc>
        <w:tc>
          <w:tcPr>
            <w:tcW w:w="1800" w:type="dxa"/>
          </w:tcPr>
          <w:p w14:paraId="35DED3AB" w14:textId="77777777" w:rsidR="008440B4" w:rsidRPr="00ED0DB7" w:rsidRDefault="008440B4" w:rsidP="00504D9C">
            <w:pPr>
              <w:pStyle w:val="af9"/>
            </w:pPr>
            <w:r w:rsidRPr="00ED0DB7">
              <w:rPr>
                <w:rFonts w:hint="eastAsia"/>
              </w:rPr>
              <w:t>30.138.118</w:t>
            </w:r>
            <w:r w:rsidRPr="00ED0DB7">
              <w:t>.192/27</w:t>
            </w:r>
          </w:p>
        </w:tc>
      </w:tr>
      <w:tr w:rsidR="008440B4" w:rsidRPr="00ED0DB7" w14:paraId="32BFFB75" w14:textId="77777777" w:rsidTr="00504D9C">
        <w:tc>
          <w:tcPr>
            <w:tcW w:w="765" w:type="dxa"/>
          </w:tcPr>
          <w:p w14:paraId="6544786C" w14:textId="77777777" w:rsidR="008440B4" w:rsidRPr="00ED0DB7" w:rsidRDefault="008440B4" w:rsidP="00504D9C">
            <w:pPr>
              <w:pStyle w:val="af9"/>
            </w:pPr>
            <w:r w:rsidRPr="00ED0DB7">
              <w:rPr>
                <w:rFonts w:hint="eastAsia"/>
              </w:rPr>
              <w:t>LAN</w:t>
            </w:r>
            <w:r w:rsidRPr="00ED0DB7">
              <w:rPr>
                <w:vertAlign w:val="subscript"/>
              </w:rPr>
              <w:t>2</w:t>
            </w:r>
          </w:p>
        </w:tc>
        <w:tc>
          <w:tcPr>
            <w:tcW w:w="1875" w:type="dxa"/>
          </w:tcPr>
          <w:p w14:paraId="0ECCAF03" w14:textId="77777777" w:rsidR="008440B4" w:rsidRPr="00ED0DB7" w:rsidRDefault="008440B4" w:rsidP="00504D9C">
            <w:pPr>
              <w:pStyle w:val="af9"/>
            </w:pPr>
            <w:r w:rsidRPr="00ED0DB7">
              <w:rPr>
                <w:rFonts w:hint="eastAsia"/>
              </w:rPr>
              <w:t>30.138.119.</w:t>
            </w:r>
            <w:r w:rsidRPr="00ED0DB7">
              <w:t>0/25</w:t>
            </w:r>
          </w:p>
        </w:tc>
        <w:tc>
          <w:tcPr>
            <w:tcW w:w="1800" w:type="dxa"/>
          </w:tcPr>
          <w:p w14:paraId="5D62CF85" w14:textId="77777777" w:rsidR="008440B4" w:rsidRPr="00ED0DB7" w:rsidRDefault="008440B4" w:rsidP="00504D9C">
            <w:pPr>
              <w:pStyle w:val="af9"/>
            </w:pPr>
            <w:r w:rsidRPr="00ED0DB7">
              <w:rPr>
                <w:rFonts w:hint="eastAsia"/>
              </w:rPr>
              <w:t>30.138.11</w:t>
            </w:r>
            <w:r w:rsidRPr="00ED0DB7">
              <w:t>8.0/25</w:t>
            </w:r>
          </w:p>
        </w:tc>
      </w:tr>
      <w:tr w:rsidR="008440B4" w:rsidRPr="00ED0DB7" w14:paraId="20A0CFD5" w14:textId="77777777" w:rsidTr="00504D9C">
        <w:tc>
          <w:tcPr>
            <w:tcW w:w="765" w:type="dxa"/>
          </w:tcPr>
          <w:p w14:paraId="0A1E7EB0" w14:textId="77777777" w:rsidR="008440B4" w:rsidRPr="00ED0DB7" w:rsidRDefault="008440B4" w:rsidP="00504D9C">
            <w:pPr>
              <w:pStyle w:val="af9"/>
            </w:pPr>
            <w:r w:rsidRPr="00ED0DB7">
              <w:rPr>
                <w:rFonts w:hint="eastAsia"/>
              </w:rPr>
              <w:t>LAN</w:t>
            </w:r>
            <w:r w:rsidRPr="00ED0DB7">
              <w:rPr>
                <w:vertAlign w:val="subscript"/>
              </w:rPr>
              <w:t>3</w:t>
            </w:r>
          </w:p>
        </w:tc>
        <w:tc>
          <w:tcPr>
            <w:tcW w:w="1875" w:type="dxa"/>
          </w:tcPr>
          <w:p w14:paraId="4EEEEED8" w14:textId="77777777" w:rsidR="008440B4" w:rsidRPr="00ED0DB7" w:rsidRDefault="008440B4" w:rsidP="00504D9C">
            <w:pPr>
              <w:pStyle w:val="af9"/>
            </w:pPr>
            <w:r w:rsidRPr="00ED0DB7">
              <w:rPr>
                <w:rFonts w:hint="eastAsia"/>
              </w:rPr>
              <w:t>30.138.11</w:t>
            </w:r>
            <w:r w:rsidRPr="00ED0DB7">
              <w:t>8</w:t>
            </w:r>
            <w:r w:rsidRPr="00ED0DB7">
              <w:rPr>
                <w:rFonts w:hint="eastAsia"/>
              </w:rPr>
              <w:t>.</w:t>
            </w:r>
            <w:r w:rsidRPr="00ED0DB7">
              <w:t>0/24</w:t>
            </w:r>
          </w:p>
        </w:tc>
        <w:tc>
          <w:tcPr>
            <w:tcW w:w="1800" w:type="dxa"/>
          </w:tcPr>
          <w:p w14:paraId="3F4DA431" w14:textId="77777777" w:rsidR="008440B4" w:rsidRPr="00ED0DB7" w:rsidRDefault="008440B4" w:rsidP="00504D9C">
            <w:pPr>
              <w:pStyle w:val="af9"/>
            </w:pPr>
            <w:r w:rsidRPr="00ED0DB7">
              <w:rPr>
                <w:rFonts w:hint="eastAsia"/>
              </w:rPr>
              <w:t>30.138.119.</w:t>
            </w:r>
            <w:r w:rsidRPr="00ED0DB7">
              <w:t>0/24</w:t>
            </w:r>
          </w:p>
        </w:tc>
      </w:tr>
      <w:tr w:rsidR="008440B4" w:rsidRPr="00ED0DB7" w14:paraId="5F0D0FC5" w14:textId="77777777" w:rsidTr="00504D9C">
        <w:tc>
          <w:tcPr>
            <w:tcW w:w="765" w:type="dxa"/>
          </w:tcPr>
          <w:p w14:paraId="5451E4A9" w14:textId="77777777" w:rsidR="008440B4" w:rsidRPr="00ED0DB7" w:rsidRDefault="008440B4" w:rsidP="00504D9C">
            <w:pPr>
              <w:pStyle w:val="af9"/>
            </w:pPr>
            <w:r w:rsidRPr="00ED0DB7">
              <w:rPr>
                <w:rFonts w:hint="eastAsia"/>
              </w:rPr>
              <w:t>LAN</w:t>
            </w:r>
            <w:r w:rsidRPr="00ED0DB7">
              <w:rPr>
                <w:vertAlign w:val="subscript"/>
              </w:rPr>
              <w:t>4</w:t>
            </w:r>
          </w:p>
        </w:tc>
        <w:tc>
          <w:tcPr>
            <w:tcW w:w="1875" w:type="dxa"/>
          </w:tcPr>
          <w:p w14:paraId="64BE0FC5" w14:textId="77777777" w:rsidR="008440B4" w:rsidRPr="00ED0DB7" w:rsidRDefault="008440B4" w:rsidP="00504D9C">
            <w:pPr>
              <w:pStyle w:val="af9"/>
            </w:pPr>
            <w:r w:rsidRPr="00ED0DB7">
              <w:rPr>
                <w:rFonts w:hint="eastAsia"/>
              </w:rPr>
              <w:t>30.138.119.</w:t>
            </w:r>
            <w:r w:rsidRPr="00ED0DB7">
              <w:t>200/29</w:t>
            </w:r>
          </w:p>
        </w:tc>
        <w:tc>
          <w:tcPr>
            <w:tcW w:w="1800" w:type="dxa"/>
          </w:tcPr>
          <w:p w14:paraId="6A6FD361" w14:textId="77777777" w:rsidR="008440B4" w:rsidRPr="00ED0DB7" w:rsidRDefault="008440B4" w:rsidP="00504D9C">
            <w:pPr>
              <w:pStyle w:val="af9"/>
            </w:pPr>
            <w:r w:rsidRPr="00ED0DB7">
              <w:rPr>
                <w:rFonts w:hint="eastAsia"/>
              </w:rPr>
              <w:t>30.138.11</w:t>
            </w:r>
            <w:r w:rsidRPr="00ED0DB7">
              <w:t>8.224/27</w:t>
            </w:r>
          </w:p>
        </w:tc>
      </w:tr>
      <w:tr w:rsidR="008440B4" w:rsidRPr="00ED0DB7" w14:paraId="1D478512" w14:textId="77777777" w:rsidTr="00504D9C">
        <w:tc>
          <w:tcPr>
            <w:tcW w:w="765" w:type="dxa"/>
          </w:tcPr>
          <w:p w14:paraId="1322E91D" w14:textId="77777777" w:rsidR="008440B4" w:rsidRPr="00ED0DB7" w:rsidRDefault="008440B4" w:rsidP="00504D9C">
            <w:pPr>
              <w:pStyle w:val="af9"/>
            </w:pPr>
            <w:r w:rsidRPr="00ED0DB7">
              <w:rPr>
                <w:rFonts w:hint="eastAsia"/>
              </w:rPr>
              <w:t>LAN</w:t>
            </w:r>
            <w:r w:rsidRPr="00ED0DB7">
              <w:rPr>
                <w:vertAlign w:val="subscript"/>
              </w:rPr>
              <w:t>5</w:t>
            </w:r>
          </w:p>
        </w:tc>
        <w:tc>
          <w:tcPr>
            <w:tcW w:w="1875" w:type="dxa"/>
          </w:tcPr>
          <w:p w14:paraId="3D55AA45" w14:textId="77777777" w:rsidR="008440B4" w:rsidRPr="00ED0DB7" w:rsidRDefault="008440B4" w:rsidP="00504D9C">
            <w:pPr>
              <w:pStyle w:val="af9"/>
            </w:pPr>
            <w:r w:rsidRPr="00ED0DB7">
              <w:rPr>
                <w:rFonts w:hint="eastAsia"/>
              </w:rPr>
              <w:t>30.138.119.1</w:t>
            </w:r>
            <w:r w:rsidRPr="00ED0DB7">
              <w:t>28/26</w:t>
            </w:r>
          </w:p>
        </w:tc>
        <w:tc>
          <w:tcPr>
            <w:tcW w:w="1800" w:type="dxa"/>
          </w:tcPr>
          <w:p w14:paraId="1A71DD67" w14:textId="77777777" w:rsidR="008440B4" w:rsidRPr="00ED0DB7" w:rsidRDefault="008440B4" w:rsidP="00504D9C">
            <w:pPr>
              <w:pStyle w:val="af9"/>
            </w:pPr>
            <w:r w:rsidRPr="00ED0DB7">
              <w:rPr>
                <w:rFonts w:hint="eastAsia"/>
              </w:rPr>
              <w:t>30.138.11</w:t>
            </w:r>
            <w:r w:rsidRPr="00ED0DB7">
              <w:t>8.128/27</w:t>
            </w:r>
          </w:p>
        </w:tc>
      </w:tr>
    </w:tbl>
    <w:p w14:paraId="5BC8D669" w14:textId="77777777" w:rsidR="008440B4" w:rsidRPr="00ED0DB7" w:rsidRDefault="008440B4" w:rsidP="008440B4">
      <w:pPr>
        <w:pStyle w:val="666666"/>
      </w:pPr>
    </w:p>
    <w:p w14:paraId="42D64FF0" w14:textId="2F047720" w:rsidR="008440B4" w:rsidRPr="00ED0DB7" w:rsidRDefault="008440B4" w:rsidP="008440B4">
      <w:pPr>
        <w:pStyle w:val="afff4"/>
        <w:ind w:left="629"/>
      </w:pPr>
      <w:r w:rsidRPr="00ED0DB7">
        <w:rPr>
          <w:rFonts w:hint="eastAsia"/>
        </w:rPr>
        <w:tab/>
      </w:r>
      <w:r w:rsidRPr="00ED0DB7">
        <w:rPr>
          <w:rFonts w:hint="eastAsia"/>
          <w:spacing w:val="-2"/>
        </w:rPr>
        <w:t>第一组和第二组答案分别用图</w:t>
      </w:r>
      <w:r w:rsidR="00EE7598">
        <w:rPr>
          <w:rFonts w:hint="eastAsia"/>
          <w:spacing w:val="-2"/>
        </w:rPr>
        <w:t>4-1</w:t>
      </w:r>
      <w:r w:rsidRPr="00ED0DB7">
        <w:t>(a)</w:t>
      </w:r>
      <w:r w:rsidRPr="00ED0DB7">
        <w:rPr>
          <w:rFonts w:hint="eastAsia"/>
        </w:rPr>
        <w:t>和</w:t>
      </w:r>
      <w:r w:rsidRPr="00ED0DB7">
        <w:t>(b)</w:t>
      </w:r>
      <w:r w:rsidRPr="00ED0DB7">
        <w:rPr>
          <w:rFonts w:hint="eastAsia"/>
        </w:rPr>
        <w:t>表示。这样可看得清楚些。</w:t>
      </w:r>
      <w:r w:rsidRPr="00ED0DB7">
        <w:rPr>
          <w:rFonts w:hint="eastAsia"/>
          <w:spacing w:val="-2"/>
        </w:rPr>
        <w:t>图中注明有</w:t>
      </w:r>
      <w:r w:rsidRPr="00ED0DB7">
        <w:rPr>
          <w:rFonts w:hint="eastAsia"/>
          <w:spacing w:val="-2"/>
        </w:rPr>
        <w:t>LAN</w:t>
      </w:r>
      <w:r w:rsidRPr="00ED0DB7">
        <w:rPr>
          <w:rFonts w:hint="eastAsia"/>
        </w:rPr>
        <w:t>的三角形表示在三角形顶点下面所有的</w:t>
      </w:r>
      <w:r w:rsidRPr="00ED0DB7">
        <w:rPr>
          <w:rFonts w:hint="eastAsia"/>
        </w:rPr>
        <w:t>IP</w:t>
      </w:r>
      <w:r w:rsidRPr="00ED0DB7">
        <w:rPr>
          <w:rFonts w:hint="eastAsia"/>
        </w:rPr>
        <w:t>地址都包含在此局域网的网络前缀中。</w:t>
      </w:r>
    </w:p>
    <w:p w14:paraId="32C58334" w14:textId="77777777" w:rsidR="008440B4" w:rsidRPr="00ED0DB7" w:rsidRDefault="008440B4" w:rsidP="008440B4">
      <w:pPr>
        <w:pStyle w:val="666666"/>
      </w:pPr>
    </w:p>
    <w:p w14:paraId="5E4733A3" w14:textId="77777777" w:rsidR="008440B4" w:rsidRPr="00ED0DB7" w:rsidRDefault="008440B4" w:rsidP="008440B4">
      <w:pPr>
        <w:pStyle w:val="af1"/>
        <w:spacing w:after="0"/>
      </w:pPr>
      <w:r w:rsidRPr="00ED0DB7">
        <w:object w:dxaOrig="7215" w:dyaOrig="5407" w14:anchorId="2AB509CA">
          <v:shape id="_x0000_i1028" type="#_x0000_t75" style="width:306.2pt;height:130.45pt;mso-position-horizontal:absolute" o:ole="">
            <v:imagedata r:id="rId15" o:title="" croptop="6185f" cropbottom="27831f" cropleft="3450f" cropright="6437f"/>
          </v:shape>
          <o:OLEObject Type="Embed" ProgID="PowerPoint.Show.8" ShapeID="_x0000_i1028" DrawAspect="Content" ObjectID="_1843603858" r:id="rId16"/>
        </w:object>
      </w:r>
    </w:p>
    <w:p w14:paraId="6C94D492" w14:textId="595ADC91" w:rsidR="008440B4" w:rsidRPr="00ED0DB7" w:rsidRDefault="008440B4" w:rsidP="008440B4">
      <w:pPr>
        <w:pStyle w:val="af1"/>
      </w:pPr>
      <w:r w:rsidRPr="00ED0DB7">
        <w:rPr>
          <w:rFonts w:hint="eastAsia"/>
        </w:rPr>
        <w:t>图</w:t>
      </w:r>
      <w:r w:rsidR="00EE7598">
        <w:rPr>
          <w:rFonts w:hint="eastAsia"/>
        </w:rPr>
        <w:t>4-1</w:t>
      </w:r>
      <w:r w:rsidRPr="00ED0DB7">
        <w:rPr>
          <w:rFonts w:hint="eastAsia"/>
        </w:rPr>
        <w:t>(a)</w:t>
      </w:r>
      <w:r w:rsidR="00EE7598">
        <w:rPr>
          <w:rFonts w:hint="eastAsia"/>
        </w:rPr>
        <w:t xml:space="preserve"> </w:t>
      </w:r>
      <w:r w:rsidR="00EE7598">
        <w:rPr>
          <w:rFonts w:hint="eastAsia"/>
        </w:rPr>
        <w:t>第一组答案</w:t>
      </w:r>
    </w:p>
    <w:p w14:paraId="24ABD582" w14:textId="77777777" w:rsidR="008440B4" w:rsidRPr="00ED0DB7" w:rsidRDefault="008440B4" w:rsidP="008440B4">
      <w:pPr>
        <w:pStyle w:val="af1"/>
        <w:spacing w:after="0"/>
      </w:pPr>
      <w:r w:rsidRPr="00ED0DB7">
        <w:object w:dxaOrig="7215" w:dyaOrig="5407" w14:anchorId="7E456651">
          <v:shape id="_x0000_i1029" type="#_x0000_t75" style="width:326.85pt;height:113.35pt" o:ole="">
            <v:imagedata r:id="rId17" o:title="" croptop="5449f" cropbottom="32351f" cropleft="518f" cropright="6164f"/>
          </v:shape>
          <o:OLEObject Type="Embed" ProgID="PowerPoint.Show.8" ShapeID="_x0000_i1029" DrawAspect="Content" ObjectID="_1843603859" r:id="rId18"/>
        </w:object>
      </w:r>
    </w:p>
    <w:p w14:paraId="6F2AA86D" w14:textId="0DCC8DA1" w:rsidR="008440B4" w:rsidRPr="00ED0DB7" w:rsidRDefault="008440B4" w:rsidP="008440B4">
      <w:pPr>
        <w:pStyle w:val="af1"/>
      </w:pPr>
      <w:r w:rsidRPr="00ED0DB7">
        <w:rPr>
          <w:rFonts w:hint="eastAsia"/>
        </w:rPr>
        <w:t>图</w:t>
      </w:r>
      <w:r w:rsidR="00EE7598">
        <w:rPr>
          <w:rFonts w:hint="eastAsia"/>
        </w:rPr>
        <w:t>4-1</w:t>
      </w:r>
      <w:r w:rsidRPr="00ED0DB7">
        <w:rPr>
          <w:rFonts w:hint="eastAsia"/>
        </w:rPr>
        <w:t>(b)</w:t>
      </w:r>
      <w:r w:rsidR="00EE7598">
        <w:rPr>
          <w:rFonts w:hint="eastAsia"/>
        </w:rPr>
        <w:t xml:space="preserve"> </w:t>
      </w:r>
      <w:r w:rsidR="00EE7598">
        <w:rPr>
          <w:rFonts w:hint="eastAsia"/>
        </w:rPr>
        <w:t>第二组答案</w:t>
      </w:r>
    </w:p>
    <w:p w14:paraId="0048B00F" w14:textId="7B6222FD" w:rsidR="008440B4" w:rsidRPr="00ED0DB7" w:rsidRDefault="008440B4" w:rsidP="008440B4">
      <w:pPr>
        <w:pStyle w:val="afff4"/>
        <w:ind w:left="629"/>
      </w:pPr>
      <w:r>
        <w:rPr>
          <w:rFonts w:hint="eastAsia"/>
        </w:rPr>
        <w:t>T</w:t>
      </w:r>
      <w:r w:rsidRPr="00ED0DB7">
        <w:rPr>
          <w:rFonts w:hint="eastAsia"/>
        </w:rPr>
        <w:t>4-</w:t>
      </w:r>
      <w:r>
        <w:rPr>
          <w:rFonts w:hint="eastAsia"/>
        </w:rPr>
        <w:t>05</w:t>
      </w:r>
      <w:r w:rsidRPr="00ED0DB7">
        <w:rPr>
          <w:rFonts w:hint="eastAsia"/>
        </w:rPr>
        <w:t xml:space="preserve"> </w:t>
      </w:r>
      <w:r w:rsidRPr="00ED0DB7">
        <w:rPr>
          <w:rFonts w:hint="eastAsia"/>
        </w:rPr>
        <w:tab/>
      </w:r>
      <w:r w:rsidRPr="00ED0DB7">
        <w:rPr>
          <w:rFonts w:hint="eastAsia"/>
        </w:rPr>
        <w:t>本题的解答有很多种，下面给出其中的一种答案（先选择需求较大的网络前缀）：</w:t>
      </w:r>
    </w:p>
    <w:p w14:paraId="7F96ED1D" w14:textId="77777777" w:rsidR="008440B4" w:rsidRPr="00ED0DB7" w:rsidRDefault="008440B4" w:rsidP="008440B4">
      <w:pPr>
        <w:pStyle w:val="afff4"/>
        <w:ind w:left="629"/>
      </w:pPr>
      <w:r w:rsidRPr="00ED0DB7">
        <w:rPr>
          <w:rFonts w:hint="eastAsia"/>
        </w:rPr>
        <w:t xml:space="preserve">    </w:t>
      </w:r>
      <w:r w:rsidRPr="00ED0DB7">
        <w:rPr>
          <w:rFonts w:hint="eastAsia"/>
        </w:rPr>
        <w:tab/>
        <w:t>LAN</w:t>
      </w:r>
      <w:r w:rsidRPr="00ED0DB7">
        <w:rPr>
          <w:rFonts w:hint="eastAsia"/>
          <w:vertAlign w:val="subscript"/>
        </w:rPr>
        <w:t>1</w:t>
      </w:r>
      <w:r w:rsidRPr="00ED0DB7">
        <w:rPr>
          <w:rFonts w:hint="eastAsia"/>
        </w:rPr>
        <w:t>：</w:t>
      </w:r>
      <w:r w:rsidRPr="00ED0DB7">
        <w:rPr>
          <w:rFonts w:hint="eastAsia"/>
        </w:rPr>
        <w:t>192.77.33.</w:t>
      </w:r>
      <w:r w:rsidRPr="00ED0DB7">
        <w:t>0/26</w:t>
      </w:r>
      <w:r w:rsidRPr="00ED0DB7">
        <w:rPr>
          <w:rFonts w:hint="eastAsia"/>
        </w:rPr>
        <w:t>。</w:t>
      </w:r>
    </w:p>
    <w:p w14:paraId="5C135E2E" w14:textId="77777777" w:rsidR="008440B4" w:rsidRPr="00ED0DB7" w:rsidRDefault="008440B4" w:rsidP="008440B4">
      <w:pPr>
        <w:pStyle w:val="afff4"/>
        <w:tabs>
          <w:tab w:val="left" w:pos="630"/>
        </w:tabs>
        <w:ind w:left="1328" w:hangingChars="633" w:hanging="1328"/>
      </w:pPr>
      <w:r w:rsidRPr="00ED0DB7">
        <w:rPr>
          <w:rFonts w:hint="eastAsia"/>
        </w:rPr>
        <w:t xml:space="preserve">    </w:t>
      </w:r>
      <w:r w:rsidRPr="00ED0DB7">
        <w:rPr>
          <w:rFonts w:hint="eastAsia"/>
        </w:rPr>
        <w:tab/>
        <w:t>LAN</w:t>
      </w:r>
      <w:r w:rsidRPr="00ED0DB7">
        <w:rPr>
          <w:vertAlign w:val="subscript"/>
        </w:rPr>
        <w:t>3</w:t>
      </w:r>
      <w:r w:rsidRPr="00ED0DB7">
        <w:rPr>
          <w:rFonts w:hint="eastAsia"/>
        </w:rPr>
        <w:t>：</w:t>
      </w:r>
      <w:r w:rsidRPr="00ED0DB7">
        <w:rPr>
          <w:rFonts w:hint="eastAsia"/>
        </w:rPr>
        <w:t>192.77.33.</w:t>
      </w:r>
      <w:r w:rsidRPr="00ED0DB7">
        <w:t>64/27</w:t>
      </w:r>
      <w:r w:rsidRPr="00ED0DB7">
        <w:rPr>
          <w:rFonts w:hint="eastAsia"/>
        </w:rPr>
        <w:t>；</w:t>
      </w:r>
      <w:r w:rsidRPr="00ED0DB7">
        <w:rPr>
          <w:rFonts w:hint="eastAsia"/>
        </w:rPr>
        <w:t>LAN</w:t>
      </w:r>
      <w:r w:rsidRPr="00ED0DB7">
        <w:rPr>
          <w:vertAlign w:val="subscript"/>
        </w:rPr>
        <w:t>6</w:t>
      </w:r>
      <w:r w:rsidRPr="00ED0DB7">
        <w:rPr>
          <w:rFonts w:hint="eastAsia"/>
        </w:rPr>
        <w:t>：</w:t>
      </w:r>
      <w:r w:rsidRPr="00ED0DB7">
        <w:rPr>
          <w:rFonts w:hint="eastAsia"/>
        </w:rPr>
        <w:t>192.77.33.96</w:t>
      </w:r>
      <w:r w:rsidRPr="00ED0DB7">
        <w:t>/27</w:t>
      </w:r>
      <w:r w:rsidRPr="00ED0DB7">
        <w:rPr>
          <w:rFonts w:hint="eastAsia"/>
        </w:rPr>
        <w:t>；</w:t>
      </w:r>
      <w:r w:rsidRPr="00ED0DB7">
        <w:rPr>
          <w:rFonts w:hint="eastAsia"/>
        </w:rPr>
        <w:t>LAN</w:t>
      </w:r>
      <w:r w:rsidRPr="00ED0DB7">
        <w:rPr>
          <w:vertAlign w:val="subscript"/>
        </w:rPr>
        <w:t>7</w:t>
      </w:r>
      <w:r w:rsidRPr="00ED0DB7">
        <w:rPr>
          <w:rFonts w:hint="eastAsia"/>
        </w:rPr>
        <w:t>：</w:t>
      </w:r>
      <w:r w:rsidRPr="00ED0DB7">
        <w:rPr>
          <w:rFonts w:hint="eastAsia"/>
        </w:rPr>
        <w:t>192.77.33.</w:t>
      </w:r>
      <w:r w:rsidRPr="00ED0DB7">
        <w:t>128/27</w:t>
      </w:r>
      <w:r w:rsidRPr="00ED0DB7">
        <w:rPr>
          <w:rFonts w:hint="eastAsia"/>
        </w:rPr>
        <w:t>；</w:t>
      </w:r>
      <w:r w:rsidRPr="00ED0DB7">
        <w:br/>
      </w:r>
      <w:r w:rsidRPr="00ED0DB7">
        <w:rPr>
          <w:rFonts w:hint="eastAsia"/>
        </w:rPr>
        <w:t>LAN</w:t>
      </w:r>
      <w:r w:rsidRPr="00ED0DB7">
        <w:rPr>
          <w:vertAlign w:val="subscript"/>
        </w:rPr>
        <w:t>8</w:t>
      </w:r>
      <w:r w:rsidRPr="00ED0DB7">
        <w:rPr>
          <w:rFonts w:hint="eastAsia"/>
        </w:rPr>
        <w:t>：</w:t>
      </w:r>
      <w:r w:rsidRPr="00ED0DB7">
        <w:rPr>
          <w:rFonts w:hint="eastAsia"/>
        </w:rPr>
        <w:t>192.77.33.</w:t>
      </w:r>
      <w:r w:rsidRPr="00ED0DB7">
        <w:t>160/27</w:t>
      </w:r>
      <w:r w:rsidRPr="00ED0DB7">
        <w:rPr>
          <w:rFonts w:hint="eastAsia"/>
        </w:rPr>
        <w:t>。</w:t>
      </w:r>
    </w:p>
    <w:p w14:paraId="6E110178" w14:textId="77777777" w:rsidR="008440B4" w:rsidRPr="00ED0DB7" w:rsidRDefault="008440B4" w:rsidP="008440B4">
      <w:pPr>
        <w:pStyle w:val="afff4"/>
        <w:ind w:left="629"/>
      </w:pPr>
      <w:r w:rsidRPr="00ED0DB7">
        <w:rPr>
          <w:rFonts w:hint="eastAsia"/>
        </w:rPr>
        <w:tab/>
        <w:t>LAN</w:t>
      </w:r>
      <w:r w:rsidRPr="00ED0DB7">
        <w:rPr>
          <w:vertAlign w:val="subscript"/>
        </w:rPr>
        <w:t>2</w:t>
      </w:r>
      <w:r w:rsidRPr="00ED0DB7">
        <w:rPr>
          <w:rFonts w:hint="eastAsia"/>
        </w:rPr>
        <w:t>：</w:t>
      </w:r>
      <w:r w:rsidRPr="00ED0DB7">
        <w:rPr>
          <w:rFonts w:hint="eastAsia"/>
        </w:rPr>
        <w:t>192.77.33.</w:t>
      </w:r>
      <w:r w:rsidRPr="00ED0DB7">
        <w:t>192/28</w:t>
      </w:r>
      <w:r w:rsidRPr="00ED0DB7">
        <w:rPr>
          <w:rFonts w:hint="eastAsia"/>
        </w:rPr>
        <w:t>；</w:t>
      </w:r>
      <w:r w:rsidRPr="00ED0DB7">
        <w:rPr>
          <w:rFonts w:hint="eastAsia"/>
        </w:rPr>
        <w:t>LAN</w:t>
      </w:r>
      <w:r w:rsidRPr="00ED0DB7">
        <w:rPr>
          <w:vertAlign w:val="subscript"/>
        </w:rPr>
        <w:t>4</w:t>
      </w:r>
      <w:r w:rsidRPr="00ED0DB7">
        <w:rPr>
          <w:rFonts w:hint="eastAsia"/>
        </w:rPr>
        <w:t>：</w:t>
      </w:r>
      <w:r w:rsidRPr="00ED0DB7">
        <w:rPr>
          <w:rFonts w:hint="eastAsia"/>
        </w:rPr>
        <w:t>192.77.33.</w:t>
      </w:r>
      <w:r w:rsidRPr="00ED0DB7">
        <w:t>208/28</w:t>
      </w:r>
      <w:r w:rsidRPr="00ED0DB7">
        <w:rPr>
          <w:rFonts w:hint="eastAsia"/>
        </w:rPr>
        <w:t>。</w:t>
      </w:r>
    </w:p>
    <w:p w14:paraId="1D7254FA" w14:textId="77777777" w:rsidR="008440B4" w:rsidRPr="00ED0DB7" w:rsidRDefault="008440B4" w:rsidP="008440B4">
      <w:pPr>
        <w:pStyle w:val="afff4"/>
        <w:ind w:left="629"/>
      </w:pPr>
      <w:r w:rsidRPr="00ED0DB7">
        <w:rPr>
          <w:rFonts w:hint="eastAsia"/>
        </w:rPr>
        <w:t xml:space="preserve">   </w:t>
      </w:r>
      <w:r w:rsidRPr="00ED0DB7">
        <w:rPr>
          <w:rFonts w:hint="eastAsia"/>
        </w:rPr>
        <w:tab/>
        <w:t>LAN</w:t>
      </w:r>
      <w:r w:rsidRPr="00ED0DB7">
        <w:rPr>
          <w:rFonts w:hint="eastAsia"/>
          <w:vertAlign w:val="subscript"/>
        </w:rPr>
        <w:t>5</w:t>
      </w:r>
      <w:r w:rsidRPr="00ED0DB7">
        <w:rPr>
          <w:rFonts w:hint="eastAsia"/>
        </w:rPr>
        <w:t>：</w:t>
      </w:r>
      <w:r w:rsidRPr="00ED0DB7">
        <w:rPr>
          <w:rFonts w:hint="eastAsia"/>
        </w:rPr>
        <w:t>192.77.33.224</w:t>
      </w:r>
      <w:r w:rsidRPr="00ED0DB7">
        <w:t>/2</w:t>
      </w:r>
      <w:r w:rsidRPr="00ED0DB7">
        <w:rPr>
          <w:rFonts w:hint="eastAsia"/>
        </w:rPr>
        <w:t>9</w:t>
      </w:r>
      <w:r w:rsidRPr="00ED0DB7">
        <w:rPr>
          <w:rFonts w:hint="eastAsia"/>
        </w:rPr>
        <w:t>（考虑到以太网上可能还要再接几台主机，故留有余地）。</w:t>
      </w:r>
    </w:p>
    <w:p w14:paraId="4632C260" w14:textId="77777777" w:rsidR="008440B4" w:rsidRPr="00ED0DB7" w:rsidRDefault="008440B4" w:rsidP="008440B4">
      <w:pPr>
        <w:pStyle w:val="afff4"/>
        <w:ind w:left="629"/>
      </w:pPr>
      <w:r w:rsidRPr="00ED0DB7">
        <w:rPr>
          <w:rFonts w:hint="eastAsia"/>
        </w:rPr>
        <w:t xml:space="preserve">   </w:t>
      </w:r>
      <w:r w:rsidRPr="00ED0DB7">
        <w:rPr>
          <w:rFonts w:hint="eastAsia"/>
        </w:rPr>
        <w:tab/>
        <w:t>WAN</w:t>
      </w:r>
      <w:r w:rsidRPr="00ED0DB7">
        <w:rPr>
          <w:rFonts w:hint="eastAsia"/>
          <w:vertAlign w:val="subscript"/>
        </w:rPr>
        <w:t>1</w:t>
      </w:r>
      <w:r w:rsidRPr="00ED0DB7">
        <w:rPr>
          <w:rFonts w:hint="eastAsia"/>
        </w:rPr>
        <w:t>：</w:t>
      </w:r>
      <w:r w:rsidRPr="00ED0DB7">
        <w:rPr>
          <w:rFonts w:hint="eastAsia"/>
        </w:rPr>
        <w:t>192.77.33.232</w:t>
      </w:r>
      <w:r w:rsidRPr="00ED0DB7">
        <w:t>/</w:t>
      </w:r>
      <w:r w:rsidRPr="00ED0DB7">
        <w:rPr>
          <w:rFonts w:hint="eastAsia"/>
        </w:rPr>
        <w:t>30</w:t>
      </w:r>
      <w:r w:rsidRPr="00ED0DB7">
        <w:rPr>
          <w:rFonts w:hint="eastAsia"/>
        </w:rPr>
        <w:t>；</w:t>
      </w:r>
      <w:r w:rsidRPr="00ED0DB7">
        <w:rPr>
          <w:rFonts w:hint="eastAsia"/>
        </w:rPr>
        <w:t>WAN</w:t>
      </w:r>
      <w:r w:rsidRPr="00ED0DB7">
        <w:rPr>
          <w:rFonts w:hint="eastAsia"/>
          <w:vertAlign w:val="subscript"/>
        </w:rPr>
        <w:t>2</w:t>
      </w:r>
      <w:r w:rsidRPr="00ED0DB7">
        <w:rPr>
          <w:rFonts w:hint="eastAsia"/>
        </w:rPr>
        <w:t>：</w:t>
      </w:r>
      <w:r w:rsidRPr="00ED0DB7">
        <w:rPr>
          <w:rFonts w:hint="eastAsia"/>
        </w:rPr>
        <w:t>192.77.33.236</w:t>
      </w:r>
      <w:r w:rsidRPr="00ED0DB7">
        <w:t>/</w:t>
      </w:r>
      <w:r w:rsidRPr="00ED0DB7">
        <w:rPr>
          <w:rFonts w:hint="eastAsia"/>
        </w:rPr>
        <w:t>30</w:t>
      </w:r>
      <w:r w:rsidRPr="00ED0DB7">
        <w:rPr>
          <w:rFonts w:hint="eastAsia"/>
        </w:rPr>
        <w:t>；</w:t>
      </w:r>
      <w:r w:rsidRPr="00ED0DB7">
        <w:rPr>
          <w:rFonts w:hint="eastAsia"/>
        </w:rPr>
        <w:t>WAN</w:t>
      </w:r>
      <w:r w:rsidRPr="00ED0DB7">
        <w:rPr>
          <w:rFonts w:hint="eastAsia"/>
          <w:vertAlign w:val="subscript"/>
        </w:rPr>
        <w:t>3</w:t>
      </w:r>
      <w:r w:rsidRPr="00ED0DB7">
        <w:rPr>
          <w:rFonts w:hint="eastAsia"/>
        </w:rPr>
        <w:t>：</w:t>
      </w:r>
      <w:r w:rsidRPr="00ED0DB7">
        <w:rPr>
          <w:rFonts w:hint="eastAsia"/>
        </w:rPr>
        <w:t>192.77.33.240</w:t>
      </w:r>
      <w:r w:rsidRPr="00ED0DB7">
        <w:t>/</w:t>
      </w:r>
      <w:r w:rsidRPr="00ED0DB7">
        <w:rPr>
          <w:rFonts w:hint="eastAsia"/>
        </w:rPr>
        <w:t>30</w:t>
      </w:r>
      <w:r w:rsidRPr="00ED0DB7">
        <w:rPr>
          <w:rFonts w:hint="eastAsia"/>
        </w:rPr>
        <w:t>。</w:t>
      </w:r>
    </w:p>
    <w:p w14:paraId="2457C8A0" w14:textId="7EE54B61" w:rsidR="008440B4" w:rsidRPr="00ED0DB7" w:rsidRDefault="008440B4" w:rsidP="008440B4">
      <w:pPr>
        <w:pStyle w:val="afff4"/>
        <w:ind w:left="629"/>
      </w:pPr>
      <w:r>
        <w:rPr>
          <w:rFonts w:hint="eastAsia"/>
        </w:rPr>
        <w:t>T</w:t>
      </w:r>
      <w:r w:rsidRPr="000F6448">
        <w:rPr>
          <w:rFonts w:hint="eastAsia"/>
        </w:rPr>
        <w:t>4-</w:t>
      </w:r>
      <w:r>
        <w:rPr>
          <w:rFonts w:hint="eastAsia"/>
        </w:rPr>
        <w:t>06</w:t>
      </w:r>
      <w:r w:rsidRPr="000F6448">
        <w:rPr>
          <w:rFonts w:hint="eastAsia"/>
        </w:rPr>
        <w:t xml:space="preserve"> </w:t>
      </w:r>
      <w:r w:rsidRPr="000F6448">
        <w:rPr>
          <w:rFonts w:hint="eastAsia"/>
        </w:rPr>
        <w:tab/>
      </w:r>
      <w:r w:rsidRPr="00AF248D">
        <w:rPr>
          <w:rFonts w:hint="eastAsia"/>
          <w:spacing w:val="-2"/>
        </w:rPr>
        <w:t>观察地址的第二个字节</w:t>
      </w:r>
      <w:r w:rsidRPr="00AF248D">
        <w:rPr>
          <w:spacing w:val="-2"/>
        </w:rPr>
        <w:t xml:space="preserve">32 = </w:t>
      </w:r>
      <w:r w:rsidRPr="00AF248D">
        <w:rPr>
          <w:rFonts w:hint="eastAsia"/>
          <w:spacing w:val="-2"/>
        </w:rPr>
        <w:t>0b</w:t>
      </w:r>
      <w:r w:rsidRPr="00AF248D">
        <w:rPr>
          <w:spacing w:val="-2"/>
        </w:rPr>
        <w:t>00100000</w:t>
      </w:r>
      <w:r w:rsidRPr="00AF248D">
        <w:rPr>
          <w:rFonts w:hint="eastAsia"/>
          <w:spacing w:val="-2"/>
        </w:rPr>
        <w:t>（</w:t>
      </w:r>
      <w:r w:rsidRPr="00AF248D">
        <w:rPr>
          <w:rFonts w:hint="eastAsia"/>
          <w:spacing w:val="-2"/>
        </w:rPr>
        <w:t>0b</w:t>
      </w:r>
      <w:r w:rsidRPr="00AF248D">
        <w:rPr>
          <w:rFonts w:hint="eastAsia"/>
          <w:spacing w:val="-2"/>
        </w:rPr>
        <w:t>的意思是：在这后面的是二进制数字），</w:t>
      </w:r>
      <w:r w:rsidRPr="00AF248D">
        <w:rPr>
          <w:rFonts w:hint="eastAsia"/>
        </w:rPr>
        <w:t>前缀</w:t>
      </w:r>
      <w:r w:rsidRPr="00AF248D">
        <w:rPr>
          <w:rFonts w:hint="eastAsia"/>
        </w:rPr>
        <w:t>12</w:t>
      </w:r>
      <w:r w:rsidRPr="00AF248D">
        <w:rPr>
          <w:rFonts w:hint="eastAsia"/>
        </w:rPr>
        <w:t>位，说明第二字节的前</w:t>
      </w:r>
      <w:r w:rsidRPr="00AF248D">
        <w:rPr>
          <w:rFonts w:hint="eastAsia"/>
        </w:rPr>
        <w:t>4</w:t>
      </w:r>
      <w:r w:rsidRPr="00AF248D">
        <w:rPr>
          <w:rFonts w:hint="eastAsia"/>
        </w:rPr>
        <w:t>位在前缀中。</w:t>
      </w:r>
      <w:r w:rsidRPr="000F6448">
        <w:rPr>
          <w:rFonts w:hint="eastAsia"/>
        </w:rPr>
        <w:t>给出的</w:t>
      </w:r>
      <w:r>
        <w:rPr>
          <w:rFonts w:hint="eastAsia"/>
        </w:rPr>
        <w:t>4</w:t>
      </w:r>
      <w:r w:rsidRPr="000F6448">
        <w:rPr>
          <w:rFonts w:hint="eastAsia"/>
        </w:rPr>
        <w:t>个地址的第二字节的前</w:t>
      </w:r>
      <w:r w:rsidRPr="000F6448">
        <w:rPr>
          <w:rFonts w:hint="eastAsia"/>
        </w:rPr>
        <w:t>4</w:t>
      </w:r>
      <w:r w:rsidRPr="000F6448">
        <w:rPr>
          <w:rFonts w:hint="eastAsia"/>
        </w:rPr>
        <w:t>位分别为：</w:t>
      </w:r>
      <w:r w:rsidRPr="000F6448">
        <w:rPr>
          <w:rFonts w:hint="eastAsia"/>
        </w:rPr>
        <w:t>0010, 0100, 0011</w:t>
      </w:r>
      <w:r w:rsidRPr="000F6448">
        <w:rPr>
          <w:rFonts w:hint="eastAsia"/>
        </w:rPr>
        <w:t>和</w:t>
      </w:r>
      <w:r w:rsidRPr="000F6448">
        <w:rPr>
          <w:rFonts w:hint="eastAsia"/>
        </w:rPr>
        <w:t>0100</w:t>
      </w:r>
      <w:r w:rsidRPr="000F6448">
        <w:rPr>
          <w:rFonts w:hint="eastAsia"/>
        </w:rPr>
        <w:t>。因此只有</w:t>
      </w:r>
      <w:r w:rsidRPr="000F6448">
        <w:t>(1)</w:t>
      </w:r>
      <w:r w:rsidRPr="000F6448">
        <w:rPr>
          <w:rFonts w:hint="eastAsia"/>
        </w:rPr>
        <w:t>是匹配的。</w:t>
      </w:r>
    </w:p>
    <w:p w14:paraId="56B85D3E" w14:textId="3D89B1AA" w:rsidR="008440B4" w:rsidRPr="00ED0DB7" w:rsidRDefault="008440B4" w:rsidP="008440B4">
      <w:pPr>
        <w:pStyle w:val="afff4"/>
        <w:ind w:left="629"/>
      </w:pPr>
      <w:r>
        <w:rPr>
          <w:rFonts w:hint="eastAsia"/>
        </w:rPr>
        <w:t>T</w:t>
      </w:r>
      <w:r w:rsidRPr="00ED0DB7">
        <w:rPr>
          <w:rFonts w:hint="eastAsia"/>
        </w:rPr>
        <w:t>4-</w:t>
      </w:r>
      <w:r>
        <w:rPr>
          <w:rFonts w:hint="eastAsia"/>
        </w:rPr>
        <w:t>07</w:t>
      </w:r>
      <w:r w:rsidRPr="00ED0DB7">
        <w:rPr>
          <w:rFonts w:hint="eastAsia"/>
        </w:rPr>
        <w:t xml:space="preserve"> </w:t>
      </w:r>
      <w:r w:rsidRPr="00ED0DB7">
        <w:rPr>
          <w:rFonts w:hint="eastAsia"/>
        </w:rPr>
        <w:tab/>
      </w:r>
      <w:r w:rsidRPr="00ED0DB7">
        <w:rPr>
          <w:rFonts w:hint="eastAsia"/>
        </w:rPr>
        <w:t>前缀</w:t>
      </w:r>
      <w:r w:rsidRPr="00ED0DB7">
        <w:t>(1)</w:t>
      </w:r>
      <w:r w:rsidRPr="00ED0DB7">
        <w:rPr>
          <w:rFonts w:hint="eastAsia"/>
        </w:rPr>
        <w:t>和地址</w:t>
      </w:r>
      <w:r w:rsidRPr="00ED0DB7">
        <w:rPr>
          <w:rFonts w:hint="eastAsia"/>
        </w:rPr>
        <w:t>2.52.90.140</w:t>
      </w:r>
      <w:r w:rsidRPr="00ED0DB7">
        <w:rPr>
          <w:rFonts w:hint="eastAsia"/>
        </w:rPr>
        <w:t>匹配。</w:t>
      </w:r>
    </w:p>
    <w:p w14:paraId="79DDF96C" w14:textId="6671901C" w:rsidR="008440B4" w:rsidRPr="00ED0DB7" w:rsidRDefault="008440B4" w:rsidP="008440B4">
      <w:pPr>
        <w:pStyle w:val="afff4"/>
        <w:ind w:left="629"/>
      </w:pPr>
      <w:r>
        <w:rPr>
          <w:rFonts w:hint="eastAsia"/>
        </w:rPr>
        <w:t>T</w:t>
      </w:r>
      <w:r w:rsidRPr="00ED0DB7">
        <w:rPr>
          <w:rFonts w:hint="eastAsia"/>
        </w:rPr>
        <w:t>4-</w:t>
      </w:r>
      <w:r>
        <w:rPr>
          <w:rFonts w:hint="eastAsia"/>
        </w:rPr>
        <w:t>08</w:t>
      </w:r>
      <w:r w:rsidRPr="00ED0DB7">
        <w:rPr>
          <w:rFonts w:hint="eastAsia"/>
        </w:rPr>
        <w:t xml:space="preserve"> </w:t>
      </w:r>
      <w:r w:rsidRPr="00ED0DB7">
        <w:rPr>
          <w:rFonts w:hint="eastAsia"/>
        </w:rPr>
        <w:tab/>
      </w:r>
      <w:r w:rsidRPr="00ED0DB7">
        <w:rPr>
          <w:rFonts w:hint="eastAsia"/>
        </w:rPr>
        <w:t>前缀</w:t>
      </w:r>
      <w:r w:rsidRPr="00ED0DB7">
        <w:t>(4)</w:t>
      </w:r>
      <w:r w:rsidRPr="00ED0DB7">
        <w:rPr>
          <w:rFonts w:hint="eastAsia"/>
        </w:rPr>
        <w:t>和这两个地址都匹配。</w:t>
      </w:r>
    </w:p>
    <w:p w14:paraId="53B6A5A2" w14:textId="2DB27BB5" w:rsidR="008440B4" w:rsidRPr="00ED0DB7" w:rsidRDefault="008440B4" w:rsidP="008440B4">
      <w:pPr>
        <w:pStyle w:val="afff4"/>
        <w:ind w:left="629"/>
      </w:pPr>
      <w:r>
        <w:rPr>
          <w:rFonts w:hint="eastAsia"/>
        </w:rPr>
        <w:t>T</w:t>
      </w:r>
      <w:r w:rsidRPr="00ED0DB7">
        <w:rPr>
          <w:rFonts w:hint="eastAsia"/>
        </w:rPr>
        <w:t>4-</w:t>
      </w:r>
      <w:r>
        <w:rPr>
          <w:rFonts w:hint="eastAsia"/>
        </w:rPr>
        <w:t>09</w:t>
      </w:r>
      <w:r w:rsidRPr="00ED0DB7">
        <w:rPr>
          <w:rFonts w:hint="eastAsia"/>
        </w:rPr>
        <w:t xml:space="preserve"> </w:t>
      </w:r>
      <w:r w:rsidRPr="00ED0DB7">
        <w:rPr>
          <w:rFonts w:hint="eastAsia"/>
        </w:rPr>
        <w:tab/>
      </w:r>
      <w:r w:rsidRPr="00ED0DB7">
        <w:t>(1) /2</w:t>
      </w:r>
      <w:r w:rsidRPr="00ED0DB7">
        <w:rPr>
          <w:rFonts w:hint="eastAsia"/>
        </w:rPr>
        <w:t>；</w:t>
      </w:r>
      <w:r w:rsidRPr="00ED0DB7">
        <w:t>(2) /4</w:t>
      </w:r>
      <w:r w:rsidRPr="00ED0DB7">
        <w:rPr>
          <w:rFonts w:hint="eastAsia"/>
        </w:rPr>
        <w:t>；</w:t>
      </w:r>
      <w:r w:rsidRPr="00ED0DB7">
        <w:t>(3) /11</w:t>
      </w:r>
      <w:r w:rsidRPr="00ED0DB7">
        <w:rPr>
          <w:rFonts w:hint="eastAsia"/>
        </w:rPr>
        <w:t>；</w:t>
      </w:r>
      <w:r w:rsidRPr="00ED0DB7">
        <w:t>(4)</w:t>
      </w:r>
      <w:r w:rsidRPr="00ED0DB7">
        <w:rPr>
          <w:rFonts w:hint="eastAsia"/>
        </w:rPr>
        <w:t xml:space="preserve"> </w:t>
      </w:r>
      <w:r w:rsidRPr="00ED0DB7">
        <w:t>/30</w:t>
      </w:r>
      <w:r w:rsidRPr="00ED0DB7">
        <w:rPr>
          <w:rFonts w:hint="eastAsia"/>
        </w:rPr>
        <w:t>。</w:t>
      </w:r>
    </w:p>
    <w:p w14:paraId="20FD2C5E" w14:textId="33409A0F" w:rsidR="008440B4" w:rsidRPr="00ED0DB7" w:rsidRDefault="008440B4" w:rsidP="008440B4">
      <w:pPr>
        <w:pStyle w:val="afff4"/>
        <w:ind w:left="629"/>
      </w:pPr>
      <w:r>
        <w:rPr>
          <w:rFonts w:hint="eastAsia"/>
        </w:rPr>
        <w:t>T</w:t>
      </w:r>
      <w:r w:rsidRPr="00ED0DB7">
        <w:rPr>
          <w:rFonts w:hint="eastAsia"/>
        </w:rPr>
        <w:t>4-</w:t>
      </w:r>
      <w:r>
        <w:rPr>
          <w:rFonts w:hint="eastAsia"/>
        </w:rPr>
        <w:t>10</w:t>
      </w:r>
      <w:r w:rsidRPr="00ED0DB7">
        <w:rPr>
          <w:rFonts w:hint="eastAsia"/>
        </w:rPr>
        <w:t xml:space="preserve"> </w:t>
      </w:r>
      <w:r w:rsidRPr="00ED0DB7">
        <w:rPr>
          <w:rFonts w:hint="eastAsia"/>
        </w:rPr>
        <w:tab/>
      </w:r>
      <w:r w:rsidRPr="00ED0DB7">
        <w:rPr>
          <w:rFonts w:hint="eastAsia"/>
        </w:rPr>
        <w:t>最小地址是</w:t>
      </w:r>
      <w:r w:rsidRPr="00ED0DB7">
        <w:rPr>
          <w:rFonts w:hint="eastAsia"/>
        </w:rPr>
        <w:t>140.120.80.0/20</w:t>
      </w:r>
      <w:r w:rsidRPr="00ED0DB7">
        <w:rPr>
          <w:rFonts w:hint="eastAsia"/>
        </w:rPr>
        <w:t>。</w:t>
      </w:r>
    </w:p>
    <w:p w14:paraId="2B9BD6EF"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最大地址是</w:t>
      </w:r>
      <w:r w:rsidRPr="00646106">
        <w:rPr>
          <w:rFonts w:hint="eastAsia"/>
        </w:rPr>
        <w:t>140.120.95.255/20</w:t>
      </w:r>
      <w:r w:rsidRPr="00ED0DB7">
        <w:rPr>
          <w:rFonts w:hint="eastAsia"/>
        </w:rPr>
        <w:t>。</w:t>
      </w:r>
    </w:p>
    <w:p w14:paraId="14915EED" w14:textId="77777777" w:rsidR="008440B4" w:rsidRPr="00ED0DB7" w:rsidRDefault="008440B4" w:rsidP="008440B4">
      <w:pPr>
        <w:pStyle w:val="afff4"/>
        <w:ind w:left="629"/>
      </w:pPr>
      <w:r w:rsidRPr="00ED0DB7">
        <w:rPr>
          <w:rFonts w:hint="eastAsia"/>
        </w:rPr>
        <w:tab/>
      </w:r>
      <w:r w:rsidRPr="00ED0DB7">
        <w:rPr>
          <w:rFonts w:hint="eastAsia"/>
        </w:rPr>
        <w:t>地址数是</w:t>
      </w:r>
      <w:r w:rsidRPr="00ED0DB7">
        <w:rPr>
          <w:rFonts w:hint="eastAsia"/>
        </w:rPr>
        <w:t>4096</w:t>
      </w:r>
      <w:r w:rsidRPr="00ED0DB7">
        <w:rPr>
          <w:rFonts w:hint="eastAsia"/>
        </w:rPr>
        <w:t>。相当于</w:t>
      </w:r>
      <w:r w:rsidRPr="00ED0DB7">
        <w:rPr>
          <w:rFonts w:hint="eastAsia"/>
        </w:rPr>
        <w:t>16</w:t>
      </w:r>
      <w:r w:rsidRPr="00ED0DB7">
        <w:rPr>
          <w:rFonts w:hint="eastAsia"/>
        </w:rPr>
        <w:t>个</w:t>
      </w:r>
      <w:r w:rsidRPr="00ED0DB7">
        <w:rPr>
          <w:rFonts w:hint="eastAsia"/>
        </w:rPr>
        <w:t>C</w:t>
      </w:r>
      <w:r w:rsidRPr="00ED0DB7">
        <w:rPr>
          <w:rFonts w:hint="eastAsia"/>
        </w:rPr>
        <w:t>类地址。</w:t>
      </w:r>
    </w:p>
    <w:p w14:paraId="27F3643E" w14:textId="5062F9FB" w:rsidR="008440B4" w:rsidRPr="00ED0DB7" w:rsidRDefault="008440B4" w:rsidP="008440B4">
      <w:pPr>
        <w:pStyle w:val="afff4"/>
        <w:ind w:left="629"/>
      </w:pPr>
      <w:r>
        <w:rPr>
          <w:rFonts w:hint="eastAsia"/>
        </w:rPr>
        <w:t>T</w:t>
      </w:r>
      <w:r w:rsidRPr="00ED0DB7">
        <w:rPr>
          <w:rFonts w:hint="eastAsia"/>
        </w:rPr>
        <w:t>4-</w:t>
      </w:r>
      <w:r>
        <w:rPr>
          <w:rFonts w:hint="eastAsia"/>
        </w:rPr>
        <w:t>11</w:t>
      </w:r>
      <w:r w:rsidRPr="00ED0DB7">
        <w:rPr>
          <w:rFonts w:hint="eastAsia"/>
        </w:rPr>
        <w:t xml:space="preserve"> </w:t>
      </w:r>
      <w:r w:rsidRPr="00ED0DB7">
        <w:rPr>
          <w:rFonts w:hint="eastAsia"/>
        </w:rPr>
        <w:tab/>
      </w:r>
      <w:r w:rsidRPr="00ED0DB7">
        <w:rPr>
          <w:rFonts w:hint="eastAsia"/>
        </w:rPr>
        <w:t>最小地址是</w:t>
      </w:r>
      <w:r w:rsidRPr="00ED0DB7">
        <w:rPr>
          <w:rFonts w:hint="eastAsia"/>
        </w:rPr>
        <w:t>190.87.140.200/29</w:t>
      </w:r>
      <w:r w:rsidRPr="00ED0DB7">
        <w:rPr>
          <w:rFonts w:hint="eastAsia"/>
        </w:rPr>
        <w:t>。</w:t>
      </w:r>
    </w:p>
    <w:p w14:paraId="3F597691"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最大地址是</w:t>
      </w:r>
      <w:r>
        <w:rPr>
          <w:rFonts w:cs="Times New Roman" w:hint="eastAsia"/>
        </w:rPr>
        <w:t>190.87.140.207/29</w:t>
      </w:r>
      <w:r w:rsidRPr="00646106">
        <w:rPr>
          <w:rFonts w:hint="eastAsia"/>
        </w:rPr>
        <w:t>。</w:t>
      </w:r>
    </w:p>
    <w:p w14:paraId="66265C8F" w14:textId="77777777" w:rsidR="008440B4" w:rsidRPr="00ED0DB7" w:rsidRDefault="008440B4" w:rsidP="008440B4">
      <w:pPr>
        <w:pStyle w:val="afff4"/>
        <w:ind w:left="629"/>
      </w:pPr>
      <w:r w:rsidRPr="00ED0DB7">
        <w:rPr>
          <w:rFonts w:hint="eastAsia"/>
        </w:rPr>
        <w:tab/>
      </w:r>
      <w:r w:rsidRPr="00ED0DB7">
        <w:rPr>
          <w:rFonts w:hint="eastAsia"/>
        </w:rPr>
        <w:t>地址数是</w:t>
      </w:r>
      <w:r w:rsidRPr="00ED0DB7">
        <w:rPr>
          <w:rFonts w:hint="eastAsia"/>
        </w:rPr>
        <w:t>8</w:t>
      </w:r>
      <w:r w:rsidRPr="00ED0DB7">
        <w:rPr>
          <w:rFonts w:hint="eastAsia"/>
        </w:rPr>
        <w:t>。相当于</w:t>
      </w:r>
      <w:r w:rsidRPr="00ED0DB7">
        <w:rPr>
          <w:rFonts w:hint="eastAsia"/>
        </w:rPr>
        <w:t>1/32</w:t>
      </w:r>
      <w:r w:rsidRPr="00ED0DB7">
        <w:rPr>
          <w:rFonts w:hint="eastAsia"/>
        </w:rPr>
        <w:t>个</w:t>
      </w:r>
      <w:r w:rsidRPr="00ED0DB7">
        <w:rPr>
          <w:rFonts w:hint="eastAsia"/>
        </w:rPr>
        <w:t>C</w:t>
      </w:r>
      <w:r w:rsidRPr="00ED0DB7">
        <w:rPr>
          <w:rFonts w:hint="eastAsia"/>
        </w:rPr>
        <w:t>类地址。</w:t>
      </w:r>
    </w:p>
    <w:p w14:paraId="68B9C984" w14:textId="001CE56F" w:rsidR="008440B4" w:rsidRPr="00ED0DB7" w:rsidRDefault="008440B4" w:rsidP="008440B4">
      <w:pPr>
        <w:pStyle w:val="afff4"/>
        <w:ind w:left="629"/>
      </w:pPr>
      <w:r>
        <w:rPr>
          <w:rFonts w:hint="eastAsia"/>
        </w:rPr>
        <w:t>T</w:t>
      </w:r>
      <w:r w:rsidRPr="00ED0DB7">
        <w:rPr>
          <w:rFonts w:hint="eastAsia"/>
        </w:rPr>
        <w:t>4-</w:t>
      </w:r>
      <w:r>
        <w:rPr>
          <w:rFonts w:hint="eastAsia"/>
        </w:rPr>
        <w:t>12</w:t>
      </w:r>
      <w:r w:rsidRPr="00ED0DB7">
        <w:rPr>
          <w:rFonts w:hint="eastAsia"/>
        </w:rPr>
        <w:t xml:space="preserve"> </w:t>
      </w:r>
      <w:r w:rsidRPr="00ED0DB7">
        <w:rPr>
          <w:rFonts w:hint="eastAsia"/>
        </w:rPr>
        <w:tab/>
        <w:t xml:space="preserve">(1) </w:t>
      </w:r>
      <w:r w:rsidRPr="00ED0DB7">
        <w:rPr>
          <w:rFonts w:hint="eastAsia"/>
        </w:rPr>
        <w:t>每个子网前缀</w:t>
      </w:r>
      <w:r w:rsidRPr="00ED0DB7">
        <w:rPr>
          <w:rFonts w:hint="eastAsia"/>
        </w:rPr>
        <w:t>28</w:t>
      </w:r>
      <w:r w:rsidRPr="00ED0DB7">
        <w:rPr>
          <w:rFonts w:hint="eastAsia"/>
        </w:rPr>
        <w:t>位。</w:t>
      </w:r>
    </w:p>
    <w:p w14:paraId="3A74B88D" w14:textId="77777777" w:rsidR="008440B4" w:rsidRPr="00ED0DB7" w:rsidRDefault="008440B4" w:rsidP="008440B4">
      <w:pPr>
        <w:pStyle w:val="afff4"/>
        <w:ind w:left="629"/>
      </w:pPr>
      <w:r w:rsidRPr="00ED0DB7">
        <w:rPr>
          <w:rFonts w:hint="eastAsia"/>
        </w:rPr>
        <w:t xml:space="preserve">   </w:t>
      </w:r>
      <w:r w:rsidRPr="00ED0DB7">
        <w:rPr>
          <w:rFonts w:hint="eastAsia"/>
        </w:rPr>
        <w:tab/>
        <w:t xml:space="preserve">(2) </w:t>
      </w:r>
      <w:r w:rsidRPr="00ED0DB7">
        <w:rPr>
          <w:rFonts w:hint="eastAsia"/>
        </w:rPr>
        <w:t>每个子网的地址中有</w:t>
      </w:r>
      <w:r w:rsidRPr="00ED0DB7">
        <w:rPr>
          <w:rFonts w:hint="eastAsia"/>
        </w:rPr>
        <w:t>4</w:t>
      </w:r>
      <w:r w:rsidRPr="00ED0DB7">
        <w:rPr>
          <w:rFonts w:hint="eastAsia"/>
        </w:rPr>
        <w:t>位留给主机用，因此共有</w:t>
      </w:r>
      <w:r w:rsidRPr="00ED0DB7">
        <w:rPr>
          <w:rFonts w:hint="eastAsia"/>
        </w:rPr>
        <w:t>16</w:t>
      </w:r>
      <w:r w:rsidRPr="00ED0DB7">
        <w:rPr>
          <w:rFonts w:hint="eastAsia"/>
        </w:rPr>
        <w:t>个地址。</w:t>
      </w:r>
    </w:p>
    <w:p w14:paraId="2AD8CCC5" w14:textId="77777777" w:rsidR="008440B4" w:rsidRPr="00ED0DB7" w:rsidRDefault="008440B4" w:rsidP="008440B4">
      <w:pPr>
        <w:pStyle w:val="afff4"/>
        <w:ind w:left="629"/>
      </w:pPr>
      <w:r w:rsidRPr="00ED0DB7">
        <w:rPr>
          <w:rFonts w:hint="eastAsia"/>
        </w:rPr>
        <w:t xml:space="preserve">   </w:t>
      </w:r>
      <w:r w:rsidRPr="00ED0DB7">
        <w:rPr>
          <w:rFonts w:hint="eastAsia"/>
        </w:rPr>
        <w:tab/>
        <w:t xml:space="preserve">(3) </w:t>
      </w:r>
      <w:r w:rsidRPr="00ED0DB7">
        <w:rPr>
          <w:rFonts w:hint="eastAsia"/>
        </w:rPr>
        <w:t>四个子网的地址块以及每个子网分配给主机的最小地址和最大地址是：</w:t>
      </w:r>
    </w:p>
    <w:p w14:paraId="5A346959" w14:textId="77777777" w:rsidR="008440B4" w:rsidRPr="00ED0DB7" w:rsidRDefault="008440B4" w:rsidP="008440B4">
      <w:pPr>
        <w:pStyle w:val="afff4"/>
        <w:ind w:left="629"/>
      </w:pPr>
      <w:r w:rsidRPr="00ED0DB7">
        <w:rPr>
          <w:rFonts w:hint="eastAsia"/>
        </w:rPr>
        <w:lastRenderedPageBreak/>
        <w:tab/>
      </w:r>
      <w:r w:rsidRPr="00ED0DB7">
        <w:rPr>
          <w:rFonts w:hint="eastAsia"/>
        </w:rPr>
        <w:t>第一个地址块</w:t>
      </w:r>
      <w:r w:rsidRPr="00ED0DB7">
        <w:rPr>
          <w:rFonts w:hint="eastAsia"/>
        </w:rPr>
        <w:t>136.23.12.64/28</w:t>
      </w:r>
      <w:r w:rsidRPr="00ED0DB7">
        <w:rPr>
          <w:rFonts w:hint="eastAsia"/>
        </w:rPr>
        <w:t>，可分配给主机使用的</w:t>
      </w:r>
    </w:p>
    <w:p w14:paraId="27BA559F" w14:textId="77777777" w:rsidR="008440B4" w:rsidRPr="00ED0DB7" w:rsidRDefault="008440B4" w:rsidP="008440B4">
      <w:pPr>
        <w:pStyle w:val="afff4"/>
        <w:ind w:left="629"/>
      </w:pPr>
      <w:r w:rsidRPr="00ED0DB7">
        <w:rPr>
          <w:rFonts w:hint="eastAsia"/>
        </w:rPr>
        <w:tab/>
      </w:r>
      <w:r w:rsidRPr="00ED0DB7">
        <w:rPr>
          <w:rFonts w:hint="eastAsia"/>
        </w:rPr>
        <w:t xml:space="preserve">　　最小地址：</w:t>
      </w:r>
      <w:r w:rsidRPr="00ED0DB7">
        <w:rPr>
          <w:rFonts w:hint="eastAsia"/>
        </w:rPr>
        <w:t>136.23.12.65</w:t>
      </w:r>
    </w:p>
    <w:p w14:paraId="327389E2"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 xml:space="preserve">　　最大地址：</w:t>
      </w:r>
      <w:r w:rsidRPr="00ED0DB7">
        <w:rPr>
          <w:rFonts w:hint="eastAsia"/>
        </w:rPr>
        <w:t>136.23.12.78</w:t>
      </w:r>
    </w:p>
    <w:p w14:paraId="157D63C5" w14:textId="77777777" w:rsidR="008440B4" w:rsidRPr="00ED0DB7" w:rsidRDefault="008440B4" w:rsidP="008440B4">
      <w:pPr>
        <w:pStyle w:val="afff4"/>
        <w:ind w:left="629"/>
      </w:pPr>
      <w:r w:rsidRPr="00ED0DB7">
        <w:rPr>
          <w:rFonts w:hint="eastAsia"/>
        </w:rPr>
        <w:tab/>
      </w:r>
      <w:r w:rsidRPr="00ED0DB7">
        <w:rPr>
          <w:rFonts w:hint="eastAsia"/>
        </w:rPr>
        <w:t>第二个地址块</w:t>
      </w:r>
      <w:r w:rsidRPr="00ED0DB7">
        <w:rPr>
          <w:rFonts w:hint="eastAsia"/>
        </w:rPr>
        <w:t>136.23.12.80/28</w:t>
      </w:r>
      <w:r w:rsidRPr="00ED0DB7">
        <w:rPr>
          <w:rFonts w:hint="eastAsia"/>
        </w:rPr>
        <w:t>，可分配给主机使用的</w:t>
      </w:r>
    </w:p>
    <w:p w14:paraId="066926AE" w14:textId="77777777" w:rsidR="008440B4" w:rsidRPr="00ED0DB7" w:rsidRDefault="008440B4" w:rsidP="008440B4">
      <w:pPr>
        <w:pStyle w:val="afff4"/>
        <w:ind w:left="629"/>
      </w:pPr>
      <w:r w:rsidRPr="00ED0DB7">
        <w:rPr>
          <w:rFonts w:hint="eastAsia"/>
        </w:rPr>
        <w:tab/>
      </w:r>
      <w:r w:rsidRPr="00ED0DB7">
        <w:rPr>
          <w:rFonts w:hint="eastAsia"/>
        </w:rPr>
        <w:t xml:space="preserve">　　最小地址：</w:t>
      </w:r>
      <w:r w:rsidRPr="00ED0DB7">
        <w:rPr>
          <w:rFonts w:hint="eastAsia"/>
        </w:rPr>
        <w:t>136.23.12.81</w:t>
      </w:r>
    </w:p>
    <w:p w14:paraId="0AFD97D6"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 xml:space="preserve">　　最大地址：</w:t>
      </w:r>
      <w:r w:rsidRPr="00ED0DB7">
        <w:rPr>
          <w:rFonts w:hint="eastAsia"/>
        </w:rPr>
        <w:t>136.23.12.94</w:t>
      </w:r>
    </w:p>
    <w:p w14:paraId="3DB6B02E" w14:textId="77777777" w:rsidR="008440B4" w:rsidRPr="00ED0DB7" w:rsidRDefault="008440B4" w:rsidP="008440B4">
      <w:pPr>
        <w:pStyle w:val="afff4"/>
        <w:ind w:left="629"/>
      </w:pPr>
      <w:r w:rsidRPr="00ED0DB7">
        <w:rPr>
          <w:rFonts w:hint="eastAsia"/>
        </w:rPr>
        <w:tab/>
      </w:r>
      <w:r w:rsidRPr="00ED0DB7">
        <w:rPr>
          <w:rFonts w:hint="eastAsia"/>
        </w:rPr>
        <w:t>第三个地址块</w:t>
      </w:r>
      <w:r w:rsidRPr="00ED0DB7">
        <w:rPr>
          <w:rFonts w:hint="eastAsia"/>
        </w:rPr>
        <w:t>136.23.12.96/28</w:t>
      </w:r>
      <w:r w:rsidRPr="00ED0DB7">
        <w:rPr>
          <w:rFonts w:hint="eastAsia"/>
        </w:rPr>
        <w:t>，可分配给主机使用的</w:t>
      </w:r>
    </w:p>
    <w:p w14:paraId="24919A79" w14:textId="77777777" w:rsidR="008440B4" w:rsidRPr="00ED0DB7" w:rsidRDefault="008440B4" w:rsidP="008440B4">
      <w:pPr>
        <w:pStyle w:val="afff4"/>
        <w:ind w:left="629"/>
      </w:pPr>
      <w:r w:rsidRPr="00ED0DB7">
        <w:rPr>
          <w:rFonts w:hint="eastAsia"/>
        </w:rPr>
        <w:tab/>
      </w:r>
      <w:r w:rsidRPr="00ED0DB7">
        <w:rPr>
          <w:rFonts w:hint="eastAsia"/>
        </w:rPr>
        <w:t xml:space="preserve">　　最小地址：</w:t>
      </w:r>
      <w:r w:rsidRPr="00ED0DB7">
        <w:rPr>
          <w:rFonts w:hint="eastAsia"/>
        </w:rPr>
        <w:t>136.23.12.97</w:t>
      </w:r>
    </w:p>
    <w:p w14:paraId="00DFCB8F"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 xml:space="preserve">　　最大地址：</w:t>
      </w:r>
      <w:r w:rsidRPr="00ED0DB7">
        <w:rPr>
          <w:rFonts w:hint="eastAsia"/>
        </w:rPr>
        <w:t>136.23.12.110</w:t>
      </w:r>
    </w:p>
    <w:p w14:paraId="2490D7E3" w14:textId="77777777" w:rsidR="008440B4" w:rsidRPr="00ED0DB7" w:rsidRDefault="008440B4" w:rsidP="008440B4">
      <w:pPr>
        <w:pStyle w:val="afff4"/>
        <w:ind w:left="629"/>
      </w:pPr>
      <w:r w:rsidRPr="00ED0DB7">
        <w:rPr>
          <w:rFonts w:hint="eastAsia"/>
        </w:rPr>
        <w:tab/>
      </w:r>
      <w:r w:rsidRPr="00ED0DB7">
        <w:rPr>
          <w:rFonts w:hint="eastAsia"/>
        </w:rPr>
        <w:t>第四个地址块</w:t>
      </w:r>
      <w:r w:rsidRPr="00ED0DB7">
        <w:rPr>
          <w:rFonts w:hint="eastAsia"/>
        </w:rPr>
        <w:t>136.23.12.112/28</w:t>
      </w:r>
      <w:r w:rsidRPr="00ED0DB7">
        <w:rPr>
          <w:rFonts w:hint="eastAsia"/>
        </w:rPr>
        <w:t>，可分配给主机使用的</w:t>
      </w:r>
    </w:p>
    <w:p w14:paraId="63B6D603" w14:textId="77777777" w:rsidR="008440B4" w:rsidRPr="00ED0DB7" w:rsidRDefault="008440B4" w:rsidP="008440B4">
      <w:pPr>
        <w:pStyle w:val="afff4"/>
        <w:ind w:left="629"/>
      </w:pPr>
      <w:r w:rsidRPr="00ED0DB7">
        <w:rPr>
          <w:rFonts w:hint="eastAsia"/>
        </w:rPr>
        <w:tab/>
      </w:r>
      <w:r w:rsidRPr="00ED0DB7">
        <w:rPr>
          <w:rFonts w:hint="eastAsia"/>
        </w:rPr>
        <w:t xml:space="preserve">　　最小地址：</w:t>
      </w:r>
      <w:r w:rsidRPr="00ED0DB7">
        <w:rPr>
          <w:rFonts w:hint="eastAsia"/>
        </w:rPr>
        <w:t>136.23.12.113</w:t>
      </w:r>
    </w:p>
    <w:p w14:paraId="783D1F6B"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 xml:space="preserve">　　最大地址：</w:t>
      </w:r>
      <w:r w:rsidRPr="00ED0DB7">
        <w:rPr>
          <w:rFonts w:hint="eastAsia"/>
        </w:rPr>
        <w:t>136.23.12.126</w:t>
      </w:r>
    </w:p>
    <w:p w14:paraId="6F10C55F" w14:textId="6F9A7F3B" w:rsidR="008440B4" w:rsidRPr="00ED0DB7" w:rsidRDefault="008440B4" w:rsidP="008440B4">
      <w:pPr>
        <w:pStyle w:val="afff4"/>
        <w:ind w:left="629"/>
      </w:pPr>
      <w:r>
        <w:rPr>
          <w:rFonts w:hint="eastAsia"/>
        </w:rPr>
        <w:t>T</w:t>
      </w:r>
      <w:r w:rsidRPr="00ED0DB7">
        <w:rPr>
          <w:rFonts w:hint="eastAsia"/>
        </w:rPr>
        <w:t>4-</w:t>
      </w:r>
      <w:r>
        <w:rPr>
          <w:rFonts w:hint="eastAsia"/>
        </w:rPr>
        <w:t>13</w:t>
      </w:r>
      <w:r w:rsidRPr="00ED0DB7">
        <w:rPr>
          <w:rFonts w:hint="eastAsia"/>
        </w:rPr>
        <w:t xml:space="preserve"> </w:t>
      </w:r>
      <w:r w:rsidRPr="00ED0DB7">
        <w:rPr>
          <w:rFonts w:hint="eastAsia"/>
        </w:rPr>
        <w:tab/>
        <w:t>1024</w:t>
      </w:r>
    </w:p>
    <w:p w14:paraId="7170C8C4" w14:textId="150FE536" w:rsidR="008440B4" w:rsidRPr="00ED0DB7" w:rsidRDefault="008440B4" w:rsidP="008440B4">
      <w:pPr>
        <w:pStyle w:val="afff4"/>
        <w:ind w:left="629"/>
      </w:pPr>
      <w:r>
        <w:rPr>
          <w:rFonts w:hint="eastAsia"/>
        </w:rPr>
        <w:t>T</w:t>
      </w:r>
      <w:r w:rsidRPr="00ED0DB7">
        <w:rPr>
          <w:rFonts w:hint="eastAsia"/>
        </w:rPr>
        <w:t>4-</w:t>
      </w:r>
      <w:r>
        <w:rPr>
          <w:rFonts w:hint="eastAsia"/>
        </w:rPr>
        <w:t>1</w:t>
      </w:r>
      <w:r w:rsidRPr="00ED0DB7">
        <w:rPr>
          <w:rFonts w:hint="eastAsia"/>
        </w:rPr>
        <w:t xml:space="preserve">4 </w:t>
      </w:r>
      <w:r w:rsidRPr="00ED0DB7">
        <w:rPr>
          <w:rFonts w:hint="eastAsia"/>
        </w:rPr>
        <w:tab/>
      </w:r>
      <w:r w:rsidRPr="00ED0DB7">
        <w:rPr>
          <w:rFonts w:hint="eastAsia"/>
        </w:rPr>
        <w:t>网络掩码是</w:t>
      </w:r>
      <w:r w:rsidRPr="00ED0DB7">
        <w:rPr>
          <w:rFonts w:hint="eastAsia"/>
        </w:rPr>
        <w:t>255.255.255.224</w:t>
      </w:r>
      <w:r w:rsidRPr="00ED0DB7">
        <w:rPr>
          <w:rFonts w:hint="eastAsia"/>
        </w:rPr>
        <w:t>。网络前缀长度是</w:t>
      </w:r>
      <w:r w:rsidRPr="00ED0DB7">
        <w:rPr>
          <w:rFonts w:hint="eastAsia"/>
        </w:rPr>
        <w:t>27</w:t>
      </w:r>
      <w:r w:rsidRPr="00ED0DB7">
        <w:rPr>
          <w:rFonts w:hint="eastAsia"/>
        </w:rPr>
        <w:t>，网络后缀长度是</w:t>
      </w:r>
      <w:r w:rsidRPr="00ED0DB7">
        <w:rPr>
          <w:rFonts w:hint="eastAsia"/>
        </w:rPr>
        <w:t>5</w:t>
      </w:r>
      <w:r w:rsidRPr="00ED0DB7">
        <w:rPr>
          <w:rFonts w:hint="eastAsia"/>
        </w:rPr>
        <w:t>。网络前缀是</w:t>
      </w:r>
      <w:r w:rsidRPr="00ED0DB7">
        <w:rPr>
          <w:rFonts w:hint="eastAsia"/>
        </w:rPr>
        <w:t>167.199.170.64/27</w:t>
      </w:r>
      <w:r w:rsidRPr="00ED0DB7">
        <w:rPr>
          <w:rFonts w:hint="eastAsia"/>
        </w:rPr>
        <w:t>。</w:t>
      </w:r>
    </w:p>
    <w:p w14:paraId="0ED2FFC4" w14:textId="1DD90456" w:rsidR="008440B4" w:rsidRPr="00ED0DB7" w:rsidRDefault="008440B4" w:rsidP="008440B4">
      <w:pPr>
        <w:pStyle w:val="afff4"/>
        <w:ind w:left="629"/>
      </w:pPr>
      <w:r>
        <w:rPr>
          <w:rFonts w:hint="eastAsia"/>
        </w:rPr>
        <w:t>T</w:t>
      </w:r>
      <w:r w:rsidRPr="00ED0DB7">
        <w:rPr>
          <w:rFonts w:hint="eastAsia"/>
        </w:rPr>
        <w:t>4-</w:t>
      </w:r>
      <w:r>
        <w:rPr>
          <w:rFonts w:hint="eastAsia"/>
        </w:rPr>
        <w:t>15</w:t>
      </w:r>
      <w:r w:rsidRPr="00ED0DB7">
        <w:rPr>
          <w:rFonts w:hint="eastAsia"/>
        </w:rPr>
        <w:t xml:space="preserve"> </w:t>
      </w:r>
      <w:r w:rsidRPr="00ED0DB7">
        <w:rPr>
          <w:rFonts w:hint="eastAsia"/>
        </w:rPr>
        <w:tab/>
      </w:r>
      <w:r w:rsidRPr="00ED0DB7">
        <w:rPr>
          <w:rFonts w:hint="eastAsia"/>
        </w:rPr>
        <w:t>地址块的首地址：</w:t>
      </w:r>
      <w:r w:rsidRPr="00ED0DB7">
        <w:rPr>
          <w:rFonts w:hint="eastAsia"/>
        </w:rPr>
        <w:t>10100111  11000111  10101010  01000000</w:t>
      </w:r>
    </w:p>
    <w:p w14:paraId="4FAABFB8" w14:textId="77777777" w:rsidR="008440B4" w:rsidRPr="00ED0DB7" w:rsidRDefault="008440B4" w:rsidP="008440B4">
      <w:pPr>
        <w:pStyle w:val="afff4"/>
        <w:ind w:left="629"/>
      </w:pPr>
      <w:r w:rsidRPr="00ED0DB7">
        <w:rPr>
          <w:rFonts w:hint="eastAsia"/>
        </w:rPr>
        <w:t xml:space="preserve">     </w:t>
      </w:r>
      <w:r w:rsidRPr="00ED0DB7">
        <w:rPr>
          <w:rFonts w:hint="eastAsia"/>
        </w:rPr>
        <w:tab/>
      </w:r>
      <w:r w:rsidRPr="00ED0DB7">
        <w:rPr>
          <w:rFonts w:hint="eastAsia"/>
        </w:rPr>
        <w:t>地址块的末地址：</w:t>
      </w:r>
      <w:r w:rsidRPr="00ED0DB7">
        <w:rPr>
          <w:rFonts w:hint="eastAsia"/>
        </w:rPr>
        <w:t>10100111  11000111  10101010  01011111</w:t>
      </w:r>
    </w:p>
    <w:p w14:paraId="6489D48D" w14:textId="77777777" w:rsidR="008440B4" w:rsidRPr="00ED0DB7" w:rsidRDefault="008440B4" w:rsidP="008440B4">
      <w:pPr>
        <w:pStyle w:val="afff4"/>
        <w:ind w:left="629"/>
      </w:pPr>
      <w:r w:rsidRPr="00ED0DB7">
        <w:rPr>
          <w:rFonts w:hint="eastAsia"/>
        </w:rPr>
        <w:t xml:space="preserve">      </w:t>
      </w:r>
      <w:r w:rsidRPr="00ED0DB7">
        <w:rPr>
          <w:rFonts w:hint="eastAsia"/>
        </w:rPr>
        <w:t>地址数：</w:t>
      </w:r>
      <w:r w:rsidRPr="00ED0DB7">
        <w:rPr>
          <w:rFonts w:hint="eastAsia"/>
        </w:rPr>
        <w:t>32</w:t>
      </w:r>
    </w:p>
    <w:p w14:paraId="16AC15D8" w14:textId="2988282B" w:rsidR="008440B4" w:rsidRPr="00ED0DB7" w:rsidRDefault="008440B4" w:rsidP="008440B4">
      <w:pPr>
        <w:pStyle w:val="afff4"/>
        <w:ind w:left="629"/>
      </w:pPr>
      <w:r>
        <w:rPr>
          <w:rFonts w:hint="eastAsia"/>
        </w:rPr>
        <w:t>T</w:t>
      </w:r>
      <w:r w:rsidRPr="00ED0DB7">
        <w:rPr>
          <w:rFonts w:hint="eastAsia"/>
        </w:rPr>
        <w:t>4-</w:t>
      </w:r>
      <w:r>
        <w:rPr>
          <w:rFonts w:hint="eastAsia"/>
        </w:rPr>
        <w:t>16</w:t>
      </w:r>
      <w:r w:rsidRPr="00ED0DB7">
        <w:rPr>
          <w:rFonts w:hint="eastAsia"/>
        </w:rPr>
        <w:t xml:space="preserve"> </w:t>
      </w:r>
      <w:r w:rsidRPr="00ED0DB7">
        <w:rPr>
          <w:rFonts w:hint="eastAsia"/>
        </w:rPr>
        <w:tab/>
      </w:r>
      <w:r w:rsidRPr="00ED0DB7">
        <w:rPr>
          <w:rFonts w:hint="eastAsia"/>
        </w:rPr>
        <w:t>分配给子网</w:t>
      </w:r>
      <w:r w:rsidRPr="00ED0DB7">
        <w:rPr>
          <w:rFonts w:hint="eastAsia"/>
        </w:rPr>
        <w:t>N</w:t>
      </w:r>
      <w:r w:rsidRPr="00ED0DB7">
        <w:rPr>
          <w:rFonts w:hint="eastAsia"/>
          <w:vertAlign w:val="subscript"/>
        </w:rPr>
        <w:t>1</w:t>
      </w:r>
      <w:r w:rsidRPr="00ED0DB7">
        <w:rPr>
          <w:rFonts w:hint="eastAsia"/>
        </w:rPr>
        <w:t>（</w:t>
      </w:r>
      <w:r w:rsidRPr="00ED0DB7">
        <w:rPr>
          <w:rFonts w:hint="eastAsia"/>
        </w:rPr>
        <w:t>/25</w:t>
      </w:r>
      <w:r w:rsidRPr="00ED0DB7">
        <w:rPr>
          <w:rFonts w:hint="eastAsia"/>
        </w:rPr>
        <w:t>）的首地址是</w:t>
      </w:r>
      <w:r w:rsidRPr="00ED0DB7">
        <w:rPr>
          <w:rFonts w:hint="eastAsia"/>
        </w:rPr>
        <w:t>14.24.74.0</w:t>
      </w:r>
      <w:r w:rsidRPr="00ED0DB7">
        <w:rPr>
          <w:rFonts w:hint="eastAsia"/>
        </w:rPr>
        <w:t>，末地址是</w:t>
      </w:r>
      <w:r w:rsidRPr="00ED0DB7">
        <w:rPr>
          <w:rFonts w:hint="eastAsia"/>
        </w:rPr>
        <w:t>14.24.74.127</w:t>
      </w:r>
      <w:r w:rsidRPr="00ED0DB7">
        <w:rPr>
          <w:rFonts w:hint="eastAsia"/>
        </w:rPr>
        <w:t>。</w:t>
      </w:r>
    </w:p>
    <w:p w14:paraId="62CEB32B" w14:textId="77777777" w:rsidR="008440B4" w:rsidRPr="00ED0DB7" w:rsidRDefault="008440B4" w:rsidP="008440B4">
      <w:pPr>
        <w:pStyle w:val="afff4"/>
        <w:ind w:left="629"/>
      </w:pPr>
      <w:r w:rsidRPr="00ED0DB7">
        <w:rPr>
          <w:rFonts w:hint="eastAsia"/>
        </w:rPr>
        <w:tab/>
      </w:r>
      <w:r w:rsidRPr="00ED0DB7">
        <w:rPr>
          <w:rFonts w:hint="eastAsia"/>
        </w:rPr>
        <w:t>分配给子网</w:t>
      </w:r>
      <w:r w:rsidRPr="00ED0DB7">
        <w:rPr>
          <w:rFonts w:hint="eastAsia"/>
        </w:rPr>
        <w:t>N</w:t>
      </w:r>
      <w:r w:rsidRPr="00ED0DB7">
        <w:rPr>
          <w:rFonts w:hint="eastAsia"/>
          <w:vertAlign w:val="subscript"/>
        </w:rPr>
        <w:t>2</w:t>
      </w:r>
      <w:r w:rsidRPr="00ED0DB7">
        <w:rPr>
          <w:rFonts w:hint="eastAsia"/>
        </w:rPr>
        <w:t>（</w:t>
      </w:r>
      <w:r w:rsidRPr="00ED0DB7">
        <w:rPr>
          <w:rFonts w:hint="eastAsia"/>
        </w:rPr>
        <w:t>/26</w:t>
      </w:r>
      <w:r w:rsidRPr="00ED0DB7">
        <w:rPr>
          <w:rFonts w:hint="eastAsia"/>
        </w:rPr>
        <w:t>）的首地址是</w:t>
      </w:r>
      <w:r w:rsidRPr="00ED0DB7">
        <w:rPr>
          <w:rFonts w:hint="eastAsia"/>
        </w:rPr>
        <w:t>14.24.74.128</w:t>
      </w:r>
      <w:r w:rsidRPr="00ED0DB7">
        <w:rPr>
          <w:rFonts w:hint="eastAsia"/>
        </w:rPr>
        <w:t>，末地址是</w:t>
      </w:r>
      <w:r w:rsidRPr="00ED0DB7">
        <w:rPr>
          <w:rFonts w:hint="eastAsia"/>
        </w:rPr>
        <w:t>14.24.74.191</w:t>
      </w:r>
      <w:r w:rsidRPr="00ED0DB7">
        <w:rPr>
          <w:rFonts w:hint="eastAsia"/>
        </w:rPr>
        <w:t>。</w:t>
      </w:r>
    </w:p>
    <w:p w14:paraId="2EBC5F33" w14:textId="77777777" w:rsidR="008440B4" w:rsidRPr="00ED0DB7" w:rsidRDefault="008440B4" w:rsidP="008440B4">
      <w:pPr>
        <w:pStyle w:val="afff4"/>
        <w:ind w:left="629"/>
      </w:pPr>
      <w:r w:rsidRPr="00ED0DB7">
        <w:rPr>
          <w:rFonts w:hint="eastAsia"/>
        </w:rPr>
        <w:tab/>
      </w:r>
      <w:r w:rsidRPr="00ED0DB7">
        <w:rPr>
          <w:rFonts w:hint="eastAsia"/>
        </w:rPr>
        <w:t>分配给子网</w:t>
      </w:r>
      <w:r w:rsidRPr="00ED0DB7">
        <w:rPr>
          <w:rFonts w:hint="eastAsia"/>
        </w:rPr>
        <w:t>N</w:t>
      </w:r>
      <w:r w:rsidRPr="00ED0DB7">
        <w:rPr>
          <w:rFonts w:hint="eastAsia"/>
          <w:vertAlign w:val="subscript"/>
        </w:rPr>
        <w:t>3</w:t>
      </w:r>
      <w:r w:rsidRPr="00ED0DB7">
        <w:rPr>
          <w:rFonts w:hint="eastAsia"/>
        </w:rPr>
        <w:t>（</w:t>
      </w:r>
      <w:r w:rsidRPr="00ED0DB7">
        <w:rPr>
          <w:rFonts w:hint="eastAsia"/>
        </w:rPr>
        <w:t>/28</w:t>
      </w:r>
      <w:r w:rsidRPr="00ED0DB7">
        <w:rPr>
          <w:rFonts w:hint="eastAsia"/>
        </w:rPr>
        <w:t>）首地址是</w:t>
      </w:r>
      <w:r w:rsidRPr="00ED0DB7">
        <w:rPr>
          <w:rFonts w:hint="eastAsia"/>
        </w:rPr>
        <w:t>14.24.74.192</w:t>
      </w:r>
      <w:r w:rsidRPr="00ED0DB7">
        <w:rPr>
          <w:rFonts w:hint="eastAsia"/>
        </w:rPr>
        <w:t>，末地址是</w:t>
      </w:r>
      <w:r w:rsidRPr="00ED0DB7">
        <w:rPr>
          <w:rFonts w:hint="eastAsia"/>
        </w:rPr>
        <w:t>14.24.74.207</w:t>
      </w:r>
      <w:r w:rsidRPr="00ED0DB7">
        <w:rPr>
          <w:rFonts w:hint="eastAsia"/>
        </w:rPr>
        <w:t>。</w:t>
      </w:r>
    </w:p>
    <w:p w14:paraId="2B193435" w14:textId="77777777" w:rsidR="008440B4" w:rsidRDefault="008440B4" w:rsidP="008440B4">
      <w:pPr>
        <w:ind w:firstLine="0"/>
      </w:pPr>
      <w:r>
        <w:rPr>
          <w:rFonts w:hint="eastAsia"/>
        </w:rPr>
        <w:t>T4-17  N</w:t>
      </w:r>
      <w:r>
        <w:rPr>
          <w:rFonts w:hint="eastAsia"/>
          <w:vertAlign w:val="subscript"/>
        </w:rPr>
        <w:t>1</w:t>
      </w:r>
      <w:r>
        <w:rPr>
          <w:rFonts w:hint="eastAsia"/>
        </w:rPr>
        <w:t>的前缀是：</w:t>
      </w:r>
      <w:r>
        <w:rPr>
          <w:rFonts w:hint="eastAsia"/>
        </w:rPr>
        <w:t>225.2.17.128/26</w:t>
      </w:r>
      <w:r>
        <w:rPr>
          <w:rFonts w:hint="eastAsia"/>
        </w:rPr>
        <w:t>，</w:t>
      </w:r>
      <w:r>
        <w:rPr>
          <w:rFonts w:hint="eastAsia"/>
        </w:rPr>
        <w:t>N</w:t>
      </w:r>
      <w:r>
        <w:rPr>
          <w:rFonts w:hint="eastAsia"/>
          <w:vertAlign w:val="subscript"/>
        </w:rPr>
        <w:t>2</w:t>
      </w:r>
      <w:r>
        <w:rPr>
          <w:rFonts w:hint="eastAsia"/>
        </w:rPr>
        <w:t>的前缀是：</w:t>
      </w:r>
      <w:r>
        <w:rPr>
          <w:rFonts w:hint="eastAsia"/>
        </w:rPr>
        <w:t>225.2.17.0/25</w:t>
      </w:r>
      <w:r>
        <w:rPr>
          <w:rFonts w:hint="eastAsia"/>
        </w:rPr>
        <w:t>，</w:t>
      </w:r>
      <w:r>
        <w:rPr>
          <w:rFonts w:hint="eastAsia"/>
        </w:rPr>
        <w:t>N</w:t>
      </w:r>
      <w:r>
        <w:rPr>
          <w:rFonts w:hint="eastAsia"/>
          <w:vertAlign w:val="subscript"/>
        </w:rPr>
        <w:t>3</w:t>
      </w:r>
      <w:r>
        <w:rPr>
          <w:rFonts w:hint="eastAsia"/>
        </w:rPr>
        <w:t>的前缀是：</w:t>
      </w:r>
      <w:r>
        <w:rPr>
          <w:rFonts w:hint="eastAsia"/>
        </w:rPr>
        <w:t>225.2.17.192/28</w:t>
      </w:r>
    </w:p>
    <w:p w14:paraId="098AA5AD" w14:textId="1AAFFBB9" w:rsidR="008440B4" w:rsidRPr="00ED0DB7" w:rsidRDefault="008440B4" w:rsidP="008440B4">
      <w:pPr>
        <w:pStyle w:val="afff4"/>
        <w:spacing w:line="304" w:lineRule="atLeast"/>
        <w:ind w:left="629"/>
      </w:pPr>
      <w:r>
        <w:rPr>
          <w:rFonts w:hint="eastAsia"/>
        </w:rPr>
        <w:t>T</w:t>
      </w:r>
      <w:r w:rsidRPr="00ED0DB7">
        <w:rPr>
          <w:rFonts w:hint="eastAsia"/>
        </w:rPr>
        <w:t>4-</w:t>
      </w:r>
      <w:r>
        <w:rPr>
          <w:rFonts w:hint="eastAsia"/>
        </w:rPr>
        <w:t>18</w:t>
      </w:r>
      <w:r w:rsidRPr="00ED0DB7">
        <w:rPr>
          <w:rFonts w:hint="eastAsia"/>
        </w:rPr>
        <w:t xml:space="preserve"> </w:t>
      </w:r>
      <w:r w:rsidRPr="00ED0DB7">
        <w:rPr>
          <w:rFonts w:hint="eastAsia"/>
        </w:rPr>
        <w:tab/>
        <w:t xml:space="preserve">(1)  200.56.168.0/21 = </w:t>
      </w:r>
      <w:r w:rsidRPr="00ED0DB7">
        <w:rPr>
          <w:rFonts w:hint="eastAsia"/>
          <w:b/>
          <w:u w:val="single"/>
        </w:rPr>
        <w:t>11001000 00111000 10101</w:t>
      </w:r>
      <w:r w:rsidRPr="00ED0DB7">
        <w:rPr>
          <w:rFonts w:hint="eastAsia"/>
        </w:rPr>
        <w:t>000 00000000</w:t>
      </w:r>
    </w:p>
    <w:p w14:paraId="27029825" w14:textId="77777777" w:rsidR="008440B4" w:rsidRPr="00ED0DB7" w:rsidRDefault="008440B4" w:rsidP="008440B4">
      <w:pPr>
        <w:pStyle w:val="afff4"/>
        <w:spacing w:line="304" w:lineRule="atLeast"/>
        <w:ind w:left="629"/>
      </w:pPr>
      <w:r w:rsidRPr="00ED0DB7">
        <w:rPr>
          <w:rFonts w:hint="eastAsia"/>
        </w:rPr>
        <w:t xml:space="preserve">    </w:t>
      </w:r>
      <w:r w:rsidRPr="00ED0DB7">
        <w:rPr>
          <w:rFonts w:hint="eastAsia"/>
        </w:rPr>
        <w:tab/>
      </w:r>
      <w:r w:rsidRPr="00ED0DB7">
        <w:rPr>
          <w:rFonts w:hint="eastAsia"/>
        </w:rPr>
        <w:t>上面有下画线的粗体数字表示网络前缀。</w:t>
      </w:r>
    </w:p>
    <w:p w14:paraId="2993830F" w14:textId="77777777" w:rsidR="008440B4" w:rsidRPr="00ED0DB7" w:rsidRDefault="008440B4" w:rsidP="008440B4">
      <w:pPr>
        <w:pStyle w:val="afff4"/>
        <w:spacing w:line="304" w:lineRule="atLeast"/>
        <w:ind w:left="629"/>
      </w:pPr>
      <w:r w:rsidRPr="00ED0DB7">
        <w:rPr>
          <w:rFonts w:hint="eastAsia"/>
        </w:rPr>
        <w:t xml:space="preserve">    </w:t>
      </w:r>
      <w:r w:rsidRPr="00ED0DB7">
        <w:rPr>
          <w:rFonts w:hint="eastAsia"/>
        </w:rPr>
        <w:tab/>
        <w:t xml:space="preserve">(2) </w:t>
      </w:r>
      <w:r w:rsidRPr="00ED0DB7">
        <w:rPr>
          <w:rFonts w:hint="eastAsia"/>
        </w:rPr>
        <w:t>这个</w:t>
      </w:r>
      <w:r w:rsidRPr="00ED0DB7">
        <w:rPr>
          <w:rFonts w:hint="eastAsia"/>
        </w:rPr>
        <w:t>CIDR</w:t>
      </w:r>
      <w:r w:rsidRPr="00ED0DB7">
        <w:rPr>
          <w:rFonts w:hint="eastAsia"/>
        </w:rPr>
        <w:t>地址块包含</w:t>
      </w:r>
      <w:r w:rsidRPr="00ED0DB7">
        <w:rPr>
          <w:rFonts w:hint="eastAsia"/>
        </w:rPr>
        <w:t>8</w:t>
      </w:r>
      <w:r w:rsidRPr="00ED0DB7">
        <w:rPr>
          <w:rFonts w:hint="eastAsia"/>
        </w:rPr>
        <w:t>个</w:t>
      </w:r>
      <w:r w:rsidRPr="00ED0DB7">
        <w:rPr>
          <w:rFonts w:hint="eastAsia"/>
        </w:rPr>
        <w:t>C</w:t>
      </w:r>
      <w:r w:rsidRPr="00ED0DB7">
        <w:rPr>
          <w:rFonts w:hint="eastAsia"/>
        </w:rPr>
        <w:t>类地址块。</w:t>
      </w:r>
    </w:p>
    <w:p w14:paraId="4670CBEC" w14:textId="6C589DA1" w:rsidR="00605154" w:rsidRPr="00ED0DB7" w:rsidRDefault="008440B4" w:rsidP="00DD5668">
      <w:pPr>
        <w:pStyle w:val="afff4"/>
        <w:spacing w:line="300" w:lineRule="atLeast"/>
        <w:ind w:left="629"/>
      </w:pPr>
      <w:r>
        <w:rPr>
          <w:rFonts w:hint="eastAsia"/>
        </w:rPr>
        <w:t>T</w:t>
      </w:r>
      <w:r w:rsidR="00605154" w:rsidRPr="00ED0DB7">
        <w:rPr>
          <w:rFonts w:hint="eastAsia"/>
        </w:rPr>
        <w:t>4-1</w:t>
      </w:r>
      <w:r>
        <w:rPr>
          <w:rFonts w:hint="eastAsia"/>
        </w:rPr>
        <w:t>9</w:t>
      </w:r>
      <w:r w:rsidR="00605154" w:rsidRPr="00ED0DB7">
        <w:rPr>
          <w:rFonts w:hint="eastAsia"/>
        </w:rPr>
        <w:t xml:space="preserve"> </w:t>
      </w:r>
      <w:r w:rsidR="00DD5668" w:rsidRPr="00ED0DB7">
        <w:rPr>
          <w:rFonts w:hint="eastAsia"/>
        </w:rPr>
        <w:tab/>
      </w:r>
      <w:r w:rsidR="00605154" w:rsidRPr="00ED0DB7">
        <w:rPr>
          <w:rFonts w:hint="eastAsia"/>
        </w:rPr>
        <w:t>10001011 10110001</w:t>
      </w:r>
    </w:p>
    <w:p w14:paraId="704C00D6" w14:textId="1EA416E3" w:rsidR="00605154" w:rsidRPr="00ED0DB7" w:rsidRDefault="008440B4" w:rsidP="00DD5668">
      <w:pPr>
        <w:pStyle w:val="afff4"/>
        <w:spacing w:line="300" w:lineRule="atLeast"/>
        <w:ind w:left="629"/>
      </w:pPr>
      <w:r>
        <w:rPr>
          <w:rFonts w:hint="eastAsia"/>
        </w:rPr>
        <w:t>T</w:t>
      </w:r>
      <w:r w:rsidR="00605154" w:rsidRPr="00ED0DB7">
        <w:rPr>
          <w:rFonts w:hint="eastAsia"/>
        </w:rPr>
        <w:t>4-2</w:t>
      </w:r>
      <w:r>
        <w:rPr>
          <w:rFonts w:hint="eastAsia"/>
        </w:rPr>
        <w:t>0</w:t>
      </w:r>
      <w:r w:rsidR="00605154" w:rsidRPr="00ED0DB7">
        <w:rPr>
          <w:rFonts w:hint="eastAsia"/>
        </w:rPr>
        <w:t xml:space="preserve"> </w:t>
      </w:r>
      <w:r w:rsidR="00DD5668" w:rsidRPr="00ED0DB7">
        <w:rPr>
          <w:rFonts w:hint="eastAsia"/>
        </w:rPr>
        <w:tab/>
      </w:r>
      <w:r w:rsidR="00605154" w:rsidRPr="00ED0DB7">
        <w:rPr>
          <w:rFonts w:hint="eastAsia"/>
        </w:rPr>
        <w:t>8B B1</w:t>
      </w:r>
    </w:p>
    <w:p w14:paraId="70DF5863" w14:textId="1A4B22E5" w:rsidR="00605154" w:rsidRPr="00ED0DB7" w:rsidRDefault="008440B4" w:rsidP="00DD5668">
      <w:pPr>
        <w:pStyle w:val="afff4"/>
        <w:spacing w:line="300" w:lineRule="atLeast"/>
        <w:ind w:left="629"/>
      </w:pPr>
      <w:r>
        <w:rPr>
          <w:rFonts w:hint="eastAsia"/>
        </w:rPr>
        <w:t>T</w:t>
      </w:r>
      <w:r w:rsidR="00605154" w:rsidRPr="00ED0DB7">
        <w:rPr>
          <w:rFonts w:hint="eastAsia"/>
        </w:rPr>
        <w:t>4-</w:t>
      </w:r>
      <w:r>
        <w:rPr>
          <w:rFonts w:hint="eastAsia"/>
        </w:rPr>
        <w:t>2</w:t>
      </w:r>
      <w:r w:rsidR="00605154" w:rsidRPr="00ED0DB7">
        <w:rPr>
          <w:rFonts w:hint="eastAsia"/>
        </w:rPr>
        <w:t xml:space="preserve">1 </w:t>
      </w:r>
      <w:r w:rsidR="00DD5668" w:rsidRPr="00ED0DB7">
        <w:rPr>
          <w:rFonts w:hint="eastAsia"/>
        </w:rPr>
        <w:tab/>
      </w:r>
      <w:r w:rsidR="00605154" w:rsidRPr="00ED0DB7">
        <w:rPr>
          <w:rFonts w:hint="eastAsia"/>
        </w:rPr>
        <w:t>由于分片，共分为</w:t>
      </w:r>
      <w:r w:rsidR="00605154" w:rsidRPr="00ED0DB7">
        <w:rPr>
          <w:rFonts w:hint="eastAsia"/>
        </w:rPr>
        <w:t>4</w:t>
      </w:r>
      <w:r w:rsidR="00605154" w:rsidRPr="00ED0DB7">
        <w:rPr>
          <w:rFonts w:hint="eastAsia"/>
        </w:rPr>
        <w:t>个数据报片，故第二个局域网向上传送</w:t>
      </w:r>
      <w:r w:rsidR="00605154" w:rsidRPr="00ED0DB7">
        <w:rPr>
          <w:rFonts w:hint="eastAsia"/>
        </w:rPr>
        <w:t>3840 bit</w:t>
      </w:r>
      <w:r w:rsidR="00605154" w:rsidRPr="00ED0DB7">
        <w:rPr>
          <w:rFonts w:hint="eastAsia"/>
        </w:rPr>
        <w:t>。</w:t>
      </w:r>
    </w:p>
    <w:p w14:paraId="49B90D39" w14:textId="294AF97E" w:rsidR="00605154" w:rsidRPr="00ED0DB7" w:rsidRDefault="008440B4" w:rsidP="00DD5668">
      <w:pPr>
        <w:pStyle w:val="afff4"/>
        <w:spacing w:line="300" w:lineRule="atLeast"/>
        <w:ind w:left="629"/>
      </w:pPr>
      <w:r>
        <w:rPr>
          <w:rFonts w:hint="eastAsia"/>
        </w:rPr>
        <w:t>T</w:t>
      </w:r>
      <w:r w:rsidR="00605154" w:rsidRPr="00ED0DB7">
        <w:rPr>
          <w:rFonts w:hint="eastAsia"/>
        </w:rPr>
        <w:t>4-</w:t>
      </w:r>
      <w:r>
        <w:rPr>
          <w:rFonts w:hint="eastAsia"/>
        </w:rPr>
        <w:t>22</w:t>
      </w:r>
      <w:r w:rsidR="00605154" w:rsidRPr="00ED0DB7">
        <w:rPr>
          <w:rFonts w:hint="eastAsia"/>
        </w:rPr>
        <w:t xml:space="preserve"> </w:t>
      </w:r>
      <w:r w:rsidR="00DD5668" w:rsidRPr="00ED0DB7">
        <w:rPr>
          <w:rFonts w:hint="eastAsia"/>
        </w:rPr>
        <w:tab/>
      </w:r>
      <w:r w:rsidR="00605154" w:rsidRPr="00ED0DB7">
        <w:rPr>
          <w:rFonts w:hint="eastAsia"/>
        </w:rPr>
        <w:t>6</w:t>
      </w:r>
      <w:r w:rsidR="00605154" w:rsidRPr="00ED0DB7">
        <w:rPr>
          <w:rFonts w:hint="eastAsia"/>
        </w:rPr>
        <w:t>次。主机用一次，每一个路由器各使用一次。</w:t>
      </w:r>
    </w:p>
    <w:p w14:paraId="1A767156" w14:textId="77777777" w:rsidR="008528F0" w:rsidRDefault="008528F0" w:rsidP="008528F0">
      <w:pPr>
        <w:pStyle w:val="afff4"/>
        <w:spacing w:line="300" w:lineRule="atLeast"/>
        <w:ind w:left="629"/>
      </w:pPr>
      <w:r>
        <w:rPr>
          <w:rFonts w:hint="eastAsia"/>
        </w:rPr>
        <w:t xml:space="preserve">T4-23 </w:t>
      </w:r>
      <w:r>
        <w:rPr>
          <w:rFonts w:hint="eastAsia"/>
        </w:rPr>
        <w:tab/>
      </w:r>
      <w:r>
        <w:rPr>
          <w:rFonts w:hint="eastAsia"/>
        </w:rPr>
        <w:t>每个地点分到一个</w:t>
      </w:r>
      <w:r>
        <w:rPr>
          <w:rFonts w:hint="eastAsia"/>
        </w:rPr>
        <w:t>/24</w:t>
      </w:r>
      <w:r>
        <w:rPr>
          <w:rFonts w:hint="eastAsia"/>
        </w:rPr>
        <w:t>地址块：</w:t>
      </w:r>
    </w:p>
    <w:p w14:paraId="4CE6A1D8" w14:textId="77777777" w:rsidR="008528F0" w:rsidRDefault="008528F0" w:rsidP="00C85F72">
      <w:pPr>
        <w:pStyle w:val="afff4"/>
        <w:spacing w:line="300" w:lineRule="atLeast"/>
        <w:ind w:leftChars="300" w:left="1258"/>
      </w:pPr>
      <w:r>
        <w:rPr>
          <w:rFonts w:hint="eastAsia"/>
        </w:rPr>
        <w:t>129.250.1/24</w:t>
      </w:r>
      <w:r>
        <w:rPr>
          <w:rFonts w:hint="eastAsia"/>
        </w:rPr>
        <w:t>，</w:t>
      </w:r>
      <w:r>
        <w:rPr>
          <w:rFonts w:hint="eastAsia"/>
        </w:rPr>
        <w:t>IP</w:t>
      </w:r>
      <w:r>
        <w:rPr>
          <w:rFonts w:hint="eastAsia"/>
        </w:rPr>
        <w:t>地址范围：</w:t>
      </w:r>
      <w:r>
        <w:rPr>
          <w:rFonts w:hint="eastAsia"/>
        </w:rPr>
        <w:t>129.250.1.0 ~ 129.250.1.255</w:t>
      </w:r>
    </w:p>
    <w:p w14:paraId="46DBBEC0" w14:textId="77777777" w:rsidR="008528F0" w:rsidRDefault="008528F0" w:rsidP="00C85F72">
      <w:pPr>
        <w:pStyle w:val="afff4"/>
        <w:spacing w:line="300" w:lineRule="atLeast"/>
        <w:ind w:leftChars="300" w:left="1258"/>
      </w:pPr>
      <w:r>
        <w:rPr>
          <w:rFonts w:hint="eastAsia"/>
        </w:rPr>
        <w:t>129.250.2/24</w:t>
      </w:r>
      <w:r>
        <w:rPr>
          <w:rFonts w:hint="eastAsia"/>
        </w:rPr>
        <w:t>，</w:t>
      </w:r>
      <w:r>
        <w:rPr>
          <w:rFonts w:hint="eastAsia"/>
        </w:rPr>
        <w:t>IP</w:t>
      </w:r>
      <w:r>
        <w:rPr>
          <w:rFonts w:hint="eastAsia"/>
        </w:rPr>
        <w:t>地址范围：</w:t>
      </w:r>
      <w:r>
        <w:rPr>
          <w:rFonts w:hint="eastAsia"/>
        </w:rPr>
        <w:t>129.250.2.0 ~ 129.250.2.255</w:t>
      </w:r>
    </w:p>
    <w:p w14:paraId="77319913" w14:textId="77777777" w:rsidR="008528F0" w:rsidRDefault="008528F0" w:rsidP="00C85F72">
      <w:pPr>
        <w:pStyle w:val="afff4"/>
        <w:spacing w:line="300" w:lineRule="atLeast"/>
        <w:ind w:leftChars="300" w:left="1258"/>
      </w:pPr>
      <w:r>
        <w:rPr>
          <w:rFonts w:hint="eastAsia"/>
        </w:rPr>
        <w:t>......</w:t>
      </w:r>
    </w:p>
    <w:p w14:paraId="44CA5920" w14:textId="77777777" w:rsidR="008528F0" w:rsidRPr="00D23467" w:rsidRDefault="008528F0" w:rsidP="00C85F72">
      <w:pPr>
        <w:pStyle w:val="afff4"/>
        <w:spacing w:line="300" w:lineRule="atLeast"/>
        <w:ind w:leftChars="300" w:left="1258"/>
      </w:pPr>
      <w:r>
        <w:rPr>
          <w:rFonts w:hint="eastAsia"/>
        </w:rPr>
        <w:t>129.250.16/24</w:t>
      </w:r>
      <w:r>
        <w:rPr>
          <w:rFonts w:hint="eastAsia"/>
        </w:rPr>
        <w:t>，</w:t>
      </w:r>
      <w:r>
        <w:rPr>
          <w:rFonts w:hint="eastAsia"/>
        </w:rPr>
        <w:t>IP</w:t>
      </w:r>
      <w:r>
        <w:rPr>
          <w:rFonts w:hint="eastAsia"/>
        </w:rPr>
        <w:t>地址范围：</w:t>
      </w:r>
      <w:r>
        <w:rPr>
          <w:rFonts w:hint="eastAsia"/>
        </w:rPr>
        <w:t>129.250.16.0 ~ 129.250.16.255</w:t>
      </w:r>
    </w:p>
    <w:p w14:paraId="403191C6" w14:textId="3C520EE5" w:rsidR="008528F0" w:rsidRPr="00ED0DB7" w:rsidRDefault="008528F0" w:rsidP="008528F0">
      <w:pPr>
        <w:pStyle w:val="afff4"/>
        <w:spacing w:line="300" w:lineRule="atLeast"/>
        <w:ind w:left="629"/>
      </w:pPr>
      <w:r>
        <w:rPr>
          <w:rFonts w:hint="eastAsia"/>
        </w:rPr>
        <w:t>T</w:t>
      </w:r>
      <w:r w:rsidRPr="00ED0DB7">
        <w:rPr>
          <w:rFonts w:hint="eastAsia"/>
        </w:rPr>
        <w:t>4-2</w:t>
      </w:r>
      <w:r>
        <w:rPr>
          <w:rFonts w:hint="eastAsia"/>
        </w:rPr>
        <w:t>4</w:t>
      </w:r>
      <w:r w:rsidRPr="00ED0DB7">
        <w:rPr>
          <w:rFonts w:hint="eastAsia"/>
        </w:rPr>
        <w:t xml:space="preserve"> </w:t>
      </w:r>
      <w:r w:rsidRPr="00ED0DB7">
        <w:rPr>
          <w:rFonts w:hint="eastAsia"/>
        </w:rPr>
        <w:tab/>
      </w:r>
      <w:r w:rsidRPr="00ED0DB7">
        <w:rPr>
          <w:rFonts w:hint="eastAsia"/>
          <w:spacing w:val="-2"/>
        </w:rPr>
        <w:t>3</w:t>
      </w:r>
      <w:r w:rsidRPr="00ED0DB7">
        <w:rPr>
          <w:rFonts w:hint="eastAsia"/>
          <w:spacing w:val="-2"/>
        </w:rPr>
        <w:t>个。数据字段长度分别为</w:t>
      </w:r>
      <w:r w:rsidRPr="00ED0DB7">
        <w:rPr>
          <w:rFonts w:hint="eastAsia"/>
          <w:spacing w:val="-2"/>
        </w:rPr>
        <w:t>1480, 1480</w:t>
      </w:r>
      <w:r w:rsidRPr="00ED0DB7">
        <w:rPr>
          <w:rFonts w:hint="eastAsia"/>
          <w:spacing w:val="-2"/>
        </w:rPr>
        <w:t>和</w:t>
      </w:r>
      <w:r w:rsidRPr="00ED0DB7">
        <w:rPr>
          <w:rFonts w:hint="eastAsia"/>
          <w:spacing w:val="-2"/>
        </w:rPr>
        <w:t>1020</w:t>
      </w:r>
      <w:r w:rsidRPr="00ED0DB7">
        <w:rPr>
          <w:rFonts w:hint="eastAsia"/>
          <w:spacing w:val="-2"/>
        </w:rPr>
        <w:t>字节。片偏移字段的值分别为</w:t>
      </w:r>
      <w:r w:rsidRPr="00ED0DB7">
        <w:rPr>
          <w:rFonts w:hint="eastAsia"/>
          <w:spacing w:val="-2"/>
        </w:rPr>
        <w:t>0, 185</w:t>
      </w:r>
      <w:r w:rsidRPr="00ED0DB7">
        <w:rPr>
          <w:rFonts w:hint="eastAsia"/>
          <w:spacing w:val="-2"/>
        </w:rPr>
        <w:t>和</w:t>
      </w:r>
      <w:r w:rsidRPr="00ED0DB7">
        <w:rPr>
          <w:rFonts w:hint="eastAsia"/>
        </w:rPr>
        <w:t>370</w:t>
      </w:r>
      <w:r w:rsidRPr="00ED0DB7">
        <w:rPr>
          <w:rFonts w:hint="eastAsia"/>
        </w:rPr>
        <w:t>。</w:t>
      </w:r>
      <w:r w:rsidRPr="00ED0DB7">
        <w:rPr>
          <w:rFonts w:hint="eastAsia"/>
        </w:rPr>
        <w:t>MF</w:t>
      </w:r>
      <w:r w:rsidRPr="00ED0DB7">
        <w:rPr>
          <w:rFonts w:hint="eastAsia"/>
        </w:rPr>
        <w:t>字段的值分别为</w:t>
      </w:r>
      <w:r w:rsidRPr="00ED0DB7">
        <w:rPr>
          <w:rFonts w:hint="eastAsia"/>
        </w:rPr>
        <w:t>1, 1</w:t>
      </w:r>
      <w:r w:rsidRPr="00ED0DB7">
        <w:rPr>
          <w:rFonts w:hint="eastAsia"/>
        </w:rPr>
        <w:t>和</w:t>
      </w:r>
      <w:r w:rsidRPr="00ED0DB7">
        <w:rPr>
          <w:rFonts w:hint="eastAsia"/>
        </w:rPr>
        <w:t>0</w:t>
      </w:r>
      <w:r w:rsidRPr="00ED0DB7">
        <w:rPr>
          <w:rFonts w:hint="eastAsia"/>
        </w:rPr>
        <w:t>。</w:t>
      </w:r>
    </w:p>
    <w:p w14:paraId="5B3D0CE9" w14:textId="331242E8" w:rsidR="00605154" w:rsidRPr="00ED0DB7" w:rsidRDefault="008528F0" w:rsidP="00DD5668">
      <w:pPr>
        <w:pStyle w:val="afff4"/>
        <w:spacing w:line="300" w:lineRule="atLeast"/>
        <w:ind w:left="629"/>
      </w:pPr>
      <w:r>
        <w:rPr>
          <w:rFonts w:hint="eastAsia"/>
        </w:rPr>
        <w:t>T</w:t>
      </w:r>
      <w:r w:rsidR="00605154" w:rsidRPr="00ED0DB7">
        <w:rPr>
          <w:rFonts w:hint="eastAsia"/>
        </w:rPr>
        <w:t>4-</w:t>
      </w:r>
      <w:r>
        <w:rPr>
          <w:rFonts w:hint="eastAsia"/>
        </w:rPr>
        <w:t>25</w:t>
      </w:r>
      <w:r w:rsidR="00605154" w:rsidRPr="00ED0DB7">
        <w:rPr>
          <w:rFonts w:hint="eastAsia"/>
        </w:rPr>
        <w:t xml:space="preserve"> </w:t>
      </w:r>
      <w:r w:rsidR="00DD5668" w:rsidRPr="00ED0DB7">
        <w:rPr>
          <w:rFonts w:hint="eastAsia"/>
        </w:rPr>
        <w:tab/>
      </w:r>
      <w:r w:rsidR="00605154" w:rsidRPr="00ED0DB7">
        <w:rPr>
          <w:rFonts w:hint="eastAsia"/>
        </w:rPr>
        <w:t xml:space="preserve">(1) </w:t>
      </w:r>
      <w:r w:rsidR="00605154" w:rsidRPr="00ED0DB7">
        <w:rPr>
          <w:rFonts w:hint="eastAsia"/>
        </w:rPr>
        <w:t>接口</w:t>
      </w:r>
      <w:r>
        <w:rPr>
          <w:rFonts w:hint="eastAsia"/>
        </w:rPr>
        <w:t>m</w:t>
      </w:r>
      <w:r w:rsidR="00605154" w:rsidRPr="00ED0DB7">
        <w:rPr>
          <w:rFonts w:hint="eastAsia"/>
        </w:rPr>
        <w:t>0</w:t>
      </w:r>
      <w:r w:rsidR="00E94BF2" w:rsidRPr="00ED0DB7">
        <w:rPr>
          <w:rFonts w:hint="eastAsia"/>
        </w:rPr>
        <w:t>；</w:t>
      </w:r>
      <w:r w:rsidR="00605154" w:rsidRPr="00ED0DB7">
        <w:rPr>
          <w:rFonts w:hint="eastAsia"/>
        </w:rPr>
        <w:t>(2) R</w:t>
      </w:r>
      <w:r w:rsidR="00605154" w:rsidRPr="00ED0DB7">
        <w:rPr>
          <w:rFonts w:hint="eastAsia"/>
          <w:vertAlign w:val="subscript"/>
        </w:rPr>
        <w:t>2</w:t>
      </w:r>
      <w:r w:rsidR="00E94BF2" w:rsidRPr="00ED0DB7">
        <w:rPr>
          <w:rFonts w:hint="eastAsia"/>
        </w:rPr>
        <w:t>；</w:t>
      </w:r>
      <w:r w:rsidR="00605154" w:rsidRPr="00ED0DB7">
        <w:rPr>
          <w:rFonts w:hint="eastAsia"/>
        </w:rPr>
        <w:t>(3) R</w:t>
      </w:r>
      <w:r w:rsidR="00605154" w:rsidRPr="00ED0DB7">
        <w:rPr>
          <w:rFonts w:hint="eastAsia"/>
          <w:vertAlign w:val="subscript"/>
        </w:rPr>
        <w:t>4</w:t>
      </w:r>
      <w:r w:rsidR="00E94BF2" w:rsidRPr="00ED0DB7">
        <w:rPr>
          <w:rFonts w:hint="eastAsia"/>
        </w:rPr>
        <w:t>；</w:t>
      </w:r>
      <w:r w:rsidR="00605154" w:rsidRPr="00ED0DB7">
        <w:rPr>
          <w:rFonts w:hint="eastAsia"/>
        </w:rPr>
        <w:t>(4) R</w:t>
      </w:r>
      <w:r w:rsidR="00605154" w:rsidRPr="00ED0DB7">
        <w:rPr>
          <w:rFonts w:hint="eastAsia"/>
          <w:vertAlign w:val="subscript"/>
        </w:rPr>
        <w:t>3</w:t>
      </w:r>
      <w:r w:rsidR="00E94BF2" w:rsidRPr="00ED0DB7">
        <w:rPr>
          <w:rFonts w:hint="eastAsia"/>
        </w:rPr>
        <w:t>；</w:t>
      </w:r>
      <w:r w:rsidR="00605154" w:rsidRPr="00ED0DB7">
        <w:rPr>
          <w:rFonts w:hint="eastAsia"/>
        </w:rPr>
        <w:t>(5) R</w:t>
      </w:r>
      <w:r w:rsidR="00605154" w:rsidRPr="00ED0DB7">
        <w:rPr>
          <w:rFonts w:hint="eastAsia"/>
          <w:vertAlign w:val="subscript"/>
        </w:rPr>
        <w:t>4</w:t>
      </w:r>
      <w:r w:rsidR="00605154" w:rsidRPr="00ED0DB7">
        <w:rPr>
          <w:rFonts w:hint="eastAsia"/>
        </w:rPr>
        <w:t>。</w:t>
      </w:r>
    </w:p>
    <w:p w14:paraId="0C21FE15" w14:textId="646295D3" w:rsidR="00605154" w:rsidRPr="00ED0DB7" w:rsidRDefault="008528F0" w:rsidP="00DD5668">
      <w:pPr>
        <w:pStyle w:val="afff4"/>
        <w:spacing w:line="300" w:lineRule="atLeast"/>
        <w:ind w:left="629"/>
      </w:pPr>
      <w:r>
        <w:rPr>
          <w:rFonts w:hint="eastAsia"/>
        </w:rPr>
        <w:t>T</w:t>
      </w:r>
      <w:r w:rsidR="00605154" w:rsidRPr="00ED0DB7">
        <w:rPr>
          <w:rFonts w:hint="eastAsia"/>
        </w:rPr>
        <w:t>4-2</w:t>
      </w:r>
      <w:r>
        <w:rPr>
          <w:rFonts w:hint="eastAsia"/>
        </w:rPr>
        <w:t>6</w:t>
      </w:r>
      <w:r w:rsidR="00605154" w:rsidRPr="00ED0DB7">
        <w:rPr>
          <w:rFonts w:hint="eastAsia"/>
        </w:rPr>
        <w:t xml:space="preserve"> </w:t>
      </w:r>
      <w:r w:rsidR="00DD5668" w:rsidRPr="00ED0DB7">
        <w:rPr>
          <w:rFonts w:hint="eastAsia"/>
        </w:rPr>
        <w:tab/>
      </w:r>
      <w:r w:rsidR="00605154" w:rsidRPr="00ED0DB7">
        <w:rPr>
          <w:rFonts w:hint="eastAsia"/>
        </w:rPr>
        <w:t>答案如图</w:t>
      </w:r>
      <w:r w:rsidR="00EE7598">
        <w:rPr>
          <w:rFonts w:hint="eastAsia"/>
        </w:rPr>
        <w:t>4-2</w:t>
      </w:r>
      <w:r w:rsidR="00605154" w:rsidRPr="00ED0DB7">
        <w:rPr>
          <w:rFonts w:hint="eastAsia"/>
        </w:rPr>
        <w:t>所示。</w:t>
      </w:r>
    </w:p>
    <w:p w14:paraId="0F1D1A76" w14:textId="77777777" w:rsidR="00605154" w:rsidRPr="00ED0DB7" w:rsidRDefault="00605154" w:rsidP="00DD5668">
      <w:pPr>
        <w:pStyle w:val="af1"/>
      </w:pPr>
      <w:r w:rsidRPr="00ED0DB7">
        <w:object w:dxaOrig="7155" w:dyaOrig="5397" w14:anchorId="41A699BB">
          <v:shape id="_x0000_i1030" type="#_x0000_t75" style="width:319.7pt;height:140.45pt" o:ole="">
            <v:imagedata r:id="rId19" o:title="" croptop="11866f" cropbottom="18967f" cropright="7394f"/>
          </v:shape>
          <o:OLEObject Type="Embed" ProgID="PowerPoint.Show.8" ShapeID="_x0000_i1030" DrawAspect="Content" ObjectID="_1843603860" r:id="rId20"/>
        </w:object>
      </w:r>
    </w:p>
    <w:p w14:paraId="6A8CE87F" w14:textId="2BA0A5E4" w:rsidR="00605154" w:rsidRPr="00ED0DB7" w:rsidRDefault="00605154" w:rsidP="00DD5668">
      <w:pPr>
        <w:pStyle w:val="af1"/>
      </w:pPr>
      <w:r w:rsidRPr="00ED0DB7">
        <w:rPr>
          <w:rFonts w:hint="eastAsia"/>
        </w:rPr>
        <w:t>图</w:t>
      </w:r>
      <w:r w:rsidR="00EE7598">
        <w:rPr>
          <w:rFonts w:hint="eastAsia"/>
        </w:rPr>
        <w:t>4-2</w:t>
      </w:r>
      <w:r w:rsidRPr="00ED0DB7">
        <w:rPr>
          <w:rFonts w:hint="eastAsia"/>
        </w:rPr>
        <w:t xml:space="preserve">  </w:t>
      </w:r>
      <w:r w:rsidRPr="00ED0DB7">
        <w:rPr>
          <w:rFonts w:hint="eastAsia"/>
        </w:rPr>
        <w:t>习题</w:t>
      </w:r>
      <w:r w:rsidR="00EE7598">
        <w:rPr>
          <w:rFonts w:hint="eastAsia"/>
        </w:rPr>
        <w:t>T</w:t>
      </w:r>
      <w:r w:rsidRPr="00ED0DB7">
        <w:rPr>
          <w:rFonts w:hint="eastAsia"/>
        </w:rPr>
        <w:t>4-2</w:t>
      </w:r>
      <w:r w:rsidR="00EE7598">
        <w:rPr>
          <w:rFonts w:hint="eastAsia"/>
        </w:rPr>
        <w:t>6</w:t>
      </w:r>
      <w:r w:rsidRPr="00ED0DB7">
        <w:rPr>
          <w:rFonts w:hint="eastAsia"/>
        </w:rPr>
        <w:t>的图</w:t>
      </w:r>
    </w:p>
    <w:p w14:paraId="55180C97" w14:textId="4D08DE24" w:rsidR="008528F0" w:rsidRPr="00ED0DB7" w:rsidRDefault="008528F0" w:rsidP="008528F0">
      <w:pPr>
        <w:pStyle w:val="afff4"/>
        <w:ind w:left="629"/>
      </w:pPr>
      <w:r>
        <w:rPr>
          <w:rFonts w:hint="eastAsia"/>
        </w:rPr>
        <w:t>T</w:t>
      </w:r>
      <w:r w:rsidRPr="00ED0DB7">
        <w:rPr>
          <w:rFonts w:hint="eastAsia"/>
        </w:rPr>
        <w:t>4-</w:t>
      </w:r>
      <w:r>
        <w:rPr>
          <w:rFonts w:hint="eastAsia"/>
        </w:rPr>
        <w:t>27</w:t>
      </w:r>
      <w:r w:rsidRPr="00ED0DB7">
        <w:rPr>
          <w:rFonts w:hint="eastAsia"/>
        </w:rPr>
        <w:t xml:space="preserve"> </w:t>
      </w:r>
      <w:r w:rsidRPr="00ED0DB7">
        <w:rPr>
          <w:rFonts w:hint="eastAsia"/>
        </w:rPr>
        <w:tab/>
        <w:t xml:space="preserve">(1) </w:t>
      </w:r>
      <w:r w:rsidRPr="00ED0DB7">
        <w:rPr>
          <w:rFonts w:hint="eastAsia"/>
        </w:rPr>
        <w:t>路由器</w:t>
      </w:r>
      <w:r w:rsidRPr="00ED0DB7">
        <w:rPr>
          <w:rFonts w:hint="eastAsia"/>
        </w:rPr>
        <w:t>R</w:t>
      </w:r>
      <w:r w:rsidRPr="00ED0DB7">
        <w:rPr>
          <w:rFonts w:hint="eastAsia"/>
        </w:rPr>
        <w:t>的路由表</w:t>
      </w:r>
    </w:p>
    <w:p w14:paraId="16A7F20C" w14:textId="77777777" w:rsidR="008528F0" w:rsidRPr="00ED0DB7" w:rsidRDefault="008528F0" w:rsidP="008528F0">
      <w:pPr>
        <w:pStyle w:val="666666"/>
      </w:pPr>
    </w:p>
    <w:tbl>
      <w:tblPr>
        <w:tblW w:w="0" w:type="auto"/>
        <w:jc w:val="center"/>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1E0" w:firstRow="1" w:lastRow="1" w:firstColumn="1" w:lastColumn="1" w:noHBand="0" w:noVBand="0"/>
      </w:tblPr>
      <w:tblGrid>
        <w:gridCol w:w="1575"/>
        <w:gridCol w:w="2288"/>
      </w:tblGrid>
      <w:tr w:rsidR="008528F0" w:rsidRPr="00ED0DB7" w14:paraId="67B3D716" w14:textId="77777777" w:rsidTr="00504D9C">
        <w:trPr>
          <w:jc w:val="center"/>
        </w:trPr>
        <w:tc>
          <w:tcPr>
            <w:tcW w:w="1575" w:type="dxa"/>
          </w:tcPr>
          <w:p w14:paraId="43FD6D22" w14:textId="77777777" w:rsidR="008528F0" w:rsidRPr="00ED0DB7" w:rsidRDefault="008528F0" w:rsidP="00504D9C">
            <w:pPr>
              <w:pStyle w:val="af9"/>
              <w:jc w:val="center"/>
              <w:rPr>
                <w:rFonts w:ascii="方正黑体简体" w:eastAsia="方正黑体简体"/>
              </w:rPr>
            </w:pPr>
            <w:r w:rsidRPr="00ED0DB7">
              <w:rPr>
                <w:rFonts w:ascii="方正黑体简体" w:eastAsia="方正黑体简体" w:hint="eastAsia"/>
              </w:rPr>
              <w:t>网络前缀</w:t>
            </w:r>
          </w:p>
        </w:tc>
        <w:tc>
          <w:tcPr>
            <w:tcW w:w="2288" w:type="dxa"/>
          </w:tcPr>
          <w:p w14:paraId="6C5082B9" w14:textId="77777777" w:rsidR="008528F0" w:rsidRPr="00ED0DB7" w:rsidRDefault="008528F0" w:rsidP="00504D9C">
            <w:pPr>
              <w:pStyle w:val="af9"/>
              <w:jc w:val="center"/>
              <w:rPr>
                <w:rFonts w:ascii="方正黑体简体" w:eastAsia="方正黑体简体"/>
              </w:rPr>
            </w:pPr>
            <w:r w:rsidRPr="00ED0DB7">
              <w:rPr>
                <w:rFonts w:ascii="方正黑体简体" w:eastAsia="方正黑体简体" w:hint="eastAsia"/>
              </w:rPr>
              <w:t>下一跳</w:t>
            </w:r>
          </w:p>
        </w:tc>
      </w:tr>
      <w:tr w:rsidR="008528F0" w:rsidRPr="00ED0DB7" w14:paraId="0DFE01E6" w14:textId="77777777" w:rsidTr="00504D9C">
        <w:trPr>
          <w:jc w:val="center"/>
        </w:trPr>
        <w:tc>
          <w:tcPr>
            <w:tcW w:w="1575" w:type="dxa"/>
          </w:tcPr>
          <w:p w14:paraId="794F45C6" w14:textId="77777777" w:rsidR="008528F0" w:rsidRPr="00ED0DB7" w:rsidRDefault="008528F0" w:rsidP="00504D9C">
            <w:pPr>
              <w:pStyle w:val="af9"/>
            </w:pPr>
            <w:r w:rsidRPr="00ED0DB7">
              <w:rPr>
                <w:rFonts w:hint="eastAsia"/>
              </w:rPr>
              <w:t>145.13.0.0/18</w:t>
            </w:r>
          </w:p>
        </w:tc>
        <w:tc>
          <w:tcPr>
            <w:tcW w:w="2288" w:type="dxa"/>
          </w:tcPr>
          <w:p w14:paraId="7134B483" w14:textId="77777777" w:rsidR="008528F0" w:rsidRPr="00ED0DB7" w:rsidRDefault="008528F0" w:rsidP="00504D9C">
            <w:pPr>
              <w:pStyle w:val="af9"/>
            </w:pPr>
            <w:r w:rsidRPr="00ED0DB7">
              <w:rPr>
                <w:rFonts w:hint="eastAsia"/>
              </w:rPr>
              <w:t>直接交付，接口</w:t>
            </w:r>
            <w:r w:rsidRPr="00ED0DB7">
              <w:rPr>
                <w:rFonts w:hint="eastAsia"/>
              </w:rPr>
              <w:t>m0</w:t>
            </w:r>
          </w:p>
        </w:tc>
      </w:tr>
      <w:tr w:rsidR="008528F0" w:rsidRPr="00ED0DB7" w14:paraId="1DC10FEA" w14:textId="77777777" w:rsidTr="00504D9C">
        <w:trPr>
          <w:jc w:val="center"/>
        </w:trPr>
        <w:tc>
          <w:tcPr>
            <w:tcW w:w="1575" w:type="dxa"/>
          </w:tcPr>
          <w:p w14:paraId="649B9537" w14:textId="77777777" w:rsidR="008528F0" w:rsidRPr="00ED0DB7" w:rsidRDefault="008528F0" w:rsidP="00504D9C">
            <w:pPr>
              <w:pStyle w:val="af9"/>
            </w:pPr>
            <w:r w:rsidRPr="00ED0DB7">
              <w:rPr>
                <w:rFonts w:hint="eastAsia"/>
              </w:rPr>
              <w:t>145.13.64.0/18</w:t>
            </w:r>
          </w:p>
        </w:tc>
        <w:tc>
          <w:tcPr>
            <w:tcW w:w="2288" w:type="dxa"/>
          </w:tcPr>
          <w:p w14:paraId="3FB855D1" w14:textId="77777777" w:rsidR="008528F0" w:rsidRPr="00ED0DB7" w:rsidRDefault="008528F0" w:rsidP="00504D9C">
            <w:pPr>
              <w:pStyle w:val="af9"/>
            </w:pPr>
            <w:r w:rsidRPr="00ED0DB7">
              <w:rPr>
                <w:rFonts w:hint="eastAsia"/>
              </w:rPr>
              <w:t>直接交付，接口</w:t>
            </w:r>
            <w:r w:rsidRPr="00ED0DB7">
              <w:rPr>
                <w:rFonts w:hint="eastAsia"/>
              </w:rPr>
              <w:t>m1</w:t>
            </w:r>
          </w:p>
        </w:tc>
      </w:tr>
      <w:tr w:rsidR="008528F0" w:rsidRPr="00ED0DB7" w14:paraId="7CFCC3F1" w14:textId="77777777" w:rsidTr="00504D9C">
        <w:trPr>
          <w:jc w:val="center"/>
        </w:trPr>
        <w:tc>
          <w:tcPr>
            <w:tcW w:w="1575" w:type="dxa"/>
          </w:tcPr>
          <w:p w14:paraId="128C4772" w14:textId="77777777" w:rsidR="008528F0" w:rsidRPr="00ED0DB7" w:rsidRDefault="008528F0" w:rsidP="00504D9C">
            <w:pPr>
              <w:pStyle w:val="af9"/>
            </w:pPr>
            <w:r w:rsidRPr="00ED0DB7">
              <w:rPr>
                <w:rFonts w:hint="eastAsia"/>
              </w:rPr>
              <w:t>145.13.128.0/18</w:t>
            </w:r>
          </w:p>
        </w:tc>
        <w:tc>
          <w:tcPr>
            <w:tcW w:w="2288" w:type="dxa"/>
          </w:tcPr>
          <w:p w14:paraId="2A9DA62D" w14:textId="77777777" w:rsidR="008528F0" w:rsidRPr="00ED0DB7" w:rsidRDefault="008528F0" w:rsidP="00504D9C">
            <w:pPr>
              <w:pStyle w:val="af9"/>
            </w:pPr>
            <w:r w:rsidRPr="00ED0DB7">
              <w:rPr>
                <w:rFonts w:hint="eastAsia"/>
              </w:rPr>
              <w:t>直接交付，接口</w:t>
            </w:r>
            <w:r w:rsidRPr="00ED0DB7">
              <w:rPr>
                <w:rFonts w:hint="eastAsia"/>
              </w:rPr>
              <w:t>m2</w:t>
            </w:r>
          </w:p>
        </w:tc>
      </w:tr>
      <w:tr w:rsidR="008528F0" w:rsidRPr="00ED0DB7" w14:paraId="714AEDBE" w14:textId="77777777" w:rsidTr="00504D9C">
        <w:trPr>
          <w:jc w:val="center"/>
        </w:trPr>
        <w:tc>
          <w:tcPr>
            <w:tcW w:w="1575" w:type="dxa"/>
          </w:tcPr>
          <w:p w14:paraId="07F5EC37" w14:textId="77777777" w:rsidR="008528F0" w:rsidRPr="00ED0DB7" w:rsidRDefault="008528F0" w:rsidP="00504D9C">
            <w:pPr>
              <w:pStyle w:val="af9"/>
            </w:pPr>
            <w:r w:rsidRPr="00ED0DB7">
              <w:rPr>
                <w:rFonts w:hint="eastAsia"/>
              </w:rPr>
              <w:t>145.13.192.0/18</w:t>
            </w:r>
          </w:p>
        </w:tc>
        <w:tc>
          <w:tcPr>
            <w:tcW w:w="2288" w:type="dxa"/>
          </w:tcPr>
          <w:p w14:paraId="0073B09B" w14:textId="77777777" w:rsidR="008528F0" w:rsidRPr="00ED0DB7" w:rsidRDefault="008528F0" w:rsidP="00504D9C">
            <w:pPr>
              <w:pStyle w:val="af9"/>
            </w:pPr>
            <w:r w:rsidRPr="00ED0DB7">
              <w:rPr>
                <w:rFonts w:hint="eastAsia"/>
              </w:rPr>
              <w:t>直接交付，接口</w:t>
            </w:r>
            <w:r w:rsidRPr="00ED0DB7">
              <w:rPr>
                <w:rFonts w:hint="eastAsia"/>
              </w:rPr>
              <w:t>m3</w:t>
            </w:r>
          </w:p>
        </w:tc>
      </w:tr>
      <w:tr w:rsidR="008528F0" w:rsidRPr="00ED0DB7" w14:paraId="02CFDFAC" w14:textId="77777777" w:rsidTr="00504D9C">
        <w:trPr>
          <w:jc w:val="center"/>
        </w:trPr>
        <w:tc>
          <w:tcPr>
            <w:tcW w:w="1575" w:type="dxa"/>
          </w:tcPr>
          <w:p w14:paraId="628F7E25" w14:textId="77777777" w:rsidR="008528F0" w:rsidRPr="00ED0DB7" w:rsidRDefault="008528F0" w:rsidP="00504D9C">
            <w:pPr>
              <w:pStyle w:val="af9"/>
            </w:pPr>
            <w:r w:rsidRPr="00ED0DB7">
              <w:rPr>
                <w:rFonts w:hint="eastAsia"/>
              </w:rPr>
              <w:t>0.0.0.0/0</w:t>
            </w:r>
          </w:p>
        </w:tc>
        <w:tc>
          <w:tcPr>
            <w:tcW w:w="2288" w:type="dxa"/>
          </w:tcPr>
          <w:p w14:paraId="35E73B04" w14:textId="77777777" w:rsidR="008528F0" w:rsidRPr="00ED0DB7" w:rsidRDefault="008528F0" w:rsidP="00504D9C">
            <w:pPr>
              <w:pStyle w:val="af9"/>
            </w:pPr>
            <w:r w:rsidRPr="00ED0DB7">
              <w:rPr>
                <w:rFonts w:hint="eastAsia"/>
              </w:rPr>
              <w:t>默认路由器，接口</w:t>
            </w:r>
            <w:r w:rsidRPr="00ED0DB7">
              <w:rPr>
                <w:rFonts w:hint="eastAsia"/>
              </w:rPr>
              <w:t>m4</w:t>
            </w:r>
          </w:p>
        </w:tc>
      </w:tr>
    </w:tbl>
    <w:p w14:paraId="7BC48D71" w14:textId="77777777" w:rsidR="008528F0" w:rsidRPr="00ED0DB7" w:rsidRDefault="008528F0" w:rsidP="008528F0">
      <w:pPr>
        <w:pStyle w:val="666666"/>
      </w:pPr>
    </w:p>
    <w:p w14:paraId="3E731E97" w14:textId="77777777" w:rsidR="008528F0" w:rsidRPr="00ED0DB7" w:rsidRDefault="008528F0" w:rsidP="008528F0">
      <w:pPr>
        <w:pStyle w:val="afff4"/>
        <w:spacing w:line="304" w:lineRule="atLeast"/>
        <w:ind w:left="629"/>
      </w:pPr>
      <w:r w:rsidRPr="00ED0DB7">
        <w:rPr>
          <w:rFonts w:hint="eastAsia"/>
        </w:rPr>
        <w:tab/>
        <w:t xml:space="preserve">(2) </w:t>
      </w:r>
      <w:r w:rsidRPr="00ED0DB7">
        <w:rPr>
          <w:rFonts w:hint="eastAsia"/>
        </w:rPr>
        <w:t>收到的分组从路由器的接口</w:t>
      </w:r>
      <w:r w:rsidRPr="00ED0DB7">
        <w:rPr>
          <w:rFonts w:hint="eastAsia"/>
        </w:rPr>
        <w:t>m2</w:t>
      </w:r>
      <w:r w:rsidRPr="00ED0DB7">
        <w:rPr>
          <w:rFonts w:hint="eastAsia"/>
        </w:rPr>
        <w:t>转发。</w:t>
      </w:r>
    </w:p>
    <w:p w14:paraId="4FA01A08" w14:textId="77777777" w:rsidR="00F3706B" w:rsidRDefault="00F3706B" w:rsidP="00F3706B">
      <w:pPr>
        <w:pStyle w:val="afff4"/>
        <w:spacing w:line="304" w:lineRule="atLeast"/>
        <w:ind w:left="629"/>
      </w:pPr>
      <w:r>
        <w:rPr>
          <w:rFonts w:hint="eastAsia"/>
        </w:rPr>
        <w:t>T4-28</w:t>
      </w:r>
      <w:r>
        <w:tab/>
      </w:r>
      <w:r>
        <w:rPr>
          <w:rFonts w:hint="eastAsia"/>
        </w:rPr>
        <w:t>都不正确。</w:t>
      </w:r>
    </w:p>
    <w:p w14:paraId="5B92C9AA" w14:textId="683EDB66" w:rsidR="00F3706B" w:rsidRPr="00ED0DB7" w:rsidRDefault="00F3706B" w:rsidP="00F3706B">
      <w:pPr>
        <w:pStyle w:val="afff4"/>
        <w:spacing w:line="304" w:lineRule="atLeast"/>
        <w:ind w:left="629"/>
      </w:pPr>
      <w:r>
        <w:rPr>
          <w:rFonts w:hint="eastAsia"/>
        </w:rPr>
        <w:t>T</w:t>
      </w:r>
      <w:r w:rsidRPr="00ED0DB7">
        <w:rPr>
          <w:rFonts w:hint="eastAsia"/>
        </w:rPr>
        <w:t>4-</w:t>
      </w:r>
      <w:r>
        <w:rPr>
          <w:rFonts w:hint="eastAsia"/>
        </w:rPr>
        <w:t>2</w:t>
      </w:r>
      <w:r w:rsidRPr="00ED0DB7">
        <w:rPr>
          <w:rFonts w:hint="eastAsia"/>
        </w:rPr>
        <w:t>9</w:t>
      </w:r>
      <w:r w:rsidRPr="00ED0DB7">
        <w:rPr>
          <w:rFonts w:hint="eastAsia"/>
        </w:rPr>
        <w:tab/>
      </w:r>
      <w:r w:rsidRPr="00ED0DB7">
        <w:rPr>
          <w:rFonts w:hint="eastAsia"/>
        </w:rPr>
        <w:t>根据最长前缀匹配准则，应当选择路由</w:t>
      </w:r>
      <w:r w:rsidRPr="00ED0DB7">
        <w:rPr>
          <w:rFonts w:hint="eastAsia"/>
        </w:rPr>
        <w:t>3</w:t>
      </w:r>
      <w:r w:rsidRPr="00ED0DB7">
        <w:rPr>
          <w:rFonts w:hint="eastAsia"/>
        </w:rPr>
        <w:t>。</w:t>
      </w:r>
    </w:p>
    <w:p w14:paraId="294F6D0E" w14:textId="4E73CD77" w:rsidR="00F3706B" w:rsidRPr="00ED0DB7" w:rsidRDefault="00F3706B" w:rsidP="00F3706B">
      <w:pPr>
        <w:pStyle w:val="afff4"/>
        <w:spacing w:line="304" w:lineRule="atLeast"/>
        <w:ind w:left="629"/>
      </w:pPr>
      <w:r>
        <w:rPr>
          <w:rFonts w:hint="eastAsia"/>
        </w:rPr>
        <w:t>T</w:t>
      </w:r>
      <w:r w:rsidRPr="00ED0DB7">
        <w:rPr>
          <w:rFonts w:hint="eastAsia"/>
        </w:rPr>
        <w:t>4-</w:t>
      </w:r>
      <w:r>
        <w:rPr>
          <w:rFonts w:hint="eastAsia"/>
        </w:rPr>
        <w:t>3</w:t>
      </w:r>
      <w:r w:rsidRPr="00ED0DB7">
        <w:rPr>
          <w:rFonts w:hint="eastAsia"/>
        </w:rPr>
        <w:t>0</w:t>
      </w:r>
      <w:r w:rsidRPr="00ED0DB7">
        <w:rPr>
          <w:rFonts w:hint="eastAsia"/>
        </w:rPr>
        <w:tab/>
      </w:r>
      <w:r w:rsidRPr="00ED0DB7">
        <w:rPr>
          <w:rFonts w:hint="eastAsia"/>
        </w:rPr>
        <w:t>最长前缀匹配准则是没有问题的，问题出在主机</w:t>
      </w:r>
      <w:r w:rsidRPr="00ED0DB7">
        <w:rPr>
          <w:rFonts w:hint="eastAsia"/>
        </w:rPr>
        <w:t>H</w:t>
      </w:r>
      <w:r w:rsidRPr="00ED0DB7">
        <w:rPr>
          <w:rFonts w:hint="eastAsia"/>
        </w:rPr>
        <w:t>的</w:t>
      </w:r>
      <w:r w:rsidRPr="00ED0DB7">
        <w:rPr>
          <w:rFonts w:hint="eastAsia"/>
        </w:rPr>
        <w:t>IP</w:t>
      </w:r>
      <w:r w:rsidRPr="00ED0DB7">
        <w:rPr>
          <w:rFonts w:hint="eastAsia"/>
        </w:rPr>
        <w:t>地址。</w:t>
      </w:r>
    </w:p>
    <w:p w14:paraId="671773F2" w14:textId="77777777" w:rsidR="00F3706B" w:rsidRPr="00ED0DB7" w:rsidRDefault="00F3706B" w:rsidP="00F3706B">
      <w:pPr>
        <w:pStyle w:val="afff4"/>
        <w:spacing w:line="304" w:lineRule="atLeast"/>
        <w:ind w:left="629"/>
      </w:pPr>
      <w:r w:rsidRPr="00ED0DB7">
        <w:rPr>
          <w:rFonts w:hint="eastAsia"/>
        </w:rPr>
        <w:t xml:space="preserve">    </w:t>
      </w:r>
      <w:r w:rsidRPr="00ED0DB7">
        <w:rPr>
          <w:rFonts w:hint="eastAsia"/>
        </w:rPr>
        <w:tab/>
      </w:r>
      <w:r w:rsidRPr="00ED0DB7">
        <w:rPr>
          <w:rFonts w:hint="eastAsia"/>
        </w:rPr>
        <w:t>请注意，网络</w:t>
      </w:r>
      <w:r w:rsidRPr="00ED0DB7">
        <w:rPr>
          <w:rFonts w:hint="eastAsia"/>
        </w:rPr>
        <w:t>11.1.2.0/24</w:t>
      </w:r>
      <w:r w:rsidRPr="00ED0DB7">
        <w:rPr>
          <w:rFonts w:hint="eastAsia"/>
        </w:rPr>
        <w:t>是网络</w:t>
      </w:r>
      <w:r w:rsidRPr="00ED0DB7">
        <w:rPr>
          <w:rFonts w:hint="eastAsia"/>
        </w:rPr>
        <w:t>11.0.0.0/8</w:t>
      </w:r>
      <w:r w:rsidRPr="00ED0DB7">
        <w:rPr>
          <w:rFonts w:hint="eastAsia"/>
        </w:rPr>
        <w:t>的一个子网，而</w:t>
      </w:r>
      <w:r w:rsidRPr="00ED0DB7">
        <w:rPr>
          <w:rFonts w:hint="eastAsia"/>
        </w:rPr>
        <w:t>IP</w:t>
      </w:r>
      <w:r w:rsidRPr="00ED0DB7">
        <w:rPr>
          <w:rFonts w:hint="eastAsia"/>
        </w:rPr>
        <w:t>地址</w:t>
      </w:r>
      <w:r w:rsidRPr="00ED0DB7">
        <w:rPr>
          <w:rFonts w:hint="eastAsia"/>
        </w:rPr>
        <w:t>11.1.2.3</w:t>
      </w:r>
      <w:r w:rsidRPr="00ED0DB7">
        <w:rPr>
          <w:rFonts w:hint="eastAsia"/>
        </w:rPr>
        <w:t>正是子网</w:t>
      </w:r>
      <w:r w:rsidRPr="00ED0DB7">
        <w:rPr>
          <w:rFonts w:hint="eastAsia"/>
        </w:rPr>
        <w:t>11.1.2.0/24</w:t>
      </w:r>
      <w:r w:rsidRPr="00ED0DB7">
        <w:rPr>
          <w:rFonts w:hint="eastAsia"/>
        </w:rPr>
        <w:t>中的一个合法</w:t>
      </w:r>
      <w:r w:rsidRPr="00ED0DB7">
        <w:rPr>
          <w:rFonts w:hint="eastAsia"/>
        </w:rPr>
        <w:t>IP</w:t>
      </w:r>
      <w:r w:rsidRPr="00ED0DB7">
        <w:rPr>
          <w:rFonts w:hint="eastAsia"/>
        </w:rPr>
        <w:t>地址。网络</w:t>
      </w:r>
      <w:r w:rsidRPr="00ED0DB7">
        <w:rPr>
          <w:rFonts w:hint="eastAsia"/>
        </w:rPr>
        <w:t>11.0.0.0/8</w:t>
      </w:r>
      <w:r w:rsidRPr="00ED0DB7">
        <w:rPr>
          <w:rFonts w:hint="eastAsia"/>
        </w:rPr>
        <w:t>在分配本网络的主机号时，不允许重复使用子网</w:t>
      </w:r>
      <w:r w:rsidRPr="00ED0DB7">
        <w:rPr>
          <w:rFonts w:hint="eastAsia"/>
        </w:rPr>
        <w:t>11.1.2.0/24</w:t>
      </w:r>
      <w:r w:rsidRPr="00ED0DB7">
        <w:rPr>
          <w:rFonts w:hint="eastAsia"/>
        </w:rPr>
        <w:t>中的任何一个地址。因此，网络</w:t>
      </w:r>
      <w:r w:rsidRPr="00ED0DB7">
        <w:rPr>
          <w:rFonts w:hint="eastAsia"/>
        </w:rPr>
        <w:t>11.0.0.0/8</w:t>
      </w:r>
      <w:r w:rsidRPr="00ED0DB7">
        <w:rPr>
          <w:rFonts w:hint="eastAsia"/>
        </w:rPr>
        <w:t>给它的一台主机分配</w:t>
      </w:r>
      <w:r w:rsidRPr="00ED0DB7">
        <w:rPr>
          <w:rFonts w:hint="eastAsia"/>
        </w:rPr>
        <w:t>IP</w:t>
      </w:r>
      <w:r w:rsidRPr="00ED0DB7">
        <w:rPr>
          <w:rFonts w:hint="eastAsia"/>
        </w:rPr>
        <w:t>地址</w:t>
      </w:r>
      <w:r w:rsidRPr="00ED0DB7">
        <w:rPr>
          <w:rFonts w:hint="eastAsia"/>
        </w:rPr>
        <w:t>11.1.2.3</w:t>
      </w:r>
      <w:r w:rsidRPr="00ED0DB7">
        <w:rPr>
          <w:rFonts w:hint="eastAsia"/>
        </w:rPr>
        <w:t>是不能允许的。这样做就和网络</w:t>
      </w:r>
      <w:r w:rsidRPr="00ED0DB7">
        <w:rPr>
          <w:rFonts w:hint="eastAsia"/>
        </w:rPr>
        <w:t>11.1.2.0/24</w:t>
      </w:r>
      <w:r w:rsidRPr="00ED0DB7">
        <w:rPr>
          <w:rFonts w:hint="eastAsia"/>
        </w:rPr>
        <w:t>中的</w:t>
      </w:r>
      <w:r w:rsidRPr="00ED0DB7">
        <w:rPr>
          <w:rFonts w:hint="eastAsia"/>
        </w:rPr>
        <w:t>IP</w:t>
      </w:r>
      <w:r w:rsidRPr="00ED0DB7">
        <w:rPr>
          <w:rFonts w:hint="eastAsia"/>
        </w:rPr>
        <w:t>地址</w:t>
      </w:r>
      <w:r w:rsidRPr="00ED0DB7">
        <w:rPr>
          <w:rFonts w:hint="eastAsia"/>
        </w:rPr>
        <w:t>11.1.2.3</w:t>
      </w:r>
      <w:r w:rsidRPr="00ED0DB7">
        <w:rPr>
          <w:rFonts w:hint="eastAsia"/>
        </w:rPr>
        <w:t>重复，因而引起了地址上的混乱。</w:t>
      </w:r>
    </w:p>
    <w:p w14:paraId="13057998" w14:textId="4B9E4045" w:rsidR="00F3706B" w:rsidRPr="00ED0DB7" w:rsidRDefault="00F3706B" w:rsidP="00F3706B">
      <w:pPr>
        <w:pStyle w:val="afff4"/>
        <w:spacing w:line="304" w:lineRule="atLeast"/>
        <w:ind w:left="629"/>
        <w:rPr>
          <w:szCs w:val="18"/>
        </w:rPr>
      </w:pPr>
      <w:r>
        <w:rPr>
          <w:rFonts w:hint="eastAsia"/>
        </w:rPr>
        <w:t>T</w:t>
      </w:r>
      <w:r w:rsidRPr="00ED0DB7">
        <w:rPr>
          <w:rFonts w:hint="eastAsia"/>
        </w:rPr>
        <w:t>4-</w:t>
      </w:r>
      <w:r>
        <w:rPr>
          <w:rFonts w:hint="eastAsia"/>
        </w:rPr>
        <w:t>31</w:t>
      </w:r>
      <w:r w:rsidRPr="00ED0DB7">
        <w:rPr>
          <w:rFonts w:hint="eastAsia"/>
        </w:rPr>
        <w:t xml:space="preserve"> </w:t>
      </w:r>
      <w:r w:rsidRPr="00ED0DB7">
        <w:rPr>
          <w:rFonts w:hint="eastAsia"/>
        </w:rPr>
        <w:tab/>
      </w:r>
      <w:r w:rsidRPr="00ED0DB7">
        <w:rPr>
          <w:rFonts w:hint="eastAsia"/>
          <w:szCs w:val="18"/>
        </w:rPr>
        <w:t>IPv6</w:t>
      </w:r>
      <w:r w:rsidRPr="00ED0DB7">
        <w:rPr>
          <w:rFonts w:hint="eastAsia"/>
          <w:szCs w:val="18"/>
        </w:rPr>
        <w:t>的地址空间共有</w:t>
      </w:r>
      <w:r w:rsidRPr="00ED0DB7">
        <w:rPr>
          <w:rFonts w:hint="eastAsia"/>
          <w:szCs w:val="18"/>
        </w:rPr>
        <w:t>2</w:t>
      </w:r>
      <w:r w:rsidRPr="00ED0DB7">
        <w:rPr>
          <w:rFonts w:hint="eastAsia"/>
          <w:szCs w:val="18"/>
          <w:vertAlign w:val="superscript"/>
        </w:rPr>
        <w:t>128</w:t>
      </w:r>
      <w:r w:rsidRPr="00ED0DB7">
        <w:rPr>
          <w:rFonts w:hint="eastAsia"/>
          <w:szCs w:val="18"/>
        </w:rPr>
        <w:t>个地址，或</w:t>
      </w:r>
      <w:r w:rsidRPr="00ED0DB7">
        <w:rPr>
          <w:rFonts w:hint="eastAsia"/>
          <w:szCs w:val="18"/>
        </w:rPr>
        <w:t xml:space="preserve">3.4 </w:t>
      </w:r>
      <w:r w:rsidRPr="00ED0DB7">
        <w:rPr>
          <w:rFonts w:hint="eastAsia"/>
          <w:szCs w:val="18"/>
        </w:rPr>
        <w:sym w:font="Symbol" w:char="F0B4"/>
      </w:r>
      <w:r w:rsidRPr="00ED0DB7">
        <w:rPr>
          <w:rFonts w:hint="eastAsia"/>
          <w:szCs w:val="18"/>
        </w:rPr>
        <w:t xml:space="preserve"> 10</w:t>
      </w:r>
      <w:r w:rsidRPr="00ED0DB7">
        <w:rPr>
          <w:rFonts w:hint="eastAsia"/>
          <w:szCs w:val="18"/>
          <w:vertAlign w:val="superscript"/>
        </w:rPr>
        <w:t>38</w:t>
      </w:r>
      <w:r w:rsidRPr="00ED0DB7">
        <w:rPr>
          <w:rFonts w:hint="eastAsia"/>
          <w:szCs w:val="18"/>
        </w:rPr>
        <w:t>。</w:t>
      </w:r>
    </w:p>
    <w:p w14:paraId="541680C7" w14:textId="77777777" w:rsidR="00F3706B" w:rsidRPr="00ED0DB7" w:rsidRDefault="00F3706B" w:rsidP="00F3706B">
      <w:pPr>
        <w:pStyle w:val="afff4"/>
        <w:spacing w:line="304" w:lineRule="atLeast"/>
        <w:ind w:left="629"/>
        <w:rPr>
          <w:b/>
          <w:bCs/>
          <w:spacing w:val="-2"/>
          <w:szCs w:val="18"/>
        </w:rPr>
      </w:pPr>
      <w:r w:rsidRPr="00ED0DB7">
        <w:rPr>
          <w:rFonts w:hint="eastAsia"/>
        </w:rPr>
        <w:tab/>
      </w:r>
      <w:r w:rsidRPr="00ED0DB7">
        <w:rPr>
          <w:rFonts w:hint="eastAsia"/>
          <w:spacing w:val="-2"/>
          <w:szCs w:val="18"/>
        </w:rPr>
        <w:t>1</w:t>
      </w:r>
      <w:r w:rsidRPr="00ED0DB7">
        <w:rPr>
          <w:rFonts w:hint="eastAsia"/>
          <w:spacing w:val="-2"/>
          <w:szCs w:val="18"/>
        </w:rPr>
        <w:t>秒分配</w:t>
      </w:r>
      <w:r w:rsidRPr="00ED0DB7">
        <w:rPr>
          <w:rFonts w:hint="eastAsia"/>
          <w:spacing w:val="-2"/>
          <w:szCs w:val="18"/>
        </w:rPr>
        <w:t>10</w:t>
      </w:r>
      <w:r w:rsidRPr="00ED0DB7">
        <w:rPr>
          <w:rFonts w:hint="eastAsia"/>
          <w:spacing w:val="-2"/>
          <w:szCs w:val="18"/>
          <w:vertAlign w:val="superscript"/>
        </w:rPr>
        <w:t>18</w:t>
      </w:r>
      <w:r w:rsidRPr="00ED0DB7">
        <w:rPr>
          <w:rFonts w:hint="eastAsia"/>
          <w:spacing w:val="-2"/>
          <w:szCs w:val="18"/>
        </w:rPr>
        <w:t>个地址，可分配</w:t>
      </w:r>
      <w:r w:rsidRPr="00ED0DB7">
        <w:rPr>
          <w:rFonts w:hint="eastAsia"/>
          <w:spacing w:val="-2"/>
          <w:szCs w:val="18"/>
        </w:rPr>
        <w:t xml:space="preserve">1.08 </w:t>
      </w:r>
      <w:r w:rsidRPr="00ED0DB7">
        <w:rPr>
          <w:rFonts w:hint="eastAsia"/>
          <w:spacing w:val="-2"/>
          <w:szCs w:val="18"/>
        </w:rPr>
        <w:sym w:font="Symbol" w:char="F0B4"/>
      </w:r>
      <w:r w:rsidRPr="00ED0DB7">
        <w:rPr>
          <w:rFonts w:hint="eastAsia"/>
          <w:spacing w:val="-2"/>
          <w:szCs w:val="18"/>
        </w:rPr>
        <w:t xml:space="preserve"> 10</w:t>
      </w:r>
      <w:r w:rsidRPr="00ED0DB7">
        <w:rPr>
          <w:rFonts w:hint="eastAsia"/>
          <w:spacing w:val="-2"/>
          <w:szCs w:val="18"/>
          <w:vertAlign w:val="superscript"/>
        </w:rPr>
        <w:t>13</w:t>
      </w:r>
      <w:r w:rsidRPr="00ED0DB7">
        <w:rPr>
          <w:rFonts w:hint="eastAsia"/>
          <w:spacing w:val="-2"/>
          <w:szCs w:val="18"/>
        </w:rPr>
        <w:t>年。大约是宇宙年龄的</w:t>
      </w:r>
      <w:r w:rsidRPr="00ED0DB7">
        <w:rPr>
          <w:rFonts w:hint="eastAsia"/>
          <w:spacing w:val="-2"/>
          <w:szCs w:val="18"/>
        </w:rPr>
        <w:t>1000</w:t>
      </w:r>
      <w:r w:rsidRPr="00ED0DB7">
        <w:rPr>
          <w:rFonts w:hint="eastAsia"/>
          <w:spacing w:val="-2"/>
          <w:szCs w:val="18"/>
        </w:rPr>
        <w:t>倍。地址空间的利用不会是均匀的，但即使只利用整个地址空间的</w:t>
      </w:r>
      <w:r w:rsidRPr="00ED0DB7">
        <w:rPr>
          <w:rFonts w:hint="eastAsia"/>
          <w:spacing w:val="-2"/>
          <w:szCs w:val="18"/>
        </w:rPr>
        <w:t>1/1000</w:t>
      </w:r>
      <w:r w:rsidRPr="00ED0DB7">
        <w:rPr>
          <w:rFonts w:hint="eastAsia"/>
          <w:spacing w:val="-2"/>
          <w:szCs w:val="18"/>
        </w:rPr>
        <w:t>，那也是不可能用完的。</w:t>
      </w:r>
    </w:p>
    <w:p w14:paraId="2A469AED" w14:textId="2B76B073" w:rsidR="00677E14" w:rsidRPr="000B0FAE" w:rsidRDefault="00677E14" w:rsidP="00677E14">
      <w:pPr>
        <w:pStyle w:val="afff4"/>
        <w:spacing w:line="304" w:lineRule="atLeast"/>
        <w:ind w:left="629"/>
      </w:pPr>
      <w:r>
        <w:rPr>
          <w:rFonts w:hint="eastAsia"/>
        </w:rPr>
        <w:t xml:space="preserve">T4-32 </w:t>
      </w:r>
      <w:r>
        <w:rPr>
          <w:rFonts w:hint="eastAsia"/>
        </w:rPr>
        <w:tab/>
        <w:t xml:space="preserve">(1)  </w:t>
      </w:r>
      <w:r w:rsidRPr="00DF358B">
        <w:rPr>
          <w:rFonts w:cs="Arial"/>
          <w:szCs w:val="18"/>
        </w:rPr>
        <w:t>::</w:t>
      </w:r>
      <w:r>
        <w:rPr>
          <w:rFonts w:cs="Arial" w:hint="eastAsia"/>
          <w:szCs w:val="18"/>
        </w:rPr>
        <w:t>f</w:t>
      </w:r>
      <w:r w:rsidRPr="00DF358B">
        <w:rPr>
          <w:rFonts w:cs="Arial"/>
          <w:szCs w:val="18"/>
        </w:rPr>
        <w:t>53:6382:</w:t>
      </w:r>
      <w:r>
        <w:rPr>
          <w:rFonts w:cs="Arial" w:hint="eastAsia"/>
          <w:szCs w:val="18"/>
        </w:rPr>
        <w:t>ab</w:t>
      </w:r>
      <w:r w:rsidRPr="00DF358B">
        <w:rPr>
          <w:rFonts w:cs="Arial"/>
          <w:szCs w:val="18"/>
        </w:rPr>
        <w:t>00:67</w:t>
      </w:r>
      <w:r>
        <w:rPr>
          <w:rFonts w:cs="Arial" w:hint="eastAsia"/>
          <w:szCs w:val="18"/>
        </w:rPr>
        <w:t>db</w:t>
      </w:r>
      <w:r w:rsidRPr="00DF358B">
        <w:rPr>
          <w:rFonts w:cs="Arial"/>
          <w:szCs w:val="18"/>
        </w:rPr>
        <w:t>:</w:t>
      </w:r>
      <w:r>
        <w:rPr>
          <w:rFonts w:cs="Arial" w:hint="eastAsia"/>
          <w:szCs w:val="18"/>
        </w:rPr>
        <w:t>bb</w:t>
      </w:r>
      <w:r w:rsidRPr="00DF358B">
        <w:rPr>
          <w:rFonts w:cs="Arial"/>
          <w:szCs w:val="18"/>
        </w:rPr>
        <w:t>27:7332</w:t>
      </w:r>
    </w:p>
    <w:p w14:paraId="71B25208" w14:textId="7C0E330B" w:rsidR="00677E14" w:rsidRPr="00DF358B" w:rsidRDefault="00677E14" w:rsidP="00677E14">
      <w:pPr>
        <w:pStyle w:val="afff4"/>
        <w:spacing w:line="304" w:lineRule="atLeast"/>
        <w:ind w:left="629"/>
        <w:rPr>
          <w:rFonts w:cs="Arial"/>
          <w:szCs w:val="18"/>
        </w:rPr>
      </w:pPr>
      <w:r>
        <w:rPr>
          <w:rFonts w:hint="eastAsia"/>
        </w:rPr>
        <w:tab/>
      </w:r>
      <w:r w:rsidRPr="00DF358B">
        <w:rPr>
          <w:szCs w:val="18"/>
        </w:rPr>
        <w:t>(2)</w:t>
      </w:r>
      <w:r>
        <w:rPr>
          <w:rFonts w:hint="eastAsia"/>
          <w:szCs w:val="18"/>
        </w:rPr>
        <w:t xml:space="preserve"> </w:t>
      </w:r>
      <w:r w:rsidRPr="00DF358B">
        <w:rPr>
          <w:szCs w:val="18"/>
        </w:rPr>
        <w:t xml:space="preserve"> </w:t>
      </w:r>
      <w:r w:rsidRPr="00DF358B">
        <w:rPr>
          <w:rFonts w:cs="Arial"/>
          <w:szCs w:val="18"/>
        </w:rPr>
        <w:t>::4</w:t>
      </w:r>
      <w:r>
        <w:rPr>
          <w:rFonts w:cs="Arial" w:hint="eastAsia"/>
          <w:szCs w:val="18"/>
        </w:rPr>
        <w:t>d</w:t>
      </w:r>
      <w:r w:rsidRPr="00DF358B">
        <w:rPr>
          <w:rFonts w:cs="Arial"/>
          <w:szCs w:val="18"/>
        </w:rPr>
        <w:t>:</w:t>
      </w:r>
      <w:r>
        <w:rPr>
          <w:rFonts w:cs="Arial" w:hint="eastAsia"/>
          <w:szCs w:val="18"/>
        </w:rPr>
        <w:t>abcd</w:t>
      </w:r>
    </w:p>
    <w:p w14:paraId="6101F83D" w14:textId="08BB932D" w:rsidR="00677E14" w:rsidRPr="00DF358B" w:rsidRDefault="00677E14" w:rsidP="00677E14">
      <w:pPr>
        <w:pStyle w:val="afff4"/>
        <w:spacing w:line="304" w:lineRule="atLeast"/>
        <w:ind w:left="629"/>
        <w:rPr>
          <w:szCs w:val="18"/>
        </w:rPr>
      </w:pPr>
      <w:r>
        <w:rPr>
          <w:rFonts w:hint="eastAsia"/>
        </w:rPr>
        <w:tab/>
      </w:r>
      <w:r w:rsidRPr="00DF358B">
        <w:rPr>
          <w:szCs w:val="18"/>
        </w:rPr>
        <w:t>(3)</w:t>
      </w:r>
      <w:r>
        <w:rPr>
          <w:rFonts w:hint="eastAsia"/>
          <w:szCs w:val="18"/>
        </w:rPr>
        <w:t xml:space="preserve"> </w:t>
      </w:r>
      <w:r w:rsidRPr="00DF358B">
        <w:rPr>
          <w:szCs w:val="18"/>
        </w:rPr>
        <w:t xml:space="preserve"> </w:t>
      </w:r>
      <w:r w:rsidRPr="00DF358B">
        <w:rPr>
          <w:rFonts w:cs="Arial"/>
          <w:szCs w:val="18"/>
        </w:rPr>
        <w:t>::</w:t>
      </w:r>
      <w:r>
        <w:rPr>
          <w:rFonts w:cs="Arial" w:hint="eastAsia"/>
          <w:szCs w:val="18"/>
        </w:rPr>
        <w:t>af</w:t>
      </w:r>
      <w:r w:rsidRPr="00DF358B">
        <w:rPr>
          <w:rFonts w:cs="Arial"/>
          <w:szCs w:val="18"/>
        </w:rPr>
        <w:t>36:7328:0:87</w:t>
      </w:r>
      <w:r>
        <w:rPr>
          <w:rFonts w:cs="Arial" w:hint="eastAsia"/>
          <w:szCs w:val="18"/>
        </w:rPr>
        <w:t>aa</w:t>
      </w:r>
      <w:r w:rsidRPr="00DF358B">
        <w:rPr>
          <w:rFonts w:cs="Arial"/>
          <w:szCs w:val="18"/>
        </w:rPr>
        <w:t>:398</w:t>
      </w:r>
    </w:p>
    <w:p w14:paraId="239D1567" w14:textId="0F315188" w:rsidR="00677E14" w:rsidRDefault="00677E14" w:rsidP="00677E14">
      <w:pPr>
        <w:pStyle w:val="afff4"/>
        <w:spacing w:line="304" w:lineRule="atLeast"/>
        <w:ind w:left="629"/>
      </w:pPr>
      <w:r w:rsidRPr="00DF358B">
        <w:rPr>
          <w:szCs w:val="18"/>
        </w:rPr>
        <w:t xml:space="preserve">    </w:t>
      </w:r>
      <w:r>
        <w:rPr>
          <w:rFonts w:hint="eastAsia"/>
        </w:rPr>
        <w:tab/>
      </w:r>
      <w:r w:rsidRPr="00DF358B">
        <w:rPr>
          <w:szCs w:val="18"/>
        </w:rPr>
        <w:t>(4)</w:t>
      </w:r>
      <w:r>
        <w:rPr>
          <w:rFonts w:hint="eastAsia"/>
          <w:szCs w:val="18"/>
        </w:rPr>
        <w:t xml:space="preserve"> </w:t>
      </w:r>
      <w:r w:rsidRPr="00DF358B">
        <w:rPr>
          <w:szCs w:val="18"/>
        </w:rPr>
        <w:t xml:space="preserve"> 2819:</w:t>
      </w:r>
      <w:r>
        <w:rPr>
          <w:rFonts w:hint="eastAsia"/>
          <w:szCs w:val="18"/>
        </w:rPr>
        <w:t>af</w:t>
      </w:r>
      <w:r w:rsidRPr="00DF358B">
        <w:rPr>
          <w:szCs w:val="18"/>
        </w:rPr>
        <w:t>::35:</w:t>
      </w:r>
      <w:r>
        <w:rPr>
          <w:rFonts w:hint="eastAsia"/>
          <w:szCs w:val="18"/>
        </w:rPr>
        <w:t>cb</w:t>
      </w:r>
      <w:r w:rsidRPr="00DF358B">
        <w:rPr>
          <w:szCs w:val="18"/>
        </w:rPr>
        <w:t>2:</w:t>
      </w:r>
      <w:r>
        <w:rPr>
          <w:rFonts w:hint="eastAsia"/>
          <w:szCs w:val="18"/>
        </w:rPr>
        <w:t>b</w:t>
      </w:r>
      <w:r w:rsidRPr="00DF358B">
        <w:rPr>
          <w:szCs w:val="18"/>
        </w:rPr>
        <w:t>271</w:t>
      </w:r>
    </w:p>
    <w:p w14:paraId="5C4AD0B4" w14:textId="72118ADF" w:rsidR="00677E14" w:rsidRDefault="00677E14" w:rsidP="00677E14">
      <w:pPr>
        <w:pStyle w:val="afff4"/>
        <w:spacing w:line="300" w:lineRule="atLeast"/>
        <w:ind w:left="629"/>
      </w:pPr>
      <w:r>
        <w:rPr>
          <w:rFonts w:hint="eastAsia"/>
        </w:rPr>
        <w:t xml:space="preserve">T4-33 </w:t>
      </w:r>
      <w:r>
        <w:rPr>
          <w:rFonts w:hint="eastAsia"/>
        </w:rPr>
        <w:tab/>
        <w:t xml:space="preserve">(1)  </w:t>
      </w:r>
      <w:r>
        <w:rPr>
          <w:rFonts w:hint="eastAsia"/>
          <w:szCs w:val="18"/>
        </w:rPr>
        <w:t>0000:0000:0000:0000:0000:0000:0000:0000</w:t>
      </w:r>
    </w:p>
    <w:p w14:paraId="3D3583C0" w14:textId="26097D42" w:rsidR="00677E14" w:rsidRDefault="00677E14" w:rsidP="00677E14">
      <w:pPr>
        <w:pStyle w:val="afff4"/>
        <w:spacing w:line="300" w:lineRule="atLeast"/>
        <w:ind w:left="629"/>
        <w:rPr>
          <w:szCs w:val="18"/>
        </w:rPr>
      </w:pPr>
      <w:r>
        <w:rPr>
          <w:rFonts w:hint="eastAsia"/>
          <w:szCs w:val="18"/>
        </w:rPr>
        <w:t xml:space="preserve">     </w:t>
      </w:r>
      <w:r>
        <w:rPr>
          <w:rFonts w:hint="eastAsia"/>
          <w:szCs w:val="18"/>
        </w:rPr>
        <w:tab/>
        <w:t>(2)  0000:00aa:</w:t>
      </w:r>
      <w:r w:rsidRPr="008155F9">
        <w:rPr>
          <w:rFonts w:hint="eastAsia"/>
          <w:szCs w:val="18"/>
        </w:rPr>
        <w:t xml:space="preserve"> </w:t>
      </w:r>
      <w:r>
        <w:rPr>
          <w:rFonts w:hint="eastAsia"/>
          <w:szCs w:val="18"/>
        </w:rPr>
        <w:t>0000:0000:0000:0000:0000:0000</w:t>
      </w:r>
    </w:p>
    <w:p w14:paraId="490C27FA" w14:textId="77777777" w:rsidR="00677E14" w:rsidRDefault="00677E14" w:rsidP="00677E14">
      <w:pPr>
        <w:pStyle w:val="afff4"/>
        <w:spacing w:line="300" w:lineRule="atLeast"/>
        <w:ind w:left="629"/>
        <w:rPr>
          <w:szCs w:val="18"/>
        </w:rPr>
      </w:pPr>
      <w:r>
        <w:rPr>
          <w:rFonts w:hint="eastAsia"/>
          <w:szCs w:val="18"/>
        </w:rPr>
        <w:t xml:space="preserve">     </w:t>
      </w:r>
      <w:r>
        <w:rPr>
          <w:rFonts w:hint="eastAsia"/>
          <w:szCs w:val="18"/>
        </w:rPr>
        <w:tab/>
        <w:t>(3)  0000:1234:</w:t>
      </w:r>
      <w:r w:rsidRPr="008F4498">
        <w:rPr>
          <w:rFonts w:hint="eastAsia"/>
          <w:szCs w:val="18"/>
        </w:rPr>
        <w:t xml:space="preserve"> </w:t>
      </w:r>
      <w:r>
        <w:rPr>
          <w:rFonts w:hint="eastAsia"/>
          <w:szCs w:val="18"/>
        </w:rPr>
        <w:t>0000:0000:0000:0000:0000:0003</w:t>
      </w:r>
    </w:p>
    <w:p w14:paraId="726689BE" w14:textId="77777777" w:rsidR="00677E14" w:rsidRDefault="00677E14" w:rsidP="00677E14">
      <w:pPr>
        <w:pStyle w:val="afff4"/>
        <w:spacing w:line="300" w:lineRule="atLeast"/>
        <w:ind w:left="629"/>
        <w:rPr>
          <w:szCs w:val="18"/>
        </w:rPr>
      </w:pPr>
      <w:r>
        <w:rPr>
          <w:rFonts w:hint="eastAsia"/>
          <w:szCs w:val="18"/>
        </w:rPr>
        <w:t xml:space="preserve">     </w:t>
      </w:r>
      <w:r>
        <w:rPr>
          <w:rFonts w:hint="eastAsia"/>
          <w:szCs w:val="18"/>
        </w:rPr>
        <w:tab/>
        <w:t>(4)  0123:0000:0000:0000:0000:0000:0001:0002</w:t>
      </w:r>
    </w:p>
    <w:p w14:paraId="16EAB9C4" w14:textId="77777777" w:rsidR="00677E14" w:rsidRDefault="00677E14" w:rsidP="00677E14">
      <w:pPr>
        <w:pStyle w:val="afff4"/>
        <w:spacing w:line="300" w:lineRule="atLeast"/>
        <w:ind w:left="629"/>
        <w:rPr>
          <w:szCs w:val="18"/>
        </w:rPr>
      </w:pPr>
      <w:r>
        <w:rPr>
          <w:rFonts w:hint="eastAsia"/>
          <w:szCs w:val="18"/>
        </w:rPr>
        <w:t>T4-34</w:t>
      </w:r>
      <w:r>
        <w:rPr>
          <w:szCs w:val="18"/>
        </w:rPr>
        <w:tab/>
      </w:r>
      <w:r w:rsidRPr="00D01CE1">
        <w:rPr>
          <w:szCs w:val="18"/>
        </w:rPr>
        <w:t>IPv6</w:t>
      </w:r>
      <w:r w:rsidRPr="00D01CE1">
        <w:rPr>
          <w:szCs w:val="18"/>
        </w:rPr>
        <w:t>基本首部</w:t>
      </w:r>
      <w:r w:rsidRPr="00D01CE1">
        <w:rPr>
          <w:szCs w:val="18"/>
        </w:rPr>
        <w:t>40</w:t>
      </w:r>
      <w:r w:rsidRPr="00D01CE1">
        <w:rPr>
          <w:szCs w:val="18"/>
        </w:rPr>
        <w:t>字节</w:t>
      </w:r>
      <w:r>
        <w:rPr>
          <w:rFonts w:hint="eastAsia"/>
          <w:szCs w:val="18"/>
        </w:rPr>
        <w:t>，</w:t>
      </w:r>
      <w:r w:rsidRPr="00D01CE1">
        <w:rPr>
          <w:szCs w:val="18"/>
        </w:rPr>
        <w:t>分片时每个分片都携带分片扩展首部（</w:t>
      </w:r>
      <w:r w:rsidRPr="00D01CE1">
        <w:rPr>
          <w:szCs w:val="18"/>
        </w:rPr>
        <w:t>8</w:t>
      </w:r>
      <w:r w:rsidRPr="00D01CE1">
        <w:rPr>
          <w:szCs w:val="18"/>
        </w:rPr>
        <w:t>字节）</w:t>
      </w:r>
      <w:r>
        <w:rPr>
          <w:rFonts w:hint="eastAsia"/>
          <w:szCs w:val="18"/>
        </w:rPr>
        <w:t>，因此每个</w:t>
      </w:r>
      <w:r w:rsidRPr="00A21C33">
        <w:rPr>
          <w:szCs w:val="18"/>
        </w:rPr>
        <w:t>分片</w:t>
      </w:r>
      <w:r>
        <w:rPr>
          <w:rFonts w:hint="eastAsia"/>
          <w:szCs w:val="18"/>
        </w:rPr>
        <w:t>可携带最大</w:t>
      </w:r>
      <w:r>
        <w:rPr>
          <w:rFonts w:hint="eastAsia"/>
          <w:szCs w:val="18"/>
        </w:rPr>
        <w:t>UDP</w:t>
      </w:r>
      <w:r>
        <w:rPr>
          <w:rFonts w:hint="eastAsia"/>
          <w:szCs w:val="18"/>
        </w:rPr>
        <w:t>报文</w:t>
      </w:r>
      <w:r w:rsidRPr="00A21C33">
        <w:rPr>
          <w:szCs w:val="18"/>
        </w:rPr>
        <w:t>数据</w:t>
      </w:r>
      <w:r>
        <w:rPr>
          <w:rFonts w:hint="eastAsia"/>
          <w:szCs w:val="18"/>
        </w:rPr>
        <w:t>为</w:t>
      </w:r>
      <w:r w:rsidRPr="00A21C33">
        <w:rPr>
          <w:szCs w:val="18"/>
        </w:rPr>
        <w:t>1392 </w:t>
      </w:r>
      <w:r>
        <w:rPr>
          <w:rFonts w:hint="eastAsia"/>
          <w:szCs w:val="18"/>
        </w:rPr>
        <w:t>字节。</w:t>
      </w:r>
    </w:p>
    <w:p w14:paraId="45E54E6C" w14:textId="77777777" w:rsidR="00677E14" w:rsidRPr="00AF36CC" w:rsidRDefault="00677E14" w:rsidP="00C85F72">
      <w:pPr>
        <w:spacing w:line="240" w:lineRule="auto"/>
        <w:ind w:left="420" w:firstLine="210"/>
      </w:pPr>
      <w:bookmarkStart w:id="2" w:name="OLE_LINK9"/>
      <w:r>
        <w:rPr>
          <w:rFonts w:hint="eastAsia"/>
        </w:rPr>
        <w:t>分片</w:t>
      </w:r>
      <w:r>
        <w:rPr>
          <w:rFonts w:hint="eastAsia"/>
        </w:rPr>
        <w:t>1</w:t>
      </w:r>
      <w:r>
        <w:rPr>
          <w:rFonts w:hint="eastAsia"/>
        </w:rPr>
        <w:t>：片偏移</w:t>
      </w:r>
      <w:r>
        <w:rPr>
          <w:rFonts w:hint="eastAsia"/>
        </w:rPr>
        <w:t xml:space="preserve"> = 0</w:t>
      </w:r>
      <w:r>
        <w:rPr>
          <w:rFonts w:hint="eastAsia"/>
        </w:rPr>
        <w:t>，</w:t>
      </w:r>
      <w:r>
        <w:rPr>
          <w:rFonts w:hint="eastAsia"/>
        </w:rPr>
        <w:t>M = 1</w:t>
      </w:r>
      <w:r>
        <w:rPr>
          <w:rFonts w:hint="eastAsia"/>
        </w:rPr>
        <w:t>；</w:t>
      </w:r>
      <w:bookmarkEnd w:id="2"/>
      <w:r>
        <w:rPr>
          <w:rFonts w:hint="eastAsia"/>
        </w:rPr>
        <w:t>分片</w:t>
      </w:r>
      <w:r>
        <w:rPr>
          <w:rFonts w:hint="eastAsia"/>
        </w:rPr>
        <w:t>2</w:t>
      </w:r>
      <w:r>
        <w:rPr>
          <w:rFonts w:hint="eastAsia"/>
        </w:rPr>
        <w:t>：</w:t>
      </w:r>
      <w:r w:rsidRPr="00A21C33">
        <w:t>片偏移</w:t>
      </w:r>
      <w:r w:rsidRPr="00A21C33">
        <w:t xml:space="preserve"> = </w:t>
      </w:r>
      <w:r>
        <w:rPr>
          <w:rFonts w:hint="eastAsia"/>
        </w:rPr>
        <w:t>174</w:t>
      </w:r>
      <w:r w:rsidRPr="00A21C33">
        <w:t>，</w:t>
      </w:r>
      <w:r w:rsidRPr="00A21C33">
        <w:t>M = 1</w:t>
      </w:r>
      <w:r w:rsidRPr="00A21C33">
        <w:t>；分片</w:t>
      </w:r>
      <w:r>
        <w:rPr>
          <w:rFonts w:hint="eastAsia"/>
        </w:rPr>
        <w:t>3</w:t>
      </w:r>
      <w:r w:rsidRPr="00A21C33">
        <w:t>：片偏移</w:t>
      </w:r>
      <w:r w:rsidRPr="00A21C33">
        <w:t xml:space="preserve"> = </w:t>
      </w:r>
      <w:r>
        <w:rPr>
          <w:rFonts w:hint="eastAsia"/>
        </w:rPr>
        <w:t>348</w:t>
      </w:r>
      <w:r w:rsidRPr="00A21C33">
        <w:t>，</w:t>
      </w:r>
      <w:r w:rsidRPr="00A21C33">
        <w:lastRenderedPageBreak/>
        <w:t xml:space="preserve">M = </w:t>
      </w:r>
      <w:r>
        <w:rPr>
          <w:rFonts w:hint="eastAsia"/>
        </w:rPr>
        <w:t>0</w:t>
      </w:r>
      <w:r>
        <w:rPr>
          <w:rFonts w:hint="eastAsia"/>
        </w:rPr>
        <w:t>。</w:t>
      </w:r>
      <w:r w:rsidRPr="00AF36CC">
        <w:t>所有分片</w:t>
      </w:r>
      <w:r w:rsidRPr="00D01CE1">
        <w:rPr>
          <w:szCs w:val="18"/>
        </w:rPr>
        <w:t>扩展首部</w:t>
      </w:r>
      <w:r w:rsidRPr="00A21C33">
        <w:rPr>
          <w:szCs w:val="18"/>
        </w:rPr>
        <w:t>标识字段</w:t>
      </w:r>
      <w:r>
        <w:rPr>
          <w:rFonts w:hint="eastAsia"/>
          <w:szCs w:val="18"/>
        </w:rPr>
        <w:t>相同，</w:t>
      </w:r>
      <w:r w:rsidRPr="00DC6670">
        <w:rPr>
          <w:szCs w:val="18"/>
        </w:rPr>
        <w:t>分片时随机生成</w:t>
      </w:r>
      <w:r>
        <w:rPr>
          <w:rFonts w:hint="eastAsia"/>
          <w:szCs w:val="18"/>
        </w:rPr>
        <w:t>。</w:t>
      </w:r>
    </w:p>
    <w:p w14:paraId="36DD546F" w14:textId="61F8DA5F" w:rsidR="00F3706B" w:rsidRPr="00ED0DB7" w:rsidRDefault="00677E14" w:rsidP="00F3706B">
      <w:pPr>
        <w:pStyle w:val="afff4"/>
        <w:spacing w:line="300" w:lineRule="atLeast"/>
        <w:ind w:left="629"/>
      </w:pPr>
      <w:r>
        <w:rPr>
          <w:rFonts w:hint="eastAsia"/>
          <w:szCs w:val="18"/>
        </w:rPr>
        <w:t>T</w:t>
      </w:r>
      <w:r w:rsidR="00F3706B" w:rsidRPr="00ED0DB7">
        <w:rPr>
          <w:rFonts w:hint="eastAsia"/>
          <w:szCs w:val="18"/>
        </w:rPr>
        <w:t>4-3</w:t>
      </w:r>
      <w:r>
        <w:rPr>
          <w:rFonts w:hint="eastAsia"/>
          <w:szCs w:val="18"/>
        </w:rPr>
        <w:t>5</w:t>
      </w:r>
      <w:r w:rsidR="00F3706B" w:rsidRPr="00ED0DB7">
        <w:rPr>
          <w:rFonts w:hint="eastAsia"/>
          <w:szCs w:val="18"/>
        </w:rPr>
        <w:t xml:space="preserve"> </w:t>
      </w:r>
      <w:r w:rsidR="00F3706B" w:rsidRPr="00ED0DB7">
        <w:rPr>
          <w:rFonts w:hint="eastAsia"/>
          <w:szCs w:val="18"/>
        </w:rPr>
        <w:tab/>
      </w:r>
      <w:r w:rsidR="00F3706B" w:rsidRPr="00ED0DB7">
        <w:rPr>
          <w:rFonts w:hint="eastAsia"/>
        </w:rPr>
        <w:t xml:space="preserve">(1) </w:t>
      </w:r>
      <w:r w:rsidR="00F3706B" w:rsidRPr="00ED0DB7">
        <w:rPr>
          <w:rFonts w:hint="eastAsia"/>
        </w:rPr>
        <w:t>路由器</w:t>
      </w:r>
      <w:r w:rsidR="00F3706B" w:rsidRPr="00ED0DB7">
        <w:rPr>
          <w:rFonts w:hint="eastAsia"/>
        </w:rPr>
        <w:t>R</w:t>
      </w:r>
      <w:r w:rsidR="00F3706B" w:rsidRPr="00ED0DB7">
        <w:rPr>
          <w:rFonts w:hint="eastAsia"/>
          <w:vertAlign w:val="subscript"/>
        </w:rPr>
        <w:t>1</w:t>
      </w:r>
      <w:r w:rsidR="00F3706B" w:rsidRPr="00ED0DB7">
        <w:rPr>
          <w:rFonts w:hint="eastAsia"/>
        </w:rPr>
        <w:t>的转发表如下：</w:t>
      </w:r>
    </w:p>
    <w:p w14:paraId="63FCF0EA" w14:textId="77777777" w:rsidR="00F3706B" w:rsidRPr="00ED0DB7" w:rsidRDefault="00F3706B" w:rsidP="00F3706B">
      <w:pPr>
        <w:pStyle w:val="666666"/>
      </w:pPr>
    </w:p>
    <w:tbl>
      <w:tblPr>
        <w:tblW w:w="0" w:type="auto"/>
        <w:tblInd w:w="2518"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1814"/>
        <w:gridCol w:w="1163"/>
      </w:tblGrid>
      <w:tr w:rsidR="00F3706B" w:rsidRPr="00ED0DB7" w14:paraId="76901649" w14:textId="77777777" w:rsidTr="00504D9C">
        <w:tc>
          <w:tcPr>
            <w:tcW w:w="1814" w:type="dxa"/>
          </w:tcPr>
          <w:p w14:paraId="79B32735" w14:textId="77777777" w:rsidR="00F3706B" w:rsidRPr="00ED0DB7" w:rsidRDefault="00F3706B" w:rsidP="00504D9C">
            <w:pPr>
              <w:pStyle w:val="af9"/>
              <w:jc w:val="center"/>
              <w:rPr>
                <w:rFonts w:ascii="方正黑体简体" w:eastAsia="方正黑体简体"/>
              </w:rPr>
            </w:pPr>
            <w:r w:rsidRPr="00ED0DB7">
              <w:rPr>
                <w:rFonts w:ascii="方正黑体简体" w:eastAsia="方正黑体简体" w:hint="eastAsia"/>
              </w:rPr>
              <w:t>前缀匹配</w:t>
            </w:r>
          </w:p>
        </w:tc>
        <w:tc>
          <w:tcPr>
            <w:tcW w:w="1163" w:type="dxa"/>
          </w:tcPr>
          <w:p w14:paraId="68F4132A" w14:textId="77777777" w:rsidR="00F3706B" w:rsidRPr="00ED0DB7" w:rsidRDefault="00F3706B" w:rsidP="00504D9C">
            <w:pPr>
              <w:pStyle w:val="af9"/>
              <w:jc w:val="center"/>
              <w:rPr>
                <w:rFonts w:ascii="方正黑体简体" w:eastAsia="方正黑体简体"/>
              </w:rPr>
            </w:pPr>
            <w:r w:rsidRPr="00ED0DB7">
              <w:rPr>
                <w:rFonts w:ascii="方正黑体简体" w:eastAsia="方正黑体简体" w:hint="eastAsia"/>
              </w:rPr>
              <w:t>转发接口</w:t>
            </w:r>
          </w:p>
        </w:tc>
      </w:tr>
      <w:tr w:rsidR="00F3706B" w:rsidRPr="00ED0DB7" w14:paraId="159C5B69" w14:textId="77777777" w:rsidTr="00504D9C">
        <w:tc>
          <w:tcPr>
            <w:tcW w:w="1814" w:type="dxa"/>
          </w:tcPr>
          <w:p w14:paraId="10B3DB2B" w14:textId="77777777" w:rsidR="00F3706B" w:rsidRPr="00ED0DB7" w:rsidRDefault="00F3706B" w:rsidP="00504D9C">
            <w:pPr>
              <w:pStyle w:val="af9"/>
              <w:jc w:val="center"/>
            </w:pPr>
            <w:r w:rsidRPr="00ED0DB7">
              <w:rPr>
                <w:rFonts w:hint="eastAsia"/>
              </w:rPr>
              <w:t>123.1.2.16/29</w:t>
            </w:r>
          </w:p>
        </w:tc>
        <w:tc>
          <w:tcPr>
            <w:tcW w:w="1163" w:type="dxa"/>
          </w:tcPr>
          <w:p w14:paraId="5EEBC2C8" w14:textId="77777777" w:rsidR="00F3706B" w:rsidRPr="00ED0DB7" w:rsidRDefault="00F3706B" w:rsidP="00504D9C">
            <w:pPr>
              <w:pStyle w:val="af9"/>
              <w:jc w:val="center"/>
            </w:pPr>
            <w:r w:rsidRPr="00ED0DB7">
              <w:rPr>
                <w:rFonts w:hint="eastAsia"/>
              </w:rPr>
              <w:t>4</w:t>
            </w:r>
          </w:p>
        </w:tc>
      </w:tr>
    </w:tbl>
    <w:p w14:paraId="2A6B7C13" w14:textId="77777777" w:rsidR="00F3706B" w:rsidRPr="00ED0DB7" w:rsidRDefault="00F3706B" w:rsidP="00F3706B">
      <w:pPr>
        <w:pStyle w:val="666666"/>
      </w:pPr>
    </w:p>
    <w:p w14:paraId="7883AFD4" w14:textId="77777777" w:rsidR="00F3706B" w:rsidRPr="00ED0DB7" w:rsidRDefault="00F3706B" w:rsidP="00F3706B">
      <w:pPr>
        <w:pStyle w:val="afff4"/>
        <w:ind w:left="629"/>
      </w:pPr>
      <w:r w:rsidRPr="00ED0DB7">
        <w:rPr>
          <w:rFonts w:hint="eastAsia"/>
        </w:rPr>
        <w:t xml:space="preserve">    </w:t>
      </w:r>
      <w:r w:rsidRPr="00ED0DB7">
        <w:rPr>
          <w:rFonts w:hint="eastAsia"/>
        </w:rPr>
        <w:tab/>
        <w:t xml:space="preserve">(2) </w:t>
      </w:r>
      <w:r w:rsidRPr="00ED0DB7">
        <w:rPr>
          <w:rFonts w:hint="eastAsia"/>
        </w:rPr>
        <w:t>无法实现给出的条件。</w:t>
      </w:r>
    </w:p>
    <w:p w14:paraId="6EFD4A6E" w14:textId="22DE50AB" w:rsidR="00F3706B" w:rsidRPr="00ED0DB7" w:rsidRDefault="00677E14" w:rsidP="00F3706B">
      <w:pPr>
        <w:pStyle w:val="afff4"/>
        <w:spacing w:line="300" w:lineRule="atLeast"/>
        <w:ind w:left="629"/>
        <w:rPr>
          <w:szCs w:val="18"/>
        </w:rPr>
      </w:pPr>
      <w:r>
        <w:rPr>
          <w:rFonts w:hint="eastAsia"/>
          <w:szCs w:val="18"/>
        </w:rPr>
        <w:t>T</w:t>
      </w:r>
      <w:r w:rsidR="00F3706B" w:rsidRPr="00ED0DB7">
        <w:rPr>
          <w:rFonts w:hint="eastAsia"/>
          <w:szCs w:val="18"/>
        </w:rPr>
        <w:t>4-</w:t>
      </w:r>
      <w:r>
        <w:rPr>
          <w:rFonts w:hint="eastAsia"/>
          <w:szCs w:val="18"/>
        </w:rPr>
        <w:t>3</w:t>
      </w:r>
      <w:r w:rsidR="00F3706B" w:rsidRPr="00ED0DB7">
        <w:rPr>
          <w:rFonts w:hint="eastAsia"/>
          <w:szCs w:val="18"/>
        </w:rPr>
        <w:t xml:space="preserve">6 </w:t>
      </w:r>
      <w:r w:rsidR="00F3706B" w:rsidRPr="00ED0DB7">
        <w:rPr>
          <w:rFonts w:hint="eastAsia"/>
          <w:szCs w:val="18"/>
        </w:rPr>
        <w:tab/>
        <w:t xml:space="preserve">(1) </w:t>
      </w:r>
    </w:p>
    <w:tbl>
      <w:tblPr>
        <w:tblW w:w="0" w:type="auto"/>
        <w:tblInd w:w="2400" w:type="dxa"/>
        <w:tblBorders>
          <w:top w:val="single" w:sz="8" w:space="0" w:color="auto"/>
          <w:left w:val="single" w:sz="8" w:space="0" w:color="auto"/>
          <w:bottom w:val="single" w:sz="8" w:space="0" w:color="auto"/>
          <w:right w:val="single" w:sz="8" w:space="0" w:color="auto"/>
          <w:insideH w:val="single" w:sz="4" w:space="0" w:color="auto"/>
          <w:insideV w:val="single" w:sz="4" w:space="0" w:color="auto"/>
        </w:tblBorders>
        <w:tblLook w:val="04A0" w:firstRow="1" w:lastRow="0" w:firstColumn="1" w:lastColumn="0" w:noHBand="0" w:noVBand="1"/>
      </w:tblPr>
      <w:tblGrid>
        <w:gridCol w:w="2126"/>
        <w:gridCol w:w="969"/>
      </w:tblGrid>
      <w:tr w:rsidR="00F3706B" w:rsidRPr="00ED0DB7" w14:paraId="53A35925" w14:textId="77777777" w:rsidTr="00C85F72">
        <w:tc>
          <w:tcPr>
            <w:tcW w:w="2126" w:type="dxa"/>
          </w:tcPr>
          <w:p w14:paraId="061D45E4" w14:textId="77777777" w:rsidR="00F3706B" w:rsidRPr="00ED0DB7" w:rsidRDefault="00F3706B" w:rsidP="00504D9C">
            <w:pPr>
              <w:spacing w:line="280" w:lineRule="atLeast"/>
              <w:ind w:firstLineChars="18" w:firstLine="27"/>
              <w:jc w:val="center"/>
              <w:rPr>
                <w:rFonts w:ascii="方正黑体简体" w:eastAsia="方正黑体简体"/>
                <w:sz w:val="15"/>
                <w:szCs w:val="15"/>
              </w:rPr>
            </w:pPr>
            <w:r w:rsidRPr="00ED0DB7">
              <w:rPr>
                <w:rFonts w:ascii="方正黑体简体" w:eastAsia="方正黑体简体" w:hint="eastAsia"/>
                <w:sz w:val="15"/>
                <w:szCs w:val="15"/>
              </w:rPr>
              <w:t>前缀匹配</w:t>
            </w:r>
          </w:p>
        </w:tc>
        <w:tc>
          <w:tcPr>
            <w:tcW w:w="969" w:type="dxa"/>
          </w:tcPr>
          <w:p w14:paraId="2C0EECE8" w14:textId="77777777" w:rsidR="00F3706B" w:rsidRPr="00ED0DB7" w:rsidRDefault="00F3706B" w:rsidP="00504D9C">
            <w:pPr>
              <w:spacing w:line="280" w:lineRule="atLeast"/>
              <w:ind w:firstLine="0"/>
              <w:jc w:val="center"/>
              <w:rPr>
                <w:rFonts w:ascii="方正黑体简体" w:eastAsia="方正黑体简体"/>
                <w:sz w:val="15"/>
                <w:szCs w:val="15"/>
              </w:rPr>
            </w:pPr>
            <w:r w:rsidRPr="00ED0DB7">
              <w:rPr>
                <w:rFonts w:ascii="方正黑体简体" w:eastAsia="方正黑体简体" w:hint="eastAsia"/>
                <w:sz w:val="15"/>
                <w:szCs w:val="15"/>
              </w:rPr>
              <w:t>转发接口</w:t>
            </w:r>
          </w:p>
        </w:tc>
      </w:tr>
      <w:tr w:rsidR="00F3706B" w:rsidRPr="00ED0DB7" w14:paraId="27732392" w14:textId="77777777" w:rsidTr="00C85F72">
        <w:tc>
          <w:tcPr>
            <w:tcW w:w="2126" w:type="dxa"/>
          </w:tcPr>
          <w:p w14:paraId="3C9FCA9E" w14:textId="754FBBDD" w:rsidR="00F3706B" w:rsidRPr="00A31E80" w:rsidRDefault="00F3706B" w:rsidP="00504D9C">
            <w:pPr>
              <w:pStyle w:val="af9"/>
              <w:jc w:val="center"/>
            </w:pPr>
            <w:r w:rsidRPr="00A31E80">
              <w:t>208.</w:t>
            </w:r>
            <w:r w:rsidR="00F913DD">
              <w:rPr>
                <w:rFonts w:hint="eastAsia"/>
              </w:rPr>
              <w:t>1</w:t>
            </w:r>
            <w:r w:rsidRPr="00A31E80">
              <w:t>.0.0/16</w:t>
            </w:r>
          </w:p>
        </w:tc>
        <w:tc>
          <w:tcPr>
            <w:tcW w:w="969" w:type="dxa"/>
          </w:tcPr>
          <w:p w14:paraId="592CD1A2" w14:textId="0EE6F823" w:rsidR="00F3706B" w:rsidRPr="00A31E80" w:rsidRDefault="00F913DD" w:rsidP="00504D9C">
            <w:pPr>
              <w:pStyle w:val="af9"/>
              <w:jc w:val="center"/>
            </w:pPr>
            <w:r>
              <w:rPr>
                <w:rFonts w:hint="eastAsia"/>
              </w:rPr>
              <w:t>0</w:t>
            </w:r>
          </w:p>
        </w:tc>
      </w:tr>
      <w:tr w:rsidR="00F3706B" w:rsidRPr="00ED0DB7" w14:paraId="560D4344" w14:textId="77777777" w:rsidTr="00C85F72">
        <w:tc>
          <w:tcPr>
            <w:tcW w:w="2126" w:type="dxa"/>
          </w:tcPr>
          <w:p w14:paraId="07286B37" w14:textId="4DCA0B17" w:rsidR="00F3706B" w:rsidRPr="00A31E80" w:rsidRDefault="00F3706B" w:rsidP="00504D9C">
            <w:pPr>
              <w:pStyle w:val="af9"/>
              <w:jc w:val="center"/>
            </w:pPr>
            <w:r w:rsidRPr="00A31E80">
              <w:t>208.0.0.0/1</w:t>
            </w:r>
            <w:r w:rsidR="00F913DD">
              <w:rPr>
                <w:rFonts w:hint="eastAsia"/>
              </w:rPr>
              <w:t>6</w:t>
            </w:r>
          </w:p>
        </w:tc>
        <w:tc>
          <w:tcPr>
            <w:tcW w:w="969" w:type="dxa"/>
          </w:tcPr>
          <w:p w14:paraId="34A5C1EC" w14:textId="5B1849EB" w:rsidR="00F3706B" w:rsidRPr="00A31E80" w:rsidRDefault="00F913DD" w:rsidP="00504D9C">
            <w:pPr>
              <w:pStyle w:val="af9"/>
              <w:jc w:val="center"/>
            </w:pPr>
            <w:r>
              <w:rPr>
                <w:rFonts w:hint="eastAsia"/>
              </w:rPr>
              <w:t>1</w:t>
            </w:r>
          </w:p>
        </w:tc>
      </w:tr>
      <w:tr w:rsidR="00F3706B" w:rsidRPr="00ED0DB7" w14:paraId="0DCF5BA3" w14:textId="77777777" w:rsidTr="00C85F72">
        <w:tc>
          <w:tcPr>
            <w:tcW w:w="2126" w:type="dxa"/>
          </w:tcPr>
          <w:p w14:paraId="55DA5AF3" w14:textId="77777777" w:rsidR="00F3706B" w:rsidRPr="00A31E80" w:rsidRDefault="00F3706B" w:rsidP="00504D9C">
            <w:pPr>
              <w:pStyle w:val="af9"/>
              <w:jc w:val="center"/>
            </w:pPr>
            <w:r w:rsidRPr="00A31E80">
              <w:t>208.0.0.0/7</w:t>
            </w:r>
          </w:p>
        </w:tc>
        <w:tc>
          <w:tcPr>
            <w:tcW w:w="969" w:type="dxa"/>
          </w:tcPr>
          <w:p w14:paraId="34DFEE8D" w14:textId="77777777" w:rsidR="00F3706B" w:rsidRPr="00A31E80" w:rsidRDefault="00F3706B" w:rsidP="00504D9C">
            <w:pPr>
              <w:pStyle w:val="af9"/>
              <w:jc w:val="center"/>
            </w:pPr>
            <w:r w:rsidRPr="00A31E80">
              <w:t>2</w:t>
            </w:r>
          </w:p>
        </w:tc>
      </w:tr>
      <w:tr w:rsidR="00F3706B" w:rsidRPr="00ED0DB7" w14:paraId="6C7D56EB" w14:textId="77777777" w:rsidTr="00C85F72">
        <w:tc>
          <w:tcPr>
            <w:tcW w:w="2126" w:type="dxa"/>
          </w:tcPr>
          <w:p w14:paraId="66FB2978" w14:textId="4DD8B109" w:rsidR="00F3706B" w:rsidRPr="00A31E80" w:rsidRDefault="00F3706B" w:rsidP="00504D9C">
            <w:pPr>
              <w:pStyle w:val="af9"/>
              <w:jc w:val="center"/>
            </w:pPr>
            <w:r w:rsidRPr="00A31E80">
              <w:t>208.0.0.0/</w:t>
            </w:r>
            <w:r w:rsidR="008C5CC1">
              <w:rPr>
                <w:rFonts w:hint="eastAsia"/>
              </w:rPr>
              <w:t>6</w:t>
            </w:r>
            <w:r w:rsidR="008C5CC1">
              <w:rPr>
                <w:rFonts w:hint="eastAsia"/>
              </w:rPr>
              <w:t>（不唯一）</w:t>
            </w:r>
          </w:p>
        </w:tc>
        <w:tc>
          <w:tcPr>
            <w:tcW w:w="969" w:type="dxa"/>
          </w:tcPr>
          <w:p w14:paraId="4C72D5B5" w14:textId="77777777" w:rsidR="00F3706B" w:rsidRPr="00A31E80" w:rsidRDefault="00F3706B" w:rsidP="00504D9C">
            <w:pPr>
              <w:pStyle w:val="af9"/>
              <w:jc w:val="center"/>
            </w:pPr>
            <w:r w:rsidRPr="00A31E80">
              <w:t>3</w:t>
            </w:r>
          </w:p>
        </w:tc>
      </w:tr>
      <w:tr w:rsidR="00F3706B" w:rsidRPr="00ED0DB7" w14:paraId="0D164682" w14:textId="77777777" w:rsidTr="00C85F72">
        <w:tc>
          <w:tcPr>
            <w:tcW w:w="2126" w:type="dxa"/>
          </w:tcPr>
          <w:p w14:paraId="1F7C713B" w14:textId="0D0C78FE" w:rsidR="00F3706B" w:rsidRPr="00A31E80" w:rsidRDefault="008C5CC1" w:rsidP="00504D9C">
            <w:pPr>
              <w:pStyle w:val="af9"/>
              <w:jc w:val="center"/>
            </w:pPr>
            <w:r>
              <w:rPr>
                <w:rFonts w:hint="eastAsia"/>
              </w:rPr>
              <w:t>0.0.0.0/0</w:t>
            </w:r>
          </w:p>
        </w:tc>
        <w:tc>
          <w:tcPr>
            <w:tcW w:w="969" w:type="dxa"/>
          </w:tcPr>
          <w:p w14:paraId="0410A1A7" w14:textId="77777777" w:rsidR="00F3706B" w:rsidRPr="00A31E80" w:rsidRDefault="00F3706B" w:rsidP="00504D9C">
            <w:pPr>
              <w:pStyle w:val="af9"/>
              <w:jc w:val="center"/>
            </w:pPr>
            <w:r w:rsidRPr="00A31E80">
              <w:t>3</w:t>
            </w:r>
          </w:p>
        </w:tc>
      </w:tr>
    </w:tbl>
    <w:p w14:paraId="2A9B9D9A" w14:textId="77777777" w:rsidR="00F3706B" w:rsidRPr="00ED0DB7" w:rsidRDefault="00F3706B" w:rsidP="00F3706B">
      <w:pPr>
        <w:pStyle w:val="afff4"/>
        <w:spacing w:beforeLines="50" w:before="156" w:line="300" w:lineRule="atLeast"/>
        <w:ind w:left="629"/>
        <w:rPr>
          <w:szCs w:val="18"/>
        </w:rPr>
      </w:pPr>
      <w:r w:rsidRPr="00ED0DB7">
        <w:rPr>
          <w:rFonts w:hint="eastAsia"/>
          <w:szCs w:val="18"/>
        </w:rPr>
        <w:t xml:space="preserve">   </w:t>
      </w:r>
      <w:r w:rsidRPr="00ED0DB7">
        <w:rPr>
          <w:rFonts w:hint="eastAsia"/>
          <w:szCs w:val="18"/>
        </w:rPr>
        <w:tab/>
        <w:t xml:space="preserve">(2)  </w:t>
      </w:r>
      <w:r w:rsidRPr="00ED0DB7">
        <w:rPr>
          <w:rFonts w:hint="eastAsia"/>
        </w:rPr>
        <w:t xml:space="preserve">(a) </w:t>
      </w:r>
      <w:r w:rsidRPr="00ED0DB7">
        <w:rPr>
          <w:rFonts w:hint="eastAsia"/>
        </w:rPr>
        <w:t>接口</w:t>
      </w:r>
      <w:r w:rsidRPr="00ED0DB7">
        <w:rPr>
          <w:rFonts w:hint="eastAsia"/>
        </w:rPr>
        <w:t>2</w:t>
      </w:r>
      <w:r w:rsidRPr="00ED0DB7">
        <w:rPr>
          <w:rFonts w:hint="eastAsia"/>
        </w:rPr>
        <w:t>；</w:t>
      </w:r>
      <w:r w:rsidRPr="00ED0DB7">
        <w:rPr>
          <w:rFonts w:hint="eastAsia"/>
        </w:rPr>
        <w:t xml:space="preserve">(b) </w:t>
      </w:r>
      <w:r w:rsidRPr="00ED0DB7">
        <w:rPr>
          <w:rFonts w:hint="eastAsia"/>
        </w:rPr>
        <w:t>接口</w:t>
      </w:r>
      <w:r w:rsidRPr="00ED0DB7">
        <w:rPr>
          <w:rFonts w:hint="eastAsia"/>
        </w:rPr>
        <w:t>1</w:t>
      </w:r>
      <w:r w:rsidRPr="00ED0DB7">
        <w:rPr>
          <w:rFonts w:hint="eastAsia"/>
        </w:rPr>
        <w:t>；</w:t>
      </w:r>
      <w:r w:rsidRPr="00ED0DB7">
        <w:rPr>
          <w:rFonts w:hint="eastAsia"/>
        </w:rPr>
        <w:t xml:space="preserve">(c) </w:t>
      </w:r>
      <w:r>
        <w:rPr>
          <w:rFonts w:cs="Times New Roman" w:hint="eastAsia"/>
        </w:rPr>
        <w:t>接口</w:t>
      </w:r>
      <w:r>
        <w:rPr>
          <w:rFonts w:cs="Times New Roman" w:hint="eastAsia"/>
        </w:rPr>
        <w:t>2</w:t>
      </w:r>
      <w:r w:rsidRPr="00ED0DB7">
        <w:rPr>
          <w:rFonts w:hint="eastAsia"/>
        </w:rPr>
        <w:t>。</w:t>
      </w:r>
    </w:p>
    <w:p w14:paraId="04074D01" w14:textId="683AA759" w:rsidR="00605154" w:rsidRPr="00ED0DB7" w:rsidRDefault="003E4CC8" w:rsidP="00DD5668">
      <w:pPr>
        <w:pStyle w:val="afff4"/>
        <w:ind w:left="629"/>
      </w:pPr>
      <w:r>
        <w:rPr>
          <w:rFonts w:hint="eastAsia"/>
        </w:rPr>
        <w:t>T</w:t>
      </w:r>
      <w:r w:rsidR="00605154" w:rsidRPr="00ED0DB7">
        <w:rPr>
          <w:rFonts w:hint="eastAsia"/>
        </w:rPr>
        <w:t xml:space="preserve">4-37 </w:t>
      </w:r>
      <w:r w:rsidR="00DD5668" w:rsidRPr="00ED0DB7">
        <w:rPr>
          <w:rFonts w:hint="eastAsia"/>
        </w:rPr>
        <w:tab/>
      </w:r>
      <w:r w:rsidR="00605154" w:rsidRPr="00ED0DB7">
        <w:rPr>
          <w:rFonts w:hint="eastAsia"/>
        </w:rPr>
        <w:t>路由器</w:t>
      </w:r>
      <w:r w:rsidR="00605154" w:rsidRPr="00ED0DB7">
        <w:rPr>
          <w:rFonts w:hint="eastAsia"/>
        </w:rPr>
        <w:t>B</w:t>
      </w:r>
      <w:r w:rsidR="00605154" w:rsidRPr="00ED0DB7">
        <w:rPr>
          <w:rFonts w:hint="eastAsia"/>
        </w:rPr>
        <w:t>更新后的路由表如下：</w:t>
      </w:r>
    </w:p>
    <w:p w14:paraId="2721DA42"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1</w:t>
      </w:r>
      <w:r w:rsidRPr="00ED0DB7">
        <w:tab/>
      </w:r>
      <w:smartTag w:uri="urn:schemas-microsoft-com:office:smarttags" w:element="chmetcnv">
        <w:smartTagPr>
          <w:attr w:name="TCSC" w:val="0"/>
          <w:attr w:name="NumberType" w:val="1"/>
          <w:attr w:name="Negative" w:val="False"/>
          <w:attr w:name="HasSpace" w:val="False"/>
          <w:attr w:name="SourceValue" w:val="7"/>
          <w:attr w:name="UnitName" w:val="a"/>
        </w:smartTagPr>
        <w:r w:rsidRPr="00ED0DB7">
          <w:rPr>
            <w:rFonts w:hint="eastAsia"/>
          </w:rPr>
          <w:t>7</w:t>
        </w:r>
        <w:r w:rsidRPr="00ED0DB7">
          <w:tab/>
        </w:r>
      </w:smartTag>
      <w:r w:rsidRPr="00ED0DB7">
        <w:rPr>
          <w:rFonts w:hint="eastAsia"/>
        </w:rPr>
        <w:t>A</w:t>
      </w:r>
      <w:r w:rsidRPr="00ED0DB7">
        <w:tab/>
      </w:r>
      <w:r w:rsidRPr="00ED0DB7">
        <w:rPr>
          <w:rFonts w:hint="eastAsia"/>
        </w:rPr>
        <w:t>无新信息，不改变。</w:t>
      </w:r>
    </w:p>
    <w:p w14:paraId="58BEE6F9"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2</w:t>
      </w:r>
      <w:r w:rsidRPr="00ED0DB7">
        <w:tab/>
      </w:r>
      <w:smartTag w:uri="urn:schemas-microsoft-com:office:smarttags" w:element="chmetcnv">
        <w:smartTagPr>
          <w:attr w:name="TCSC" w:val="0"/>
          <w:attr w:name="NumberType" w:val="1"/>
          <w:attr w:name="Negative" w:val="False"/>
          <w:attr w:name="HasSpace" w:val="False"/>
          <w:attr w:name="SourceValue" w:val="5"/>
          <w:attr w:name="UnitName" w:val="C"/>
        </w:smartTagPr>
        <w:r w:rsidRPr="00ED0DB7">
          <w:rPr>
            <w:rFonts w:hint="eastAsia"/>
          </w:rPr>
          <w:t>5</w:t>
        </w:r>
        <w:r w:rsidRPr="00ED0DB7">
          <w:tab/>
        </w:r>
      </w:smartTag>
      <w:r w:rsidRPr="00ED0DB7">
        <w:rPr>
          <w:rFonts w:hint="eastAsia"/>
        </w:rPr>
        <w:t>C</w:t>
      </w:r>
      <w:r w:rsidRPr="00ED0DB7">
        <w:tab/>
      </w:r>
      <w:r w:rsidRPr="00ED0DB7">
        <w:rPr>
          <w:rFonts w:hint="eastAsia"/>
        </w:rPr>
        <w:t>相同的下一跳，更新。</w:t>
      </w:r>
    </w:p>
    <w:p w14:paraId="2EAFC5DC"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3</w:t>
      </w:r>
      <w:r w:rsidRPr="00ED0DB7">
        <w:tab/>
      </w:r>
      <w:smartTag w:uri="urn:schemas-microsoft-com:office:smarttags" w:element="chmetcnv">
        <w:smartTagPr>
          <w:attr w:name="TCSC" w:val="0"/>
          <w:attr w:name="NumberType" w:val="1"/>
          <w:attr w:name="Negative" w:val="False"/>
          <w:attr w:name="HasSpace" w:val="False"/>
          <w:attr w:name="SourceValue" w:val="9"/>
          <w:attr w:name="UnitName" w:val="C"/>
        </w:smartTagPr>
        <w:r w:rsidRPr="00ED0DB7">
          <w:rPr>
            <w:rFonts w:hint="eastAsia"/>
          </w:rPr>
          <w:t>9</w:t>
        </w:r>
        <w:r w:rsidRPr="00ED0DB7">
          <w:tab/>
        </w:r>
      </w:smartTag>
      <w:r w:rsidRPr="00ED0DB7">
        <w:rPr>
          <w:rFonts w:hint="eastAsia"/>
        </w:rPr>
        <w:t>C</w:t>
      </w:r>
      <w:r w:rsidRPr="00ED0DB7">
        <w:tab/>
      </w:r>
      <w:r w:rsidRPr="00ED0DB7">
        <w:rPr>
          <w:rFonts w:hint="eastAsia"/>
        </w:rPr>
        <w:t>新的项目，添加进来。</w:t>
      </w:r>
    </w:p>
    <w:p w14:paraId="284655E0"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6</w:t>
      </w:r>
      <w:r w:rsidRPr="00ED0DB7">
        <w:tab/>
      </w:r>
      <w:smartTag w:uri="urn:schemas-microsoft-com:office:smarttags" w:element="chmetcnv">
        <w:smartTagPr>
          <w:attr w:name="TCSC" w:val="0"/>
          <w:attr w:name="NumberType" w:val="1"/>
          <w:attr w:name="Negative" w:val="False"/>
          <w:attr w:name="HasSpace" w:val="False"/>
          <w:attr w:name="SourceValue" w:val="5"/>
          <w:attr w:name="UnitName" w:val="C"/>
        </w:smartTagPr>
        <w:r w:rsidRPr="00ED0DB7">
          <w:rPr>
            <w:rFonts w:hint="eastAsia"/>
          </w:rPr>
          <w:t>5</w:t>
        </w:r>
        <w:r w:rsidRPr="00ED0DB7">
          <w:tab/>
        </w:r>
      </w:smartTag>
      <w:r w:rsidRPr="00ED0DB7">
        <w:rPr>
          <w:rFonts w:hint="eastAsia"/>
        </w:rPr>
        <w:t>C</w:t>
      </w:r>
      <w:r w:rsidRPr="00ED0DB7">
        <w:tab/>
      </w:r>
      <w:r w:rsidRPr="00ED0DB7">
        <w:rPr>
          <w:rFonts w:hint="eastAsia"/>
        </w:rPr>
        <w:t>不同的下一跳，距离更短，更新。</w:t>
      </w:r>
    </w:p>
    <w:p w14:paraId="2D593AC2"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8</w:t>
      </w:r>
      <w:r w:rsidRPr="00ED0DB7">
        <w:tab/>
      </w:r>
      <w:r w:rsidRPr="00ED0DB7">
        <w:rPr>
          <w:rFonts w:hint="eastAsia"/>
        </w:rPr>
        <w:t>4</w:t>
      </w:r>
      <w:r w:rsidRPr="00ED0DB7">
        <w:tab/>
      </w:r>
      <w:r w:rsidRPr="00ED0DB7">
        <w:rPr>
          <w:rFonts w:hint="eastAsia"/>
        </w:rPr>
        <w:t>E</w:t>
      </w:r>
      <w:r w:rsidRPr="00ED0DB7">
        <w:tab/>
      </w:r>
      <w:r w:rsidRPr="00ED0DB7">
        <w:rPr>
          <w:rFonts w:hint="eastAsia"/>
        </w:rPr>
        <w:t>不同的下一跳，距离一样，不改变。</w:t>
      </w:r>
    </w:p>
    <w:p w14:paraId="532FE9C9" w14:textId="77777777" w:rsidR="00605154" w:rsidRPr="00ED0DB7" w:rsidRDefault="00605154" w:rsidP="007829EC">
      <w:pPr>
        <w:tabs>
          <w:tab w:val="left" w:pos="1335"/>
          <w:tab w:val="left" w:pos="2103"/>
          <w:tab w:val="left" w:pos="3584"/>
          <w:tab w:val="left" w:pos="6844"/>
        </w:tabs>
        <w:ind w:firstLineChars="413" w:firstLine="866"/>
      </w:pPr>
      <w:r w:rsidRPr="00ED0DB7">
        <w:rPr>
          <w:rFonts w:hint="eastAsia"/>
        </w:rPr>
        <w:t>N</w:t>
      </w:r>
      <w:r w:rsidRPr="00ED0DB7">
        <w:rPr>
          <w:rFonts w:hint="eastAsia"/>
          <w:vertAlign w:val="subscript"/>
        </w:rPr>
        <w:t>9</w:t>
      </w:r>
      <w:r w:rsidRPr="00ED0DB7">
        <w:tab/>
      </w:r>
      <w:smartTag w:uri="urn:schemas-microsoft-com:office:smarttags" w:element="chmetcnv">
        <w:smartTagPr>
          <w:attr w:name="TCSC" w:val="0"/>
          <w:attr w:name="NumberType" w:val="1"/>
          <w:attr w:name="Negative" w:val="False"/>
          <w:attr w:name="HasSpace" w:val="False"/>
          <w:attr w:name="SourceValue" w:val="4"/>
          <w:attr w:name="UnitName" w:val="F"/>
        </w:smartTagPr>
        <w:r w:rsidRPr="00ED0DB7">
          <w:rPr>
            <w:rFonts w:hint="eastAsia"/>
          </w:rPr>
          <w:t>4</w:t>
        </w:r>
        <w:r w:rsidRPr="00ED0DB7">
          <w:tab/>
        </w:r>
      </w:smartTag>
      <w:r w:rsidRPr="00ED0DB7">
        <w:rPr>
          <w:rFonts w:hint="eastAsia"/>
        </w:rPr>
        <w:t>F</w:t>
      </w:r>
      <w:r w:rsidRPr="00ED0DB7">
        <w:tab/>
      </w:r>
      <w:r w:rsidRPr="00ED0DB7">
        <w:rPr>
          <w:rFonts w:hint="eastAsia"/>
        </w:rPr>
        <w:t>不同的下一跳，距离更大，不改变。</w:t>
      </w:r>
    </w:p>
    <w:p w14:paraId="70289E88" w14:textId="7193B9EE" w:rsidR="00605154" w:rsidRPr="00ED0DB7" w:rsidRDefault="003E4CC8" w:rsidP="00DD5668">
      <w:pPr>
        <w:pStyle w:val="afff4"/>
        <w:ind w:left="629"/>
      </w:pPr>
      <w:r>
        <w:rPr>
          <w:rFonts w:hint="eastAsia"/>
        </w:rPr>
        <w:t>T</w:t>
      </w:r>
      <w:r w:rsidR="00605154" w:rsidRPr="00ED0DB7">
        <w:rPr>
          <w:rFonts w:hint="eastAsia"/>
        </w:rPr>
        <w:t xml:space="preserve">4-38 </w:t>
      </w:r>
      <w:r w:rsidR="007829EC" w:rsidRPr="00ED0DB7">
        <w:rPr>
          <w:rFonts w:hint="eastAsia"/>
        </w:rPr>
        <w:tab/>
      </w:r>
      <w:r w:rsidR="00605154" w:rsidRPr="00ED0DB7">
        <w:rPr>
          <w:rFonts w:hint="eastAsia"/>
        </w:rPr>
        <w:t>(1) eBGP (2) iBGP (3) eBGP (4) iBGP</w:t>
      </w:r>
    </w:p>
    <w:p w14:paraId="6156B16E" w14:textId="6F68CD8F" w:rsidR="00605154" w:rsidRDefault="003E4CC8" w:rsidP="00DD5668">
      <w:pPr>
        <w:pStyle w:val="afff4"/>
        <w:ind w:left="629"/>
      </w:pPr>
      <w:r>
        <w:rPr>
          <w:rFonts w:hint="eastAsia"/>
        </w:rPr>
        <w:t>T</w:t>
      </w:r>
      <w:r w:rsidR="00605154" w:rsidRPr="00ED0DB7">
        <w:rPr>
          <w:rFonts w:hint="eastAsia"/>
        </w:rPr>
        <w:t xml:space="preserve">4-39 </w:t>
      </w:r>
      <w:r w:rsidR="007829EC" w:rsidRPr="00ED0DB7">
        <w:rPr>
          <w:rFonts w:hint="eastAsia"/>
        </w:rPr>
        <w:tab/>
      </w:r>
      <w:r w:rsidR="00605154" w:rsidRPr="00ED0DB7">
        <w:rPr>
          <w:rFonts w:hint="eastAsia"/>
        </w:rPr>
        <w:t xml:space="preserve">(1) </w:t>
      </w:r>
      <w:r w:rsidR="00605154" w:rsidRPr="00ED0DB7">
        <w:rPr>
          <w:rFonts w:hint="eastAsia"/>
        </w:rPr>
        <w:t>从接口</w:t>
      </w:r>
      <w:r w:rsidR="00605154" w:rsidRPr="00ED0DB7">
        <w:rPr>
          <w:rFonts w:hint="eastAsia"/>
        </w:rPr>
        <w:t>1</w:t>
      </w:r>
      <w:r w:rsidR="00605154" w:rsidRPr="00ED0DB7">
        <w:rPr>
          <w:rFonts w:hint="eastAsia"/>
        </w:rPr>
        <w:t>转发。</w:t>
      </w:r>
      <w:r w:rsidR="00605154" w:rsidRPr="00ED0DB7">
        <w:rPr>
          <w:rFonts w:hint="eastAsia"/>
        </w:rPr>
        <w:t xml:space="preserve">(2) </w:t>
      </w:r>
      <w:r w:rsidR="00605154" w:rsidRPr="00ED0DB7">
        <w:rPr>
          <w:rFonts w:hint="eastAsia"/>
        </w:rPr>
        <w:t>从接口</w:t>
      </w:r>
      <w:r w:rsidR="00605154" w:rsidRPr="00ED0DB7">
        <w:rPr>
          <w:rFonts w:hint="eastAsia"/>
        </w:rPr>
        <w:t>2</w:t>
      </w:r>
      <w:r w:rsidR="00605154" w:rsidRPr="00ED0DB7">
        <w:rPr>
          <w:rFonts w:hint="eastAsia"/>
        </w:rPr>
        <w:t>转发。</w:t>
      </w:r>
      <w:r w:rsidR="00605154" w:rsidRPr="00ED0DB7">
        <w:rPr>
          <w:rFonts w:hint="eastAsia"/>
        </w:rPr>
        <w:t xml:space="preserve">(3) </w:t>
      </w:r>
      <w:r w:rsidR="00605154" w:rsidRPr="00ED0DB7">
        <w:rPr>
          <w:rFonts w:hint="eastAsia"/>
        </w:rPr>
        <w:t>从接口</w:t>
      </w:r>
      <w:r w:rsidR="00605154" w:rsidRPr="00ED0DB7">
        <w:rPr>
          <w:rFonts w:hint="eastAsia"/>
        </w:rPr>
        <w:t>1</w:t>
      </w:r>
      <w:r w:rsidR="00605154" w:rsidRPr="00ED0DB7">
        <w:rPr>
          <w:rFonts w:hint="eastAsia"/>
        </w:rPr>
        <w:t>转发。</w:t>
      </w:r>
    </w:p>
    <w:p w14:paraId="574B01B3" w14:textId="7FD66400" w:rsidR="003E4CC8" w:rsidDel="001F2C0E" w:rsidRDefault="003E4CC8" w:rsidP="003E4CC8">
      <w:pPr>
        <w:pStyle w:val="afff4"/>
        <w:spacing w:line="300" w:lineRule="atLeast"/>
        <w:ind w:left="629"/>
        <w:rPr>
          <w:szCs w:val="18"/>
        </w:rPr>
      </w:pPr>
      <w:r>
        <w:rPr>
          <w:rFonts w:hint="eastAsia"/>
        </w:rPr>
        <w:t>T4</w:t>
      </w:r>
      <w:r w:rsidDel="001F2C0E">
        <w:rPr>
          <w:rFonts w:hint="eastAsia"/>
        </w:rPr>
        <w:t>-</w:t>
      </w:r>
      <w:r>
        <w:rPr>
          <w:rFonts w:hint="eastAsia"/>
        </w:rPr>
        <w:t>40</w:t>
      </w:r>
      <w:r w:rsidDel="001F2C0E">
        <w:rPr>
          <w:rFonts w:hint="eastAsia"/>
        </w:rPr>
        <w:t xml:space="preserve"> </w:t>
      </w:r>
      <w:r w:rsidDel="001F2C0E">
        <w:rPr>
          <w:rFonts w:hint="eastAsia"/>
        </w:rPr>
        <w:tab/>
      </w:r>
      <w:r w:rsidDel="001F2C0E">
        <w:rPr>
          <w:rFonts w:hint="eastAsia"/>
          <w:szCs w:val="18"/>
        </w:rPr>
        <w:t xml:space="preserve">(1) </w:t>
      </w:r>
      <w:r w:rsidDel="001F2C0E">
        <w:rPr>
          <w:rFonts w:hint="eastAsia"/>
          <w:szCs w:val="18"/>
        </w:rPr>
        <w:t>可能是</w:t>
      </w:r>
      <w:r w:rsidDel="001F2C0E">
        <w:rPr>
          <w:rFonts w:hint="eastAsia"/>
          <w:szCs w:val="18"/>
        </w:rPr>
        <w:t>121312131213</w:t>
      </w:r>
      <w:r w:rsidDel="001F2C0E">
        <w:rPr>
          <w:szCs w:val="18"/>
        </w:rPr>
        <w:t>…</w:t>
      </w:r>
      <w:r w:rsidDel="001F2C0E">
        <w:rPr>
          <w:rFonts w:hint="eastAsia"/>
          <w:szCs w:val="18"/>
        </w:rPr>
        <w:t>，也可能是</w:t>
      </w:r>
      <w:r w:rsidDel="001F2C0E">
        <w:rPr>
          <w:rFonts w:hint="eastAsia"/>
          <w:szCs w:val="18"/>
        </w:rPr>
        <w:t>1123112311231123</w:t>
      </w:r>
      <w:r w:rsidDel="001F2C0E">
        <w:rPr>
          <w:szCs w:val="18"/>
        </w:rPr>
        <w:t>…</w:t>
      </w:r>
      <w:r w:rsidDel="001F2C0E">
        <w:rPr>
          <w:rFonts w:hint="eastAsia"/>
          <w:szCs w:val="18"/>
        </w:rPr>
        <w:t>。</w:t>
      </w:r>
    </w:p>
    <w:p w14:paraId="738D0345" w14:textId="77777777" w:rsidR="003E4CC8" w:rsidDel="001F2C0E" w:rsidRDefault="003E4CC8" w:rsidP="003E4CC8">
      <w:pPr>
        <w:pStyle w:val="afff4"/>
        <w:spacing w:line="300" w:lineRule="atLeast"/>
        <w:ind w:left="629"/>
        <w:rPr>
          <w:szCs w:val="18"/>
        </w:rPr>
      </w:pPr>
      <w:r w:rsidDel="001F2C0E">
        <w:rPr>
          <w:rFonts w:hint="eastAsia"/>
          <w:szCs w:val="18"/>
        </w:rPr>
        <w:t xml:space="preserve">   </w:t>
      </w:r>
      <w:r w:rsidDel="001F2C0E">
        <w:rPr>
          <w:rFonts w:hint="eastAsia"/>
          <w:szCs w:val="18"/>
        </w:rPr>
        <w:tab/>
        <w:t>(2) 113113113113</w:t>
      </w:r>
      <w:r w:rsidDel="001F2C0E">
        <w:rPr>
          <w:szCs w:val="18"/>
        </w:rPr>
        <w:t>…</w:t>
      </w:r>
      <w:r w:rsidDel="001F2C0E">
        <w:rPr>
          <w:rFonts w:hint="eastAsia"/>
          <w:szCs w:val="18"/>
        </w:rPr>
        <w:t>。</w:t>
      </w:r>
    </w:p>
    <w:p w14:paraId="03C366B4" w14:textId="77777777" w:rsidR="003E4CC8" w:rsidRDefault="003E4CC8" w:rsidP="003E4CC8">
      <w:pPr>
        <w:pStyle w:val="afff4"/>
        <w:ind w:left="629"/>
      </w:pPr>
      <w:r>
        <w:rPr>
          <w:rFonts w:hint="eastAsia"/>
        </w:rPr>
        <w:t>T4-41</w:t>
      </w:r>
      <w:r>
        <w:tab/>
      </w:r>
      <w:r>
        <w:rPr>
          <w:rFonts w:hint="eastAsia"/>
        </w:rPr>
        <w:t>假定漏桶</w:t>
      </w:r>
      <w:r>
        <w:rPr>
          <w:i/>
          <w:iCs/>
        </w:rPr>
        <w:t>i</w:t>
      </w:r>
      <w:r>
        <w:rPr>
          <w:rFonts w:hint="eastAsia"/>
        </w:rPr>
        <w:t>已经装满了</w:t>
      </w:r>
      <w:r>
        <w:rPr>
          <w:rFonts w:hint="eastAsia"/>
          <w:i/>
          <w:iCs/>
        </w:rPr>
        <w:t>b</w:t>
      </w:r>
      <w:r>
        <w:rPr>
          <w:rFonts w:hint="eastAsia"/>
          <w:i/>
          <w:iCs/>
          <w:vertAlign w:val="subscript"/>
        </w:rPr>
        <w:t>i</w:t>
      </w:r>
      <w:r>
        <w:rPr>
          <w:rFonts w:hint="eastAsia"/>
        </w:rPr>
        <w:t>个权标。这就表示分组流</w:t>
      </w:r>
      <w:r>
        <w:rPr>
          <w:i/>
          <w:iCs/>
        </w:rPr>
        <w:t>i</w:t>
      </w:r>
      <w:r>
        <w:rPr>
          <w:rFonts w:hint="eastAsia"/>
        </w:rPr>
        <w:t>不需要等待就可从漏桶中拿走</w:t>
      </w:r>
      <w:r>
        <w:rPr>
          <w:rFonts w:hint="eastAsia"/>
          <w:i/>
          <w:iCs/>
        </w:rPr>
        <w:t>b</w:t>
      </w:r>
      <w:r>
        <w:rPr>
          <w:rFonts w:hint="eastAsia"/>
          <w:i/>
          <w:iCs/>
          <w:vertAlign w:val="subscript"/>
        </w:rPr>
        <w:t>i</w:t>
      </w:r>
      <w:r>
        <w:rPr>
          <w:rFonts w:hint="eastAsia"/>
        </w:rPr>
        <w:t>个权标，因此</w:t>
      </w:r>
      <w:r>
        <w:rPr>
          <w:rFonts w:hint="eastAsia"/>
          <w:i/>
          <w:iCs/>
        </w:rPr>
        <w:t>b</w:t>
      </w:r>
      <w:r>
        <w:rPr>
          <w:rFonts w:hint="eastAsia"/>
          <w:i/>
          <w:iCs/>
          <w:vertAlign w:val="subscript"/>
        </w:rPr>
        <w:t>i</w:t>
      </w:r>
      <w:r>
        <w:rPr>
          <w:rFonts w:hint="eastAsia"/>
        </w:rPr>
        <w:t>个分组可以马上从路由器输出。分组流</w:t>
      </w:r>
      <w:r>
        <w:rPr>
          <w:i/>
          <w:iCs/>
        </w:rPr>
        <w:t>i</w:t>
      </w:r>
      <w:r>
        <w:rPr>
          <w:rFonts w:hint="eastAsia"/>
        </w:rPr>
        <w:t>得到的数据率是由公式</w:t>
      </w:r>
      <w:r>
        <w:t>(</w:t>
      </w:r>
      <w:r>
        <w:rPr>
          <w:rFonts w:hint="eastAsia"/>
        </w:rPr>
        <w:t>4</w:t>
      </w:r>
      <w:r>
        <w:t>-1)</w:t>
      </w:r>
      <w:r>
        <w:rPr>
          <w:rFonts w:hint="eastAsia"/>
        </w:rPr>
        <w:t>给出，即：</w:t>
      </w:r>
    </w:p>
    <w:p w14:paraId="7A47CBF2" w14:textId="77777777" w:rsidR="003E4CC8" w:rsidRDefault="003E4CC8" w:rsidP="003E4CC8">
      <w:pPr>
        <w:pStyle w:val="af3"/>
        <w:spacing w:before="96" w:after="24"/>
      </w:pPr>
      <w:r w:rsidRPr="00AA7E8A">
        <w:rPr>
          <w:position w:val="-32"/>
        </w:rPr>
        <w:object w:dxaOrig="1160" w:dyaOrig="700" w14:anchorId="7764546B">
          <v:shape id="_x0000_i1031" type="#_x0000_t75" style="width:52.4pt;height:31.7pt" o:ole="">
            <v:imagedata r:id="rId21" o:title=""/>
          </v:shape>
          <o:OLEObject Type="Embed" ProgID="Equation.3" ShapeID="_x0000_i1031" DrawAspect="Content" ObjectID="_1843603861" r:id="rId22"/>
        </w:object>
      </w:r>
    </w:p>
    <w:p w14:paraId="2F680AD6" w14:textId="77777777" w:rsidR="003E4CC8" w:rsidRDefault="003E4CC8" w:rsidP="003E4CC8">
      <w:pPr>
        <w:pStyle w:val="afff4"/>
        <w:ind w:leftChars="300" w:left="629" w:firstLineChars="0" w:firstLine="0"/>
      </w:pPr>
      <w:r>
        <w:rPr>
          <w:rFonts w:hint="eastAsia"/>
        </w:rPr>
        <w:t>这</w:t>
      </w:r>
      <w:r>
        <w:rPr>
          <w:rFonts w:hint="eastAsia"/>
          <w:i/>
          <w:iCs/>
        </w:rPr>
        <w:t>b</w:t>
      </w:r>
      <w:r>
        <w:rPr>
          <w:rFonts w:hint="eastAsia"/>
          <w:i/>
          <w:iCs/>
          <w:vertAlign w:val="subscript"/>
        </w:rPr>
        <w:t>i</w:t>
      </w:r>
      <w:r>
        <w:rPr>
          <w:rFonts w:hint="eastAsia"/>
        </w:rPr>
        <w:t>个分组中的最后一个分组所经受的时延最大，它等于传输这</w:t>
      </w:r>
      <w:r>
        <w:rPr>
          <w:rFonts w:hint="eastAsia"/>
          <w:i/>
          <w:iCs/>
        </w:rPr>
        <w:t>b</w:t>
      </w:r>
      <w:r>
        <w:rPr>
          <w:rFonts w:hint="eastAsia"/>
          <w:i/>
          <w:iCs/>
          <w:vertAlign w:val="subscript"/>
        </w:rPr>
        <w:t>i</w:t>
      </w:r>
      <w:r>
        <w:rPr>
          <w:rFonts w:hint="eastAsia"/>
        </w:rPr>
        <w:t>个分组所需的时间</w:t>
      </w:r>
      <w:r>
        <w:rPr>
          <w:i/>
          <w:iCs/>
        </w:rPr>
        <w:t>d</w:t>
      </w:r>
      <w:r>
        <w:rPr>
          <w:vertAlign w:val="subscript"/>
        </w:rPr>
        <w:t>max</w:t>
      </w:r>
      <w:r>
        <w:rPr>
          <w:rFonts w:hint="eastAsia"/>
        </w:rPr>
        <w:t>。可见</w:t>
      </w:r>
      <w:r>
        <w:rPr>
          <w:i/>
          <w:iCs/>
        </w:rPr>
        <w:t>d</w:t>
      </w:r>
      <w:r>
        <w:rPr>
          <w:vertAlign w:val="subscript"/>
        </w:rPr>
        <w:t>max</w:t>
      </w:r>
      <w:r>
        <w:rPr>
          <w:rFonts w:hint="eastAsia"/>
        </w:rPr>
        <w:t xml:space="preserve"> = </w:t>
      </w:r>
      <w:r>
        <w:rPr>
          <w:rFonts w:hint="eastAsia"/>
          <w:i/>
          <w:iCs/>
        </w:rPr>
        <w:t>b</w:t>
      </w:r>
      <w:r>
        <w:rPr>
          <w:rFonts w:hint="eastAsia"/>
          <w:i/>
          <w:iCs/>
          <w:vertAlign w:val="subscript"/>
        </w:rPr>
        <w:t xml:space="preserve">i </w:t>
      </w:r>
      <w:r>
        <w:rPr>
          <w:rFonts w:hint="eastAsia"/>
        </w:rPr>
        <w:t>/</w:t>
      </w:r>
      <w:r>
        <w:rPr>
          <w:rFonts w:hint="eastAsia"/>
          <w:i/>
        </w:rPr>
        <w:t>R</w:t>
      </w:r>
      <w:r>
        <w:rPr>
          <w:rFonts w:hint="eastAsia"/>
          <w:i/>
          <w:vertAlign w:val="subscript"/>
        </w:rPr>
        <w:t>i</w:t>
      </w:r>
      <w:r>
        <w:rPr>
          <w:rFonts w:hint="eastAsia"/>
        </w:rPr>
        <w:t>。把上面公式中的</w:t>
      </w:r>
      <w:r>
        <w:rPr>
          <w:rFonts w:hint="eastAsia"/>
          <w:i/>
        </w:rPr>
        <w:t>R</w:t>
      </w:r>
      <w:r>
        <w:rPr>
          <w:rFonts w:hint="eastAsia"/>
          <w:i/>
          <w:vertAlign w:val="subscript"/>
        </w:rPr>
        <w:t>i</w:t>
      </w:r>
      <w:r>
        <w:rPr>
          <w:rFonts w:hint="eastAsia"/>
        </w:rPr>
        <w:t>代入，即导出了公式</w:t>
      </w:r>
      <w:r>
        <w:rPr>
          <w:rFonts w:hint="eastAsia"/>
          <w:szCs w:val="21"/>
        </w:rPr>
        <w:t>(4-2)</w:t>
      </w:r>
      <w:r>
        <w:rPr>
          <w:rFonts w:hint="eastAsia"/>
          <w:szCs w:val="21"/>
        </w:rPr>
        <w:t>。</w:t>
      </w:r>
    </w:p>
    <w:p w14:paraId="45747A66" w14:textId="1FBCA33A" w:rsidR="003E4CC8" w:rsidDel="00133E31" w:rsidRDefault="003E4CC8" w:rsidP="003E4CC8">
      <w:pPr>
        <w:pStyle w:val="afff4"/>
        <w:spacing w:line="300" w:lineRule="atLeast"/>
        <w:ind w:left="629"/>
      </w:pPr>
      <w:r>
        <w:rPr>
          <w:rFonts w:hint="eastAsia"/>
        </w:rPr>
        <w:t>T4</w:t>
      </w:r>
      <w:r w:rsidDel="00133E31">
        <w:rPr>
          <w:rFonts w:hint="eastAsia"/>
        </w:rPr>
        <w:t>-</w:t>
      </w:r>
      <w:r>
        <w:rPr>
          <w:rFonts w:hint="eastAsia"/>
        </w:rPr>
        <w:t>42</w:t>
      </w:r>
      <w:r w:rsidDel="00133E31">
        <w:t xml:space="preserve"> </w:t>
      </w:r>
      <w:r w:rsidDel="00133E31">
        <w:rPr>
          <w:rFonts w:hint="eastAsia"/>
        </w:rPr>
        <w:tab/>
      </w:r>
      <w:r w:rsidDel="00133E31">
        <w:rPr>
          <w:i/>
          <w:iCs/>
        </w:rPr>
        <w:t>T</w:t>
      </w:r>
      <w:r w:rsidDel="00133E31">
        <w:t xml:space="preserve"> = </w:t>
      </w:r>
      <w:r w:rsidDel="00133E31">
        <w:rPr>
          <w:i/>
          <w:iCs/>
        </w:rPr>
        <w:t>b</w:t>
      </w:r>
      <w:r w:rsidDel="00133E31">
        <w:t xml:space="preserve"> / (</w:t>
      </w:r>
      <w:r w:rsidDel="00133E31">
        <w:rPr>
          <w:i/>
          <w:iCs/>
        </w:rPr>
        <w:t>N</w:t>
      </w:r>
      <w:r w:rsidDel="00133E31">
        <w:t xml:space="preserve"> – </w:t>
      </w:r>
      <w:r w:rsidDel="00133E31">
        <w:rPr>
          <w:i/>
          <w:iCs/>
        </w:rPr>
        <w:t>r</w:t>
      </w:r>
      <w:r w:rsidDel="00133E31">
        <w:t>)</w:t>
      </w:r>
      <w:r w:rsidDel="00133E31">
        <w:rPr>
          <w:rFonts w:hint="eastAsia"/>
        </w:rPr>
        <w:t>。</w:t>
      </w:r>
    </w:p>
    <w:p w14:paraId="20887FE9" w14:textId="6D06A673" w:rsidR="003E4CC8" w:rsidDel="00133E31" w:rsidRDefault="003E4CC8" w:rsidP="003E4CC8">
      <w:pPr>
        <w:pStyle w:val="afff4"/>
        <w:spacing w:line="300" w:lineRule="atLeast"/>
        <w:ind w:left="629"/>
      </w:pPr>
      <w:r>
        <w:rPr>
          <w:rFonts w:hint="eastAsia"/>
        </w:rPr>
        <w:t>T4</w:t>
      </w:r>
      <w:r w:rsidDel="00133E31">
        <w:rPr>
          <w:rFonts w:hint="eastAsia"/>
        </w:rPr>
        <w:t>-</w:t>
      </w:r>
      <w:r>
        <w:rPr>
          <w:rFonts w:hint="eastAsia"/>
        </w:rPr>
        <w:t>43</w:t>
      </w:r>
      <w:r w:rsidDel="00133E31">
        <w:rPr>
          <w:rFonts w:hint="eastAsia"/>
        </w:rPr>
        <w:t xml:space="preserve"> </w:t>
      </w:r>
      <w:r w:rsidDel="00133E31">
        <w:rPr>
          <w:rFonts w:hint="eastAsia"/>
        </w:rPr>
        <w:tab/>
      </w:r>
      <w:r w:rsidRPr="001B3478" w:rsidDel="00133E31">
        <w:rPr>
          <w:rFonts w:hint="eastAsia"/>
          <w:spacing w:val="-4"/>
        </w:rPr>
        <w:t>12.5 ms</w:t>
      </w:r>
      <w:r w:rsidRPr="001B3478" w:rsidDel="00133E31">
        <w:rPr>
          <w:rFonts w:hint="eastAsia"/>
          <w:spacing w:val="-4"/>
        </w:rPr>
        <w:t>。当</w:t>
      </w:r>
      <w:r w:rsidRPr="001B3478" w:rsidDel="00133E31">
        <w:rPr>
          <w:i/>
          <w:iCs/>
          <w:spacing w:val="-4"/>
        </w:rPr>
        <w:t>N</w:t>
      </w:r>
      <w:r w:rsidRPr="001B3478" w:rsidDel="00133E31">
        <w:rPr>
          <w:spacing w:val="-4"/>
        </w:rPr>
        <w:t xml:space="preserve"> = 2500 pkt/s</w:t>
      </w:r>
      <w:r w:rsidRPr="001B3478" w:rsidDel="00133E31">
        <w:rPr>
          <w:rFonts w:hint="eastAsia"/>
          <w:spacing w:val="-4"/>
        </w:rPr>
        <w:t>时，</w:t>
      </w:r>
      <w:r w:rsidRPr="001B3478" w:rsidDel="00133E31">
        <w:rPr>
          <w:i/>
          <w:iCs/>
          <w:spacing w:val="-4"/>
        </w:rPr>
        <w:t>T</w:t>
      </w:r>
      <w:r w:rsidRPr="001B3478" w:rsidDel="00133E31">
        <w:rPr>
          <w:spacing w:val="-4"/>
        </w:rPr>
        <w:t xml:space="preserve"> =</w:t>
      </w:r>
      <w:r w:rsidRPr="001B3478" w:rsidDel="00133E31">
        <w:rPr>
          <w:rFonts w:hint="eastAsia"/>
          <w:spacing w:val="-4"/>
          <w:sz w:val="10"/>
        </w:rPr>
        <w:t xml:space="preserve"> </w:t>
      </w:r>
      <w:r w:rsidRPr="001B3478" w:rsidDel="00133E31">
        <w:rPr>
          <w:rFonts w:hint="eastAsia"/>
          <w:spacing w:val="-4"/>
        </w:rPr>
        <w:t>任意长的时间，漏桶被权标装满后就不再增加权标。</w:t>
      </w:r>
    </w:p>
    <w:p w14:paraId="2F9FD3DB" w14:textId="4BB6B663" w:rsidR="003E4CC8" w:rsidRDefault="003E4CC8" w:rsidP="003E4CC8">
      <w:pPr>
        <w:pStyle w:val="afff4"/>
        <w:spacing w:line="300" w:lineRule="atLeast"/>
        <w:ind w:left="629"/>
        <w:rPr>
          <w:szCs w:val="18"/>
        </w:rPr>
      </w:pPr>
      <w:r>
        <w:rPr>
          <w:rFonts w:hint="eastAsia"/>
        </w:rPr>
        <w:t>T4-44</w:t>
      </w:r>
      <w:r>
        <w:rPr>
          <w:rFonts w:hint="eastAsia"/>
          <w:szCs w:val="18"/>
        </w:rPr>
        <w:t xml:space="preserve"> </w:t>
      </w:r>
      <w:r>
        <w:rPr>
          <w:rFonts w:hint="eastAsia"/>
          <w:szCs w:val="18"/>
        </w:rPr>
        <w:tab/>
      </w:r>
      <w:r>
        <w:rPr>
          <w:rFonts w:hint="eastAsia"/>
          <w:szCs w:val="18"/>
        </w:rPr>
        <w:t>在图</w:t>
      </w:r>
      <w:r w:rsidR="00EE7598">
        <w:rPr>
          <w:rFonts w:hint="eastAsia"/>
          <w:szCs w:val="18"/>
        </w:rPr>
        <w:t>4-3</w:t>
      </w:r>
      <w:r>
        <w:rPr>
          <w:rFonts w:hint="eastAsia"/>
          <w:szCs w:val="18"/>
        </w:rPr>
        <w:t>中，流</w:t>
      </w:r>
      <w:r>
        <w:rPr>
          <w:rFonts w:hint="eastAsia"/>
          <w:szCs w:val="18"/>
        </w:rPr>
        <w:t>1</w:t>
      </w:r>
      <w:r>
        <w:rPr>
          <w:rFonts w:hint="eastAsia"/>
          <w:szCs w:val="18"/>
        </w:rPr>
        <w:t>的发送速率（即离开</w:t>
      </w:r>
      <w:r>
        <w:rPr>
          <w:rFonts w:hint="eastAsia"/>
          <w:szCs w:val="18"/>
        </w:rPr>
        <w:t>WFQ</w:t>
      </w:r>
      <w:r>
        <w:rPr>
          <w:rFonts w:hint="eastAsia"/>
          <w:szCs w:val="18"/>
        </w:rPr>
        <w:t>队列的速率）≥</w:t>
      </w:r>
      <w:r>
        <w:rPr>
          <w:rFonts w:hint="eastAsia"/>
          <w:szCs w:val="18"/>
        </w:rPr>
        <w:t xml:space="preserve"> </w:t>
      </w:r>
      <w:r w:rsidRPr="000F7929">
        <w:rPr>
          <w:rFonts w:hint="eastAsia"/>
          <w:i/>
          <w:szCs w:val="18"/>
        </w:rPr>
        <w:t>w</w:t>
      </w:r>
      <w:r w:rsidRPr="000F7929">
        <w:rPr>
          <w:rFonts w:hint="eastAsia"/>
          <w:szCs w:val="18"/>
          <w:vertAlign w:val="subscript"/>
        </w:rPr>
        <w:t>1</w:t>
      </w:r>
      <w:r w:rsidRPr="000F7929">
        <w:rPr>
          <w:rFonts w:hint="eastAsia"/>
          <w:i/>
          <w:szCs w:val="18"/>
        </w:rPr>
        <w:t>R</w:t>
      </w:r>
      <w:r>
        <w:rPr>
          <w:rFonts w:hint="eastAsia"/>
          <w:szCs w:val="18"/>
        </w:rPr>
        <w:t xml:space="preserve"> / (</w:t>
      </w:r>
      <w:r>
        <w:rPr>
          <w:rFonts w:hint="eastAsia"/>
          <w:szCs w:val="18"/>
        </w:rPr>
        <w:sym w:font="Symbol" w:char="F053"/>
      </w:r>
      <w:r w:rsidRPr="000F7929">
        <w:rPr>
          <w:i/>
          <w:szCs w:val="18"/>
        </w:rPr>
        <w:t>w</w:t>
      </w:r>
      <w:r w:rsidRPr="000F7929">
        <w:rPr>
          <w:i/>
          <w:szCs w:val="18"/>
          <w:vertAlign w:val="subscript"/>
        </w:rPr>
        <w:t>i</w:t>
      </w:r>
      <w:r>
        <w:rPr>
          <w:szCs w:val="18"/>
        </w:rPr>
        <w:t>)</w:t>
      </w:r>
      <w:r>
        <w:rPr>
          <w:rFonts w:hint="eastAsia"/>
          <w:szCs w:val="18"/>
        </w:rPr>
        <w:t>。如果所有的流的队列中都有分组，那么上面的公式的“≥”就应当取为“</w:t>
      </w:r>
      <w:r>
        <w:rPr>
          <w:rFonts w:hint="eastAsia"/>
          <w:szCs w:val="18"/>
        </w:rPr>
        <w:t>=</w:t>
      </w:r>
      <w:r>
        <w:rPr>
          <w:rFonts w:hint="eastAsia"/>
          <w:szCs w:val="18"/>
        </w:rPr>
        <w:t>”。如果有的队列中没有分组，</w:t>
      </w:r>
      <w:r>
        <w:rPr>
          <w:rFonts w:hint="eastAsia"/>
          <w:szCs w:val="18"/>
        </w:rPr>
        <w:t>WFQ</w:t>
      </w:r>
      <w:r>
        <w:rPr>
          <w:rFonts w:hint="eastAsia"/>
          <w:szCs w:val="18"/>
        </w:rPr>
        <w:t>就跳过这个队列，因此这个流得到的服务时间就会多一些。</w:t>
      </w:r>
    </w:p>
    <w:p w14:paraId="218F339B" w14:textId="77777777" w:rsidR="003E4CC8" w:rsidRDefault="003E4CC8" w:rsidP="003E4CC8">
      <w:pPr>
        <w:pStyle w:val="afff4"/>
        <w:spacing w:line="300" w:lineRule="atLeast"/>
        <w:ind w:left="629"/>
        <w:rPr>
          <w:szCs w:val="18"/>
        </w:rPr>
      </w:pPr>
      <w:r>
        <w:rPr>
          <w:rFonts w:hint="eastAsia"/>
          <w:szCs w:val="21"/>
        </w:rPr>
        <w:tab/>
      </w:r>
      <w:r>
        <w:rPr>
          <w:rFonts w:hint="eastAsia"/>
          <w:szCs w:val="18"/>
        </w:rPr>
        <w:t>现在设：</w:t>
      </w:r>
    </w:p>
    <w:p w14:paraId="0DBB79E2" w14:textId="77777777" w:rsidR="003E4CC8" w:rsidRDefault="003E4CC8" w:rsidP="003E4CC8">
      <w:pPr>
        <w:pStyle w:val="afff4"/>
        <w:spacing w:line="300" w:lineRule="atLeast"/>
        <w:ind w:left="629"/>
        <w:rPr>
          <w:szCs w:val="18"/>
        </w:rPr>
      </w:pPr>
      <w:r>
        <w:rPr>
          <w:rFonts w:hint="eastAsia"/>
          <w:szCs w:val="21"/>
        </w:rPr>
        <w:tab/>
      </w:r>
      <w:r w:rsidRPr="00FD1C7A">
        <w:rPr>
          <w:rFonts w:hint="eastAsia"/>
          <w:i/>
          <w:szCs w:val="18"/>
        </w:rPr>
        <w:t>t</w:t>
      </w:r>
      <w:r w:rsidRPr="00FD1C7A">
        <w:rPr>
          <w:rFonts w:hint="eastAsia"/>
          <w:szCs w:val="18"/>
          <w:vertAlign w:val="subscript"/>
        </w:rPr>
        <w:t>0</w:t>
      </w:r>
      <w:r>
        <w:rPr>
          <w:rFonts w:hint="eastAsia"/>
          <w:szCs w:val="18"/>
        </w:rPr>
        <w:t xml:space="preserve"> = </w:t>
      </w:r>
      <w:r>
        <w:rPr>
          <w:rFonts w:hint="eastAsia"/>
          <w:szCs w:val="18"/>
        </w:rPr>
        <w:t>队列刚刚积累了分组需要排队等待的时刻（从这时起到达的分组就要排队了），</w:t>
      </w:r>
    </w:p>
    <w:p w14:paraId="6C3F8BE5" w14:textId="77777777" w:rsidR="003E4CC8" w:rsidRDefault="003E4CC8" w:rsidP="003E4CC8">
      <w:pPr>
        <w:pStyle w:val="afff4"/>
        <w:spacing w:line="300" w:lineRule="atLeast"/>
        <w:ind w:left="629"/>
        <w:rPr>
          <w:szCs w:val="18"/>
        </w:rPr>
      </w:pPr>
      <w:r>
        <w:rPr>
          <w:rFonts w:hint="eastAsia"/>
          <w:szCs w:val="21"/>
        </w:rPr>
        <w:tab/>
      </w:r>
      <w:r w:rsidRPr="00807778">
        <w:rPr>
          <w:rFonts w:hint="eastAsia"/>
          <w:i/>
          <w:szCs w:val="18"/>
        </w:rPr>
        <w:t>t</w:t>
      </w:r>
      <w:r>
        <w:rPr>
          <w:rFonts w:hint="eastAsia"/>
          <w:i/>
          <w:szCs w:val="18"/>
        </w:rPr>
        <w:t xml:space="preserve"> </w:t>
      </w:r>
      <w:r>
        <w:rPr>
          <w:rFonts w:hint="eastAsia"/>
          <w:szCs w:val="18"/>
        </w:rPr>
        <w:t xml:space="preserve">= </w:t>
      </w:r>
      <w:r>
        <w:rPr>
          <w:rFonts w:hint="eastAsia"/>
          <w:szCs w:val="18"/>
        </w:rPr>
        <w:t>流</w:t>
      </w:r>
      <w:r>
        <w:rPr>
          <w:rFonts w:hint="eastAsia"/>
          <w:szCs w:val="18"/>
        </w:rPr>
        <w:t>1</w:t>
      </w:r>
      <w:r>
        <w:rPr>
          <w:rFonts w:hint="eastAsia"/>
          <w:szCs w:val="18"/>
        </w:rPr>
        <w:t>队列处于忙状态，</w:t>
      </w:r>
      <w:r w:rsidRPr="00FA01FE">
        <w:rPr>
          <w:rFonts w:hint="eastAsia"/>
          <w:i/>
          <w:szCs w:val="18"/>
        </w:rPr>
        <w:t>t</w:t>
      </w:r>
      <w:r w:rsidRPr="001B3478">
        <w:rPr>
          <w:rFonts w:ascii="宋体" w:hAnsi="宋体" w:hint="eastAsia"/>
          <w:i/>
          <w:szCs w:val="18"/>
        </w:rPr>
        <w:t xml:space="preserve"> </w:t>
      </w:r>
      <w:r>
        <w:rPr>
          <w:rFonts w:hint="eastAsia"/>
          <w:szCs w:val="18"/>
        </w:rPr>
        <w:t>&gt;</w:t>
      </w:r>
      <w:r w:rsidRPr="001B3478">
        <w:rPr>
          <w:rFonts w:ascii="宋体" w:hAnsi="宋体" w:hint="eastAsia"/>
          <w:szCs w:val="18"/>
        </w:rPr>
        <w:t xml:space="preserve"> </w:t>
      </w:r>
      <w:r w:rsidRPr="00FD1C7A">
        <w:rPr>
          <w:rFonts w:hint="eastAsia"/>
          <w:i/>
          <w:szCs w:val="18"/>
        </w:rPr>
        <w:t>t</w:t>
      </w:r>
      <w:r w:rsidRPr="00FD1C7A">
        <w:rPr>
          <w:rFonts w:hint="eastAsia"/>
          <w:szCs w:val="18"/>
          <w:vertAlign w:val="subscript"/>
        </w:rPr>
        <w:t>0</w:t>
      </w:r>
      <w:r>
        <w:rPr>
          <w:rFonts w:hint="eastAsia"/>
          <w:szCs w:val="18"/>
        </w:rPr>
        <w:t>（队列忙就是队列中有排队的分组）。</w:t>
      </w:r>
    </w:p>
    <w:p w14:paraId="5CE6C441" w14:textId="77777777" w:rsidR="003E4CC8" w:rsidRDefault="003E4CC8" w:rsidP="003E4CC8">
      <w:pPr>
        <w:pStyle w:val="afff4"/>
        <w:spacing w:line="300" w:lineRule="atLeast"/>
        <w:ind w:left="629"/>
        <w:rPr>
          <w:szCs w:val="18"/>
        </w:rPr>
      </w:pPr>
      <w:r>
        <w:rPr>
          <w:rFonts w:hint="eastAsia"/>
          <w:szCs w:val="21"/>
        </w:rPr>
        <w:lastRenderedPageBreak/>
        <w:tab/>
      </w:r>
      <w:r w:rsidRPr="00807778">
        <w:rPr>
          <w:rFonts w:hint="eastAsia"/>
          <w:i/>
          <w:szCs w:val="18"/>
        </w:rPr>
        <w:t>T</w:t>
      </w:r>
      <w:r w:rsidRPr="00807778">
        <w:rPr>
          <w:rFonts w:hint="eastAsia"/>
          <w:szCs w:val="18"/>
          <w:vertAlign w:val="subscript"/>
        </w:rPr>
        <w:t>1</w:t>
      </w:r>
      <w:r>
        <w:rPr>
          <w:szCs w:val="18"/>
        </w:rPr>
        <w:t>(</w:t>
      </w:r>
      <w:r w:rsidRPr="00807778">
        <w:rPr>
          <w:i/>
          <w:szCs w:val="18"/>
        </w:rPr>
        <w:t>t</w:t>
      </w:r>
      <w:r w:rsidRPr="00807778">
        <w:rPr>
          <w:szCs w:val="18"/>
          <w:vertAlign w:val="subscript"/>
        </w:rPr>
        <w:t>0</w:t>
      </w:r>
      <w:r>
        <w:rPr>
          <w:szCs w:val="18"/>
        </w:rPr>
        <w:t xml:space="preserve">, </w:t>
      </w:r>
      <w:r w:rsidRPr="00807778">
        <w:rPr>
          <w:i/>
          <w:szCs w:val="18"/>
        </w:rPr>
        <w:t>t</w:t>
      </w:r>
      <w:r>
        <w:rPr>
          <w:szCs w:val="18"/>
        </w:rPr>
        <w:t>)</w:t>
      </w:r>
      <w:r>
        <w:rPr>
          <w:rFonts w:hint="eastAsia"/>
          <w:szCs w:val="18"/>
        </w:rPr>
        <w:t xml:space="preserve"> = </w:t>
      </w:r>
      <w:r>
        <w:rPr>
          <w:rFonts w:hint="eastAsia"/>
          <w:szCs w:val="18"/>
        </w:rPr>
        <w:t>在时间间隔</w:t>
      </w:r>
      <w:r>
        <w:rPr>
          <w:rFonts w:hint="eastAsia"/>
          <w:szCs w:val="18"/>
        </w:rPr>
        <w:t>[</w:t>
      </w:r>
      <w:r w:rsidRPr="00807778">
        <w:rPr>
          <w:rFonts w:hint="eastAsia"/>
          <w:i/>
          <w:szCs w:val="18"/>
        </w:rPr>
        <w:t>t</w:t>
      </w:r>
      <w:r w:rsidRPr="00807778">
        <w:rPr>
          <w:rFonts w:hint="eastAsia"/>
          <w:szCs w:val="18"/>
          <w:vertAlign w:val="subscript"/>
        </w:rPr>
        <w:t>0</w:t>
      </w:r>
      <w:r>
        <w:rPr>
          <w:rFonts w:hint="eastAsia"/>
          <w:szCs w:val="18"/>
        </w:rPr>
        <w:t xml:space="preserve">, </w:t>
      </w:r>
      <w:r w:rsidRPr="00807778">
        <w:rPr>
          <w:rFonts w:hint="eastAsia"/>
          <w:i/>
          <w:szCs w:val="18"/>
        </w:rPr>
        <w:t>t</w:t>
      </w:r>
      <w:r>
        <w:rPr>
          <w:rFonts w:hint="eastAsia"/>
          <w:szCs w:val="18"/>
        </w:rPr>
        <w:t>]</w:t>
      </w:r>
      <w:r>
        <w:rPr>
          <w:rFonts w:hint="eastAsia"/>
          <w:szCs w:val="18"/>
        </w:rPr>
        <w:t>内，流</w:t>
      </w:r>
      <w:r>
        <w:rPr>
          <w:rFonts w:hint="eastAsia"/>
          <w:szCs w:val="18"/>
        </w:rPr>
        <w:t>1</w:t>
      </w:r>
      <w:r>
        <w:rPr>
          <w:rFonts w:hint="eastAsia"/>
          <w:szCs w:val="18"/>
        </w:rPr>
        <w:t>发送到网络的分组数。</w:t>
      </w:r>
    </w:p>
    <w:p w14:paraId="1C03D964" w14:textId="77777777" w:rsidR="003E4CC8" w:rsidRDefault="003E4CC8" w:rsidP="003E4CC8">
      <w:pPr>
        <w:pStyle w:val="af1"/>
      </w:pPr>
      <w:r w:rsidRPr="00575306">
        <w:object w:dxaOrig="7218" w:dyaOrig="5391" w14:anchorId="5F078CEC">
          <v:shape id="_x0000_i1032" type="#_x0000_t75" style="width:331.85pt;height:129.4pt" o:ole="">
            <v:imagedata r:id="rId23" o:title="" croptop="5827f" cropbottom="28021f" cropright="5455f"/>
          </v:shape>
          <o:OLEObject Type="Embed" ProgID="PowerPoint.Show.8" ShapeID="_x0000_i1032" DrawAspect="Content" ObjectID="_1843603862" r:id="rId24"/>
        </w:object>
      </w:r>
    </w:p>
    <w:p w14:paraId="5AB79AC2" w14:textId="5AE2A639" w:rsidR="003E4CC8" w:rsidRDefault="003E4CC8" w:rsidP="003E4CC8">
      <w:pPr>
        <w:pStyle w:val="af1"/>
      </w:pPr>
      <w:r>
        <w:rPr>
          <w:rFonts w:hint="eastAsia"/>
        </w:rPr>
        <w:t>图</w:t>
      </w:r>
      <w:r w:rsidR="00EE7598">
        <w:rPr>
          <w:rFonts w:hint="eastAsia"/>
        </w:rPr>
        <w:t>4-3</w:t>
      </w:r>
      <w:r>
        <w:rPr>
          <w:rFonts w:hint="eastAsia"/>
        </w:rPr>
        <w:t xml:space="preserve">  </w:t>
      </w:r>
      <w:r>
        <w:rPr>
          <w:rFonts w:hint="eastAsia"/>
        </w:rPr>
        <w:t>习题</w:t>
      </w:r>
      <w:r w:rsidR="00EE7598">
        <w:rPr>
          <w:rFonts w:hint="eastAsia"/>
        </w:rPr>
        <w:t>T4-44</w:t>
      </w:r>
      <w:r>
        <w:rPr>
          <w:rFonts w:hint="eastAsia"/>
        </w:rPr>
        <w:t>的图</w:t>
      </w:r>
    </w:p>
    <w:p w14:paraId="50B8DE9D" w14:textId="77777777" w:rsidR="003E4CC8" w:rsidRDefault="003E4CC8" w:rsidP="003E4CC8">
      <w:pPr>
        <w:pStyle w:val="afff4"/>
        <w:spacing w:line="306" w:lineRule="atLeast"/>
        <w:ind w:left="629"/>
      </w:pPr>
      <w:r>
        <w:rPr>
          <w:rFonts w:hint="eastAsia"/>
          <w:szCs w:val="21"/>
        </w:rPr>
        <w:tab/>
      </w:r>
      <w:r>
        <w:rPr>
          <w:rFonts w:hint="eastAsia"/>
        </w:rPr>
        <w:t>显然，</w:t>
      </w:r>
    </w:p>
    <w:p w14:paraId="5F411A94" w14:textId="77777777" w:rsidR="003E4CC8" w:rsidRDefault="003E4CC8" w:rsidP="003E4CC8">
      <w:pPr>
        <w:pStyle w:val="afff4"/>
        <w:spacing w:line="306" w:lineRule="atLeast"/>
        <w:ind w:left="629"/>
        <w:jc w:val="center"/>
      </w:pPr>
      <w:r w:rsidRPr="00807778">
        <w:rPr>
          <w:rFonts w:hint="eastAsia"/>
          <w:i/>
        </w:rPr>
        <w:t>T</w:t>
      </w:r>
      <w:r w:rsidRPr="00807778">
        <w:rPr>
          <w:rFonts w:hint="eastAsia"/>
          <w:vertAlign w:val="subscript"/>
        </w:rPr>
        <w:t>1</w:t>
      </w:r>
      <w:r>
        <w:t>(</w:t>
      </w:r>
      <w:r w:rsidRPr="00807778">
        <w:rPr>
          <w:i/>
        </w:rPr>
        <w:t>t</w:t>
      </w:r>
      <w:r w:rsidRPr="00807778">
        <w:rPr>
          <w:vertAlign w:val="subscript"/>
        </w:rPr>
        <w:t>0</w:t>
      </w:r>
      <w:r>
        <w:t xml:space="preserve">, </w:t>
      </w:r>
      <w:r w:rsidRPr="00807778">
        <w:rPr>
          <w:i/>
        </w:rPr>
        <w:t>t</w:t>
      </w:r>
      <w:r>
        <w:t>)</w:t>
      </w:r>
      <w:r>
        <w:rPr>
          <w:rFonts w:hint="eastAsia"/>
        </w:rPr>
        <w:t xml:space="preserve"> </w:t>
      </w:r>
      <w:r>
        <w:rPr>
          <w:rFonts w:hint="eastAsia"/>
          <w:szCs w:val="18"/>
        </w:rPr>
        <w:t>≥</w:t>
      </w:r>
      <w:r>
        <w:rPr>
          <w:rFonts w:hint="eastAsia"/>
          <w:szCs w:val="18"/>
        </w:rPr>
        <w:t xml:space="preserve"> </w:t>
      </w:r>
      <w:r w:rsidRPr="000F7929">
        <w:rPr>
          <w:rFonts w:hint="eastAsia"/>
          <w:i/>
        </w:rPr>
        <w:t>w</w:t>
      </w:r>
      <w:r w:rsidRPr="000F7929">
        <w:rPr>
          <w:rFonts w:hint="eastAsia"/>
          <w:vertAlign w:val="subscript"/>
        </w:rPr>
        <w:t>1</w:t>
      </w:r>
      <w:r w:rsidRPr="000F7929">
        <w:rPr>
          <w:rFonts w:hint="eastAsia"/>
          <w:i/>
        </w:rPr>
        <w:t>R</w:t>
      </w:r>
      <w:r>
        <w:t>(</w:t>
      </w:r>
      <w:r w:rsidRPr="00B24662">
        <w:rPr>
          <w:i/>
        </w:rPr>
        <w:t>t</w:t>
      </w:r>
      <w:r>
        <w:t xml:space="preserve"> – </w:t>
      </w:r>
      <w:r w:rsidRPr="00B24662">
        <w:rPr>
          <w:i/>
        </w:rPr>
        <w:t>t</w:t>
      </w:r>
      <w:r w:rsidRPr="00B24662">
        <w:rPr>
          <w:vertAlign w:val="subscript"/>
        </w:rPr>
        <w:t>0</w:t>
      </w:r>
      <w:r>
        <w:t>)</w:t>
      </w:r>
      <w:r>
        <w:rPr>
          <w:rFonts w:hint="eastAsia"/>
        </w:rPr>
        <w:t xml:space="preserve"> / (</w:t>
      </w:r>
      <w:r>
        <w:rPr>
          <w:rFonts w:hint="eastAsia"/>
        </w:rPr>
        <w:sym w:font="Symbol" w:char="F053"/>
      </w:r>
      <w:r w:rsidRPr="000F7929">
        <w:rPr>
          <w:i/>
        </w:rPr>
        <w:t>w</w:t>
      </w:r>
      <w:r w:rsidRPr="000F7929">
        <w:rPr>
          <w:i/>
          <w:vertAlign w:val="subscript"/>
        </w:rPr>
        <w:t>i</w:t>
      </w:r>
      <w:r>
        <w:t>)</w:t>
      </w:r>
    </w:p>
    <w:p w14:paraId="5FA58F08" w14:textId="77777777" w:rsidR="003E4CC8" w:rsidRDefault="003E4CC8" w:rsidP="003E4CC8">
      <w:pPr>
        <w:pStyle w:val="afff4"/>
        <w:spacing w:line="306" w:lineRule="atLeast"/>
        <w:ind w:left="629"/>
      </w:pPr>
      <w:r>
        <w:rPr>
          <w:rFonts w:hint="eastAsia"/>
          <w:szCs w:val="21"/>
        </w:rPr>
        <w:tab/>
      </w:r>
      <w:r>
        <w:rPr>
          <w:rFonts w:hint="eastAsia"/>
        </w:rPr>
        <w:t>令</w:t>
      </w:r>
      <w:r w:rsidRPr="00807778">
        <w:rPr>
          <w:rFonts w:hint="eastAsia"/>
          <w:i/>
        </w:rPr>
        <w:t>Q</w:t>
      </w:r>
      <w:r w:rsidRPr="00807778">
        <w:rPr>
          <w:rFonts w:hint="eastAsia"/>
          <w:vertAlign w:val="subscript"/>
        </w:rPr>
        <w:t>1</w:t>
      </w:r>
      <w:r>
        <w:rPr>
          <w:rFonts w:hint="eastAsia"/>
        </w:rPr>
        <w:t>(</w:t>
      </w:r>
      <w:r w:rsidRPr="00807778">
        <w:rPr>
          <w:rFonts w:hint="eastAsia"/>
          <w:i/>
        </w:rPr>
        <w:t>t</w:t>
      </w:r>
      <w:r>
        <w:rPr>
          <w:rFonts w:hint="eastAsia"/>
        </w:rPr>
        <w:t xml:space="preserve">) = </w:t>
      </w:r>
      <w:r>
        <w:rPr>
          <w:rFonts w:hint="eastAsia"/>
        </w:rPr>
        <w:t>在时间</w:t>
      </w:r>
      <w:r w:rsidRPr="00831B6F">
        <w:rPr>
          <w:rFonts w:hint="eastAsia"/>
          <w:i/>
        </w:rPr>
        <w:t>t</w:t>
      </w:r>
      <w:r>
        <w:rPr>
          <w:rFonts w:hint="eastAsia"/>
        </w:rPr>
        <w:t>时流</w:t>
      </w:r>
      <w:r>
        <w:rPr>
          <w:rFonts w:hint="eastAsia"/>
        </w:rPr>
        <w:t>1</w:t>
      </w:r>
      <w:r>
        <w:rPr>
          <w:rFonts w:hint="eastAsia"/>
        </w:rPr>
        <w:t>在</w:t>
      </w:r>
      <w:r>
        <w:rPr>
          <w:rFonts w:hint="eastAsia"/>
        </w:rPr>
        <w:t>WFQ</w:t>
      </w:r>
      <w:r>
        <w:rPr>
          <w:rFonts w:hint="eastAsia"/>
        </w:rPr>
        <w:t>队列中排队的分组数。显然</w:t>
      </w:r>
    </w:p>
    <w:p w14:paraId="6D6D1BFE" w14:textId="77777777" w:rsidR="003E4CC8" w:rsidRDefault="003E4CC8" w:rsidP="003E4CC8">
      <w:pPr>
        <w:pStyle w:val="afff4"/>
        <w:spacing w:line="306" w:lineRule="atLeast"/>
        <w:ind w:left="629"/>
      </w:pPr>
      <w:r>
        <w:rPr>
          <w:rFonts w:hint="eastAsia"/>
          <w:szCs w:val="21"/>
        </w:rPr>
        <w:tab/>
      </w:r>
      <w:r w:rsidRPr="00807778">
        <w:rPr>
          <w:rFonts w:hint="eastAsia"/>
          <w:i/>
        </w:rPr>
        <w:t>Q</w:t>
      </w:r>
      <w:r w:rsidRPr="00807778">
        <w:rPr>
          <w:rFonts w:hint="eastAsia"/>
          <w:vertAlign w:val="subscript"/>
        </w:rPr>
        <w:t>1</w:t>
      </w:r>
      <w:r>
        <w:rPr>
          <w:rFonts w:hint="eastAsia"/>
        </w:rPr>
        <w:t>(</w:t>
      </w:r>
      <w:r w:rsidRPr="00807778">
        <w:rPr>
          <w:rFonts w:hint="eastAsia"/>
          <w:i/>
        </w:rPr>
        <w:t>t</w:t>
      </w:r>
      <w:r>
        <w:rPr>
          <w:rFonts w:hint="eastAsia"/>
        </w:rPr>
        <w:t>)</w:t>
      </w:r>
      <w:r>
        <w:t xml:space="preserve"> =</w:t>
      </w:r>
      <w:r>
        <w:rPr>
          <w:rFonts w:hint="eastAsia"/>
        </w:rPr>
        <w:t xml:space="preserve"> </w:t>
      </w:r>
      <w:r>
        <w:rPr>
          <w:rFonts w:hint="eastAsia"/>
        </w:rPr>
        <w:t>进入</w:t>
      </w:r>
      <w:r>
        <w:rPr>
          <w:rFonts w:hint="eastAsia"/>
        </w:rPr>
        <w:t>WFQ</w:t>
      </w:r>
      <w:r>
        <w:rPr>
          <w:rFonts w:hint="eastAsia"/>
        </w:rPr>
        <w:t>队列的分组数</w:t>
      </w:r>
      <w:r>
        <w:rPr>
          <w:rFonts w:hint="eastAsia"/>
        </w:rPr>
        <w:t xml:space="preserve"> </w:t>
      </w:r>
      <w:r>
        <w:rPr>
          <w:rFonts w:hint="eastAsia"/>
        </w:rPr>
        <w:sym w:font="Symbol" w:char="F02D"/>
      </w:r>
      <w:r>
        <w:rPr>
          <w:rFonts w:hint="eastAsia"/>
        </w:rPr>
        <w:t xml:space="preserve"> </w:t>
      </w:r>
      <w:r>
        <w:rPr>
          <w:rFonts w:hint="eastAsia"/>
        </w:rPr>
        <w:t>离开</w:t>
      </w:r>
      <w:r>
        <w:rPr>
          <w:rFonts w:hint="eastAsia"/>
        </w:rPr>
        <w:t>WFQ</w:t>
      </w:r>
      <w:r>
        <w:rPr>
          <w:rFonts w:hint="eastAsia"/>
        </w:rPr>
        <w:t>队列的分组数</w:t>
      </w:r>
    </w:p>
    <w:p w14:paraId="0DD7C34E" w14:textId="77777777" w:rsidR="003E4CC8" w:rsidRDefault="003E4CC8" w:rsidP="003E4CC8">
      <w:pPr>
        <w:pStyle w:val="afff4"/>
        <w:spacing w:line="306" w:lineRule="atLeast"/>
        <w:ind w:left="629"/>
        <w:rPr>
          <w:b/>
          <w:sz w:val="24"/>
        </w:rPr>
      </w:pPr>
      <w:r>
        <w:rPr>
          <w:rFonts w:hint="eastAsia"/>
          <w:szCs w:val="21"/>
        </w:rPr>
        <w:tab/>
      </w:r>
      <w:r>
        <w:t xml:space="preserve"> </w:t>
      </w:r>
      <w:r>
        <w:rPr>
          <w:rFonts w:hint="eastAsia"/>
        </w:rPr>
        <w:t xml:space="preserve">   </w:t>
      </w:r>
      <w:r>
        <w:rPr>
          <w:b/>
          <w:sz w:val="24"/>
        </w:rPr>
        <w:t xml:space="preserve">= </w:t>
      </w:r>
      <w:r w:rsidRPr="00B24662">
        <w:rPr>
          <w:i/>
        </w:rPr>
        <w:t>b</w:t>
      </w:r>
      <w:r w:rsidRPr="00B24662">
        <w:rPr>
          <w:vertAlign w:val="subscript"/>
        </w:rPr>
        <w:t>1</w:t>
      </w:r>
      <w:r>
        <w:t xml:space="preserve"> + (</w:t>
      </w:r>
      <w:r w:rsidRPr="00B24662">
        <w:rPr>
          <w:i/>
        </w:rPr>
        <w:t>t</w:t>
      </w:r>
      <w:r>
        <w:t xml:space="preserve"> – </w:t>
      </w:r>
      <w:r w:rsidRPr="00B24662">
        <w:rPr>
          <w:i/>
        </w:rPr>
        <w:t>t</w:t>
      </w:r>
      <w:r w:rsidRPr="00B24662">
        <w:rPr>
          <w:vertAlign w:val="subscript"/>
        </w:rPr>
        <w:t>0</w:t>
      </w:r>
      <w:r>
        <w:t>)[</w:t>
      </w:r>
      <w:r w:rsidRPr="00184EE1">
        <w:rPr>
          <w:i/>
        </w:rPr>
        <w:t xml:space="preserve"> </w:t>
      </w:r>
      <w:r w:rsidRPr="00B24662">
        <w:rPr>
          <w:i/>
        </w:rPr>
        <w:t>r</w:t>
      </w:r>
      <w:r w:rsidRPr="00B24662">
        <w:rPr>
          <w:vertAlign w:val="subscript"/>
        </w:rPr>
        <w:t>1</w:t>
      </w:r>
      <w:r>
        <w:t xml:space="preserve"> – </w:t>
      </w:r>
      <w:r w:rsidRPr="000F7929">
        <w:rPr>
          <w:rFonts w:hint="eastAsia"/>
          <w:i/>
        </w:rPr>
        <w:t>w</w:t>
      </w:r>
      <w:r w:rsidRPr="000F7929">
        <w:rPr>
          <w:rFonts w:hint="eastAsia"/>
          <w:vertAlign w:val="subscript"/>
        </w:rPr>
        <w:t>1</w:t>
      </w:r>
      <w:r w:rsidRPr="000F7929">
        <w:rPr>
          <w:rFonts w:hint="eastAsia"/>
          <w:i/>
        </w:rPr>
        <w:t>R</w:t>
      </w:r>
      <w:r>
        <w:rPr>
          <w:rFonts w:hint="eastAsia"/>
        </w:rPr>
        <w:t xml:space="preserve"> / (</w:t>
      </w:r>
      <w:r>
        <w:rPr>
          <w:rFonts w:hint="eastAsia"/>
        </w:rPr>
        <w:sym w:font="Symbol" w:char="F053"/>
      </w:r>
      <w:r w:rsidRPr="000F7929">
        <w:rPr>
          <w:i/>
        </w:rPr>
        <w:t>w</w:t>
      </w:r>
      <w:r w:rsidRPr="000F7929">
        <w:rPr>
          <w:i/>
          <w:vertAlign w:val="subscript"/>
        </w:rPr>
        <w:t>i</w:t>
      </w:r>
      <w:r>
        <w:t>)]</w:t>
      </w:r>
    </w:p>
    <w:p w14:paraId="296C4DB2" w14:textId="77777777" w:rsidR="003E4CC8" w:rsidRDefault="003E4CC8" w:rsidP="003E4CC8">
      <w:pPr>
        <w:pStyle w:val="afff4"/>
        <w:spacing w:line="306" w:lineRule="atLeast"/>
        <w:ind w:left="629"/>
      </w:pPr>
      <w:r>
        <w:rPr>
          <w:rFonts w:hint="eastAsia"/>
          <w:szCs w:val="21"/>
        </w:rPr>
        <w:tab/>
      </w:r>
      <w:r>
        <w:rPr>
          <w:rFonts w:hint="eastAsia"/>
        </w:rPr>
        <w:t>因为</w:t>
      </w:r>
      <w:r w:rsidRPr="00CC0173">
        <w:rPr>
          <w:rFonts w:hint="eastAsia"/>
          <w:i/>
        </w:rPr>
        <w:t>r</w:t>
      </w:r>
      <w:r w:rsidRPr="00CC0173">
        <w:rPr>
          <w:rFonts w:hint="eastAsia"/>
          <w:vertAlign w:val="subscript"/>
        </w:rPr>
        <w:t>1</w:t>
      </w:r>
      <w:r>
        <w:rPr>
          <w:rFonts w:hint="eastAsia"/>
        </w:rPr>
        <w:t xml:space="preserve"> &lt; </w:t>
      </w:r>
      <w:r w:rsidRPr="00CC0173">
        <w:rPr>
          <w:rFonts w:hint="eastAsia"/>
          <w:i/>
        </w:rPr>
        <w:t>Rw</w:t>
      </w:r>
      <w:r w:rsidRPr="00CC0173">
        <w:rPr>
          <w:rFonts w:hint="eastAsia"/>
          <w:vertAlign w:val="subscript"/>
        </w:rPr>
        <w:t>1</w:t>
      </w:r>
      <w:r>
        <w:rPr>
          <w:rFonts w:hint="eastAsia"/>
        </w:rPr>
        <w:t xml:space="preserve"> / (</w:t>
      </w:r>
      <w:r>
        <w:rPr>
          <w:rFonts w:hint="eastAsia"/>
        </w:rPr>
        <w:sym w:font="Symbol" w:char="F053"/>
      </w:r>
      <w:r w:rsidRPr="00CC0173">
        <w:rPr>
          <w:rFonts w:hint="eastAsia"/>
          <w:i/>
        </w:rPr>
        <w:t>w</w:t>
      </w:r>
      <w:r w:rsidRPr="00CC0173">
        <w:rPr>
          <w:rFonts w:hint="eastAsia"/>
          <w:i/>
          <w:vertAlign w:val="subscript"/>
        </w:rPr>
        <w:t>i</w:t>
      </w:r>
      <w:r>
        <w:rPr>
          <w:rFonts w:hint="eastAsia"/>
        </w:rPr>
        <w:t>)</w:t>
      </w:r>
      <w:r>
        <w:rPr>
          <w:rFonts w:hint="eastAsia"/>
        </w:rPr>
        <w:t>（题目已知），所以</w:t>
      </w:r>
      <w:r w:rsidRPr="00807778">
        <w:rPr>
          <w:rFonts w:hint="eastAsia"/>
          <w:i/>
        </w:rPr>
        <w:t>Q</w:t>
      </w:r>
      <w:r w:rsidRPr="00807778">
        <w:rPr>
          <w:rFonts w:hint="eastAsia"/>
          <w:vertAlign w:val="subscript"/>
        </w:rPr>
        <w:t>1</w:t>
      </w:r>
      <w:r>
        <w:rPr>
          <w:rFonts w:hint="eastAsia"/>
        </w:rPr>
        <w:t>(</w:t>
      </w:r>
      <w:r w:rsidRPr="00807778">
        <w:rPr>
          <w:rFonts w:hint="eastAsia"/>
          <w:i/>
        </w:rPr>
        <w:t>t</w:t>
      </w:r>
      <w:r>
        <w:rPr>
          <w:rFonts w:hint="eastAsia"/>
        </w:rPr>
        <w:t xml:space="preserve">) </w:t>
      </w:r>
      <w:r>
        <w:rPr>
          <w:rFonts w:hint="eastAsia"/>
        </w:rPr>
        <w:t>≤</w:t>
      </w:r>
      <w:r>
        <w:rPr>
          <w:rFonts w:hint="eastAsia"/>
        </w:rPr>
        <w:t xml:space="preserve"> </w:t>
      </w:r>
      <w:r w:rsidRPr="00B24662">
        <w:rPr>
          <w:i/>
        </w:rPr>
        <w:t>b</w:t>
      </w:r>
      <w:r w:rsidRPr="00B24662">
        <w:rPr>
          <w:vertAlign w:val="subscript"/>
        </w:rPr>
        <w:t>1</w:t>
      </w:r>
      <w:r>
        <w:rPr>
          <w:rFonts w:hint="eastAsia"/>
        </w:rPr>
        <w:t>，故流</w:t>
      </w:r>
      <w:r>
        <w:rPr>
          <w:rFonts w:hint="eastAsia"/>
        </w:rPr>
        <w:t>1</w:t>
      </w:r>
      <w:r>
        <w:rPr>
          <w:rFonts w:hint="eastAsia"/>
        </w:rPr>
        <w:t>在</w:t>
      </w:r>
      <w:r>
        <w:rPr>
          <w:rFonts w:hint="eastAsia"/>
        </w:rPr>
        <w:t>WFQ</w:t>
      </w:r>
      <w:r>
        <w:rPr>
          <w:rFonts w:hint="eastAsia"/>
        </w:rPr>
        <w:t>队列中排队的分组数的最大值是</w:t>
      </w:r>
      <w:r w:rsidRPr="00B24662">
        <w:rPr>
          <w:i/>
        </w:rPr>
        <w:t>b</w:t>
      </w:r>
      <w:r w:rsidRPr="00B24662">
        <w:rPr>
          <w:vertAlign w:val="subscript"/>
        </w:rPr>
        <w:t>1</w:t>
      </w:r>
      <w:r>
        <w:rPr>
          <w:rFonts w:hint="eastAsia"/>
        </w:rPr>
        <w:t>。</w:t>
      </w:r>
    </w:p>
    <w:p w14:paraId="3AED6EA5" w14:textId="77777777" w:rsidR="003E4CC8" w:rsidRDefault="003E4CC8" w:rsidP="003E4CC8">
      <w:pPr>
        <w:pStyle w:val="afff4"/>
        <w:spacing w:line="306" w:lineRule="atLeast"/>
        <w:ind w:left="629"/>
      </w:pPr>
      <w:r>
        <w:rPr>
          <w:rFonts w:hint="eastAsia"/>
          <w:szCs w:val="21"/>
        </w:rPr>
        <w:tab/>
      </w:r>
      <w:r>
        <w:rPr>
          <w:rFonts w:hint="eastAsia"/>
        </w:rPr>
        <w:t>这些分组被服务的速率的最小值是</w:t>
      </w:r>
      <w:r w:rsidRPr="000F7929">
        <w:rPr>
          <w:rFonts w:hint="eastAsia"/>
          <w:i/>
        </w:rPr>
        <w:t>w</w:t>
      </w:r>
      <w:r w:rsidRPr="000F7929">
        <w:rPr>
          <w:rFonts w:hint="eastAsia"/>
          <w:vertAlign w:val="subscript"/>
        </w:rPr>
        <w:t>1</w:t>
      </w:r>
      <w:r w:rsidRPr="000F7929">
        <w:rPr>
          <w:rFonts w:hint="eastAsia"/>
          <w:i/>
        </w:rPr>
        <w:t>R</w:t>
      </w:r>
      <w:r>
        <w:rPr>
          <w:rFonts w:hint="eastAsia"/>
        </w:rPr>
        <w:t xml:space="preserve"> / (</w:t>
      </w:r>
      <w:r>
        <w:rPr>
          <w:rFonts w:hint="eastAsia"/>
        </w:rPr>
        <w:sym w:font="Symbol" w:char="F053"/>
      </w:r>
      <w:r w:rsidRPr="000F7929">
        <w:rPr>
          <w:i/>
        </w:rPr>
        <w:t>w</w:t>
      </w:r>
      <w:r w:rsidRPr="000F7929">
        <w:rPr>
          <w:i/>
          <w:vertAlign w:val="subscript"/>
        </w:rPr>
        <w:t>i</w:t>
      </w:r>
      <w:r>
        <w:t>)</w:t>
      </w:r>
      <w:r w:rsidRPr="003F573D">
        <w:rPr>
          <w:rFonts w:hint="eastAsia"/>
        </w:rPr>
        <w:t>，因此</w:t>
      </w:r>
      <w:r>
        <w:rPr>
          <w:rFonts w:hint="eastAsia"/>
        </w:rPr>
        <w:t>流</w:t>
      </w:r>
      <w:r>
        <w:rPr>
          <w:rFonts w:hint="eastAsia"/>
        </w:rPr>
        <w:t>1</w:t>
      </w:r>
      <w:r>
        <w:rPr>
          <w:rFonts w:hint="eastAsia"/>
        </w:rPr>
        <w:t>中任何分组的最大时延是</w:t>
      </w:r>
    </w:p>
    <w:p w14:paraId="41BA86A2" w14:textId="77777777" w:rsidR="003E4CC8" w:rsidRPr="00184EE1" w:rsidRDefault="003E4CC8" w:rsidP="003E4CC8">
      <w:pPr>
        <w:pStyle w:val="afff4"/>
        <w:ind w:left="629"/>
        <w:jc w:val="center"/>
      </w:pPr>
      <w:r w:rsidRPr="00B24662">
        <w:rPr>
          <w:i/>
        </w:rPr>
        <w:t>b</w:t>
      </w:r>
      <w:r w:rsidRPr="00B24662">
        <w:rPr>
          <w:vertAlign w:val="subscript"/>
        </w:rPr>
        <w:t>1</w:t>
      </w:r>
      <w:r>
        <w:rPr>
          <w:rFonts w:hint="eastAsia"/>
        </w:rPr>
        <w:t>(</w:t>
      </w:r>
      <w:r>
        <w:rPr>
          <w:rFonts w:hint="eastAsia"/>
        </w:rPr>
        <w:sym w:font="Symbol" w:char="F053"/>
      </w:r>
      <w:r w:rsidRPr="000F7929">
        <w:rPr>
          <w:i/>
        </w:rPr>
        <w:t>w</w:t>
      </w:r>
      <w:r w:rsidRPr="000F7929">
        <w:rPr>
          <w:i/>
          <w:vertAlign w:val="subscript"/>
        </w:rPr>
        <w:t>i</w:t>
      </w:r>
      <w:r>
        <w:t>)</w:t>
      </w:r>
      <w:r>
        <w:rPr>
          <w:rFonts w:hint="eastAsia"/>
        </w:rPr>
        <w:t xml:space="preserve"> /</w:t>
      </w:r>
      <w:r>
        <w:t xml:space="preserve"> </w:t>
      </w:r>
      <w:r w:rsidRPr="000F7929">
        <w:rPr>
          <w:rFonts w:hint="eastAsia"/>
          <w:i/>
        </w:rPr>
        <w:t>w</w:t>
      </w:r>
      <w:r w:rsidRPr="000F7929">
        <w:rPr>
          <w:rFonts w:hint="eastAsia"/>
          <w:vertAlign w:val="subscript"/>
        </w:rPr>
        <w:t>1</w:t>
      </w:r>
      <w:r w:rsidRPr="000F7929">
        <w:rPr>
          <w:rFonts w:hint="eastAsia"/>
          <w:i/>
        </w:rPr>
        <w:t>R</w:t>
      </w:r>
      <w:r w:rsidRPr="001B3478">
        <w:rPr>
          <w:rFonts w:ascii="宋体" w:hAnsi="宋体" w:hint="eastAsia"/>
        </w:rPr>
        <w:t xml:space="preserve"> </w:t>
      </w:r>
      <w:r>
        <w:rPr>
          <w:rFonts w:hint="eastAsia"/>
        </w:rPr>
        <w:t>=</w:t>
      </w:r>
      <w:r w:rsidRPr="001B3478">
        <w:rPr>
          <w:rFonts w:ascii="宋体" w:hAnsi="宋体" w:hint="eastAsia"/>
        </w:rPr>
        <w:t xml:space="preserve"> </w:t>
      </w:r>
      <w:r w:rsidRPr="00CC0173">
        <w:rPr>
          <w:rFonts w:hint="eastAsia"/>
          <w:i/>
        </w:rPr>
        <w:t>d</w:t>
      </w:r>
      <w:r w:rsidRPr="00CC0173">
        <w:rPr>
          <w:rFonts w:hint="eastAsia"/>
          <w:vertAlign w:val="subscript"/>
        </w:rPr>
        <w:t>max</w:t>
      </w:r>
    </w:p>
    <w:p w14:paraId="2BCBD4C3" w14:textId="2F215F5D" w:rsidR="003E4CC8" w:rsidRDefault="003E4CC8" w:rsidP="003E4CC8">
      <w:pPr>
        <w:pStyle w:val="afff4"/>
        <w:ind w:left="629"/>
      </w:pPr>
      <w:r>
        <w:rPr>
          <w:rFonts w:hint="eastAsia"/>
        </w:rPr>
        <w:t xml:space="preserve">T4-45 </w:t>
      </w:r>
      <w:r>
        <w:rPr>
          <w:rFonts w:hint="eastAsia"/>
        </w:rPr>
        <w:tab/>
      </w:r>
      <w:r>
        <w:rPr>
          <w:rFonts w:hint="eastAsia"/>
        </w:rPr>
        <w:t>如图</w:t>
      </w:r>
      <w:r w:rsidR="00EE7598">
        <w:rPr>
          <w:rFonts w:hint="eastAsia"/>
        </w:rPr>
        <w:t>4-4</w:t>
      </w:r>
      <w:r>
        <w:rPr>
          <w:rFonts w:hint="eastAsia"/>
        </w:rPr>
        <w:t>所示，第二个漏桶的大小是</w:t>
      </w:r>
      <w:r>
        <w:rPr>
          <w:rFonts w:hint="eastAsia"/>
        </w:rPr>
        <w:t>1</w:t>
      </w:r>
      <w:r>
        <w:rPr>
          <w:rFonts w:hint="eastAsia"/>
        </w:rPr>
        <w:t>，权标产生的速率是</w:t>
      </w:r>
      <w:r w:rsidRPr="00667CF9">
        <w:rPr>
          <w:rFonts w:hint="eastAsia"/>
          <w:i/>
        </w:rPr>
        <w:t>p</w:t>
      </w:r>
      <w:r>
        <w:rPr>
          <w:rFonts w:hint="eastAsia"/>
          <w:i/>
        </w:rPr>
        <w:t xml:space="preserve"> </w:t>
      </w:r>
      <w:r>
        <w:rPr>
          <w:rFonts w:hint="eastAsia"/>
        </w:rPr>
        <w:t>/ s</w:t>
      </w:r>
      <w:r>
        <w:rPr>
          <w:rFonts w:hint="eastAsia"/>
        </w:rPr>
        <w:t>。</w:t>
      </w:r>
    </w:p>
    <w:p w14:paraId="45AE037F" w14:textId="77777777" w:rsidR="003E4CC8" w:rsidRDefault="003E4CC8" w:rsidP="003E4CC8">
      <w:pPr>
        <w:pStyle w:val="666666"/>
      </w:pPr>
    </w:p>
    <w:p w14:paraId="3FC903FE" w14:textId="77777777" w:rsidR="003E4CC8" w:rsidRDefault="003E4CC8" w:rsidP="003E4CC8">
      <w:pPr>
        <w:pStyle w:val="af1"/>
        <w:spacing w:after="0"/>
      </w:pPr>
      <w:r w:rsidRPr="00931AEE">
        <w:object w:dxaOrig="7218" w:dyaOrig="5392" w14:anchorId="3FB623E8">
          <v:shape id="_x0000_i1033" type="#_x0000_t75" style="width:327.55pt;height:125.45pt" o:ole="">
            <v:imagedata r:id="rId25" o:title="" croptop="3538f" cropbottom="31649f" cropright="6424f"/>
          </v:shape>
          <o:OLEObject Type="Embed" ProgID="PowerPoint.Show.8" ShapeID="_x0000_i1033" DrawAspect="Content" ObjectID="_1843603863" r:id="rId26"/>
        </w:object>
      </w:r>
    </w:p>
    <w:p w14:paraId="1DAAED7C" w14:textId="38657BE5" w:rsidR="003E4CC8" w:rsidRDefault="003E4CC8" w:rsidP="003E4CC8">
      <w:pPr>
        <w:pStyle w:val="af1"/>
      </w:pPr>
      <w:r>
        <w:rPr>
          <w:rFonts w:hint="eastAsia"/>
        </w:rPr>
        <w:t>图</w:t>
      </w:r>
      <w:r w:rsidR="00EE7598">
        <w:rPr>
          <w:rFonts w:hint="eastAsia"/>
        </w:rPr>
        <w:t>4-4</w:t>
      </w:r>
      <w:r>
        <w:rPr>
          <w:rFonts w:hint="eastAsia"/>
        </w:rPr>
        <w:t xml:space="preserve">　习题</w:t>
      </w:r>
      <w:r w:rsidR="00EE7598">
        <w:rPr>
          <w:rFonts w:hint="eastAsia"/>
        </w:rPr>
        <w:t>T4-45</w:t>
      </w:r>
      <w:r>
        <w:rPr>
          <w:rFonts w:hint="eastAsia"/>
        </w:rPr>
        <w:t>的图</w:t>
      </w:r>
    </w:p>
    <w:p w14:paraId="33A83D20" w14:textId="77777777" w:rsidR="00605154" w:rsidRPr="00ED0DB7" w:rsidRDefault="00605154" w:rsidP="00D65D62">
      <w:pPr>
        <w:pStyle w:val="A40"/>
        <w:spacing w:before="300"/>
      </w:pPr>
      <w:r w:rsidRPr="00ED0DB7">
        <w:rPr>
          <w:rFonts w:hint="eastAsia"/>
        </w:rPr>
        <w:t>第</w:t>
      </w:r>
      <w:r w:rsidRPr="00ED0DB7">
        <w:rPr>
          <w:rFonts w:hint="eastAsia"/>
        </w:rPr>
        <w:t>5</w:t>
      </w:r>
      <w:r w:rsidRPr="00ED0DB7">
        <w:rPr>
          <w:rFonts w:hint="eastAsia"/>
        </w:rPr>
        <w:t>章</w:t>
      </w:r>
    </w:p>
    <w:p w14:paraId="3EEAFB6D" w14:textId="4724CA92" w:rsidR="00605154" w:rsidRPr="00ED0DB7" w:rsidRDefault="008B1824" w:rsidP="002452CB">
      <w:pPr>
        <w:pStyle w:val="afff4"/>
        <w:spacing w:line="304" w:lineRule="atLeast"/>
        <w:ind w:left="629"/>
      </w:pPr>
      <w:r>
        <w:rPr>
          <w:rFonts w:hint="eastAsia"/>
        </w:rPr>
        <w:t>T</w:t>
      </w:r>
      <w:r w:rsidR="00605154" w:rsidRPr="00ED0DB7">
        <w:rPr>
          <w:rFonts w:hint="eastAsia"/>
        </w:rPr>
        <w:t>5-</w:t>
      </w:r>
      <w:r>
        <w:rPr>
          <w:rFonts w:hint="eastAsia"/>
        </w:rPr>
        <w:t>0</w:t>
      </w:r>
      <w:r w:rsidR="00605154" w:rsidRPr="00ED0DB7">
        <w:rPr>
          <w:rFonts w:hint="eastAsia"/>
        </w:rPr>
        <w:t xml:space="preserve">1 </w:t>
      </w:r>
      <w:r w:rsidR="002452CB" w:rsidRPr="00ED0DB7">
        <w:rPr>
          <w:rFonts w:hint="eastAsia"/>
        </w:rPr>
        <w:tab/>
      </w:r>
      <w:r w:rsidR="00605154" w:rsidRPr="00ED0DB7">
        <w:rPr>
          <w:rFonts w:hint="eastAsia"/>
        </w:rPr>
        <w:t>6</w:t>
      </w:r>
      <w:r w:rsidR="00605154" w:rsidRPr="00ED0DB7">
        <w:rPr>
          <w:rFonts w:hint="eastAsia"/>
        </w:rPr>
        <w:t>个。数据字段的长度：前</w:t>
      </w:r>
      <w:r w:rsidR="00605154" w:rsidRPr="00ED0DB7">
        <w:rPr>
          <w:rFonts w:hint="eastAsia"/>
        </w:rPr>
        <w:t>5</w:t>
      </w:r>
      <w:r w:rsidR="00605154" w:rsidRPr="00ED0DB7">
        <w:rPr>
          <w:rFonts w:hint="eastAsia"/>
        </w:rPr>
        <w:t>个是</w:t>
      </w:r>
      <w:r w:rsidR="00605154" w:rsidRPr="00ED0DB7">
        <w:rPr>
          <w:rFonts w:hint="eastAsia"/>
        </w:rPr>
        <w:t>1480</w:t>
      </w:r>
      <w:r w:rsidR="00605154" w:rsidRPr="00ED0DB7">
        <w:rPr>
          <w:rFonts w:hint="eastAsia"/>
        </w:rPr>
        <w:t>字节，最后一个是</w:t>
      </w:r>
      <w:r w:rsidR="00605154" w:rsidRPr="00ED0DB7">
        <w:rPr>
          <w:rFonts w:hint="eastAsia"/>
        </w:rPr>
        <w:t>800</w:t>
      </w:r>
      <w:r w:rsidR="00605154" w:rsidRPr="00ED0DB7">
        <w:rPr>
          <w:rFonts w:hint="eastAsia"/>
        </w:rPr>
        <w:t>字节。片偏移字段的值分别是：</w:t>
      </w:r>
      <w:r w:rsidR="00605154" w:rsidRPr="00ED0DB7">
        <w:rPr>
          <w:rFonts w:hint="eastAsia"/>
        </w:rPr>
        <w:t>0, 185, 370, 555, 740</w:t>
      </w:r>
      <w:r w:rsidR="00605154" w:rsidRPr="00ED0DB7">
        <w:rPr>
          <w:rFonts w:hint="eastAsia"/>
        </w:rPr>
        <w:t>和</w:t>
      </w:r>
      <w:r w:rsidR="00605154" w:rsidRPr="00ED0DB7">
        <w:rPr>
          <w:rFonts w:hint="eastAsia"/>
        </w:rPr>
        <w:t>925</w:t>
      </w:r>
      <w:r w:rsidR="00605154" w:rsidRPr="00ED0DB7">
        <w:rPr>
          <w:rFonts w:hint="eastAsia"/>
        </w:rPr>
        <w:t>。</w:t>
      </w:r>
    </w:p>
    <w:p w14:paraId="57BC6627" w14:textId="58084572" w:rsidR="00605154" w:rsidRPr="00ED0DB7" w:rsidRDefault="008B1824" w:rsidP="002452CB">
      <w:pPr>
        <w:pStyle w:val="afff4"/>
        <w:spacing w:line="304" w:lineRule="atLeast"/>
        <w:ind w:left="629"/>
      </w:pPr>
      <w:r>
        <w:rPr>
          <w:rFonts w:hint="eastAsia"/>
        </w:rPr>
        <w:t>T</w:t>
      </w:r>
      <w:r w:rsidR="00605154" w:rsidRPr="00ED0DB7">
        <w:rPr>
          <w:rFonts w:hint="eastAsia"/>
        </w:rPr>
        <w:t>5-</w:t>
      </w:r>
      <w:r>
        <w:rPr>
          <w:rFonts w:hint="eastAsia"/>
        </w:rPr>
        <w:t>02</w:t>
      </w:r>
      <w:r w:rsidR="002452CB" w:rsidRPr="00ED0DB7">
        <w:rPr>
          <w:rFonts w:hint="eastAsia"/>
        </w:rPr>
        <w:tab/>
      </w:r>
      <w:r w:rsidR="00605154" w:rsidRPr="00ED0DB7">
        <w:rPr>
          <w:rFonts w:hint="eastAsia"/>
          <w:spacing w:val="-4"/>
        </w:rPr>
        <w:t>源端口</w:t>
      </w:r>
      <w:r w:rsidR="00CB519E" w:rsidRPr="00ED0DB7">
        <w:rPr>
          <w:rFonts w:hint="eastAsia"/>
          <w:spacing w:val="-4"/>
        </w:rPr>
        <w:t>为</w:t>
      </w:r>
      <w:r w:rsidR="00605154" w:rsidRPr="00ED0DB7">
        <w:rPr>
          <w:rFonts w:hint="eastAsia"/>
          <w:spacing w:val="-4"/>
        </w:rPr>
        <w:t>1586</w:t>
      </w:r>
      <w:r w:rsidR="00605154" w:rsidRPr="00ED0DB7">
        <w:rPr>
          <w:rFonts w:hint="eastAsia"/>
          <w:spacing w:val="-4"/>
        </w:rPr>
        <w:t>，目的端口</w:t>
      </w:r>
      <w:r w:rsidR="00CB519E" w:rsidRPr="00ED0DB7">
        <w:rPr>
          <w:rFonts w:hint="eastAsia"/>
          <w:spacing w:val="-4"/>
        </w:rPr>
        <w:t>为</w:t>
      </w:r>
      <w:r w:rsidR="00605154" w:rsidRPr="00ED0DB7">
        <w:rPr>
          <w:rFonts w:hint="eastAsia"/>
          <w:spacing w:val="-4"/>
        </w:rPr>
        <w:t>69</w:t>
      </w:r>
      <w:r w:rsidR="00605154" w:rsidRPr="00ED0DB7">
        <w:rPr>
          <w:rFonts w:hint="eastAsia"/>
          <w:spacing w:val="-4"/>
        </w:rPr>
        <w:t>，</w:t>
      </w:r>
      <w:r w:rsidR="00605154" w:rsidRPr="00ED0DB7">
        <w:rPr>
          <w:rFonts w:hint="eastAsia"/>
          <w:spacing w:val="-4"/>
        </w:rPr>
        <w:t>UDP</w:t>
      </w:r>
      <w:r w:rsidR="00605154" w:rsidRPr="00ED0DB7">
        <w:rPr>
          <w:rFonts w:hint="eastAsia"/>
          <w:spacing w:val="-4"/>
        </w:rPr>
        <w:t>用户数据报总长度</w:t>
      </w:r>
      <w:r w:rsidR="00CB519E" w:rsidRPr="00ED0DB7">
        <w:rPr>
          <w:rFonts w:hint="eastAsia"/>
          <w:spacing w:val="-4"/>
        </w:rPr>
        <w:t>为</w:t>
      </w:r>
      <w:r w:rsidR="00605154" w:rsidRPr="00ED0DB7">
        <w:rPr>
          <w:rFonts w:hint="eastAsia"/>
          <w:spacing w:val="-4"/>
        </w:rPr>
        <w:t>28</w:t>
      </w:r>
      <w:r w:rsidR="00605154" w:rsidRPr="00ED0DB7">
        <w:rPr>
          <w:rFonts w:hint="eastAsia"/>
          <w:spacing w:val="-4"/>
        </w:rPr>
        <w:t>字节，数据部分长度</w:t>
      </w:r>
      <w:r w:rsidR="00CB519E" w:rsidRPr="00ED0DB7">
        <w:rPr>
          <w:rFonts w:hint="eastAsia"/>
          <w:spacing w:val="-4"/>
        </w:rPr>
        <w:t>为</w:t>
      </w:r>
      <w:r w:rsidR="00605154" w:rsidRPr="00ED0DB7">
        <w:rPr>
          <w:rFonts w:hint="eastAsia"/>
          <w:spacing w:val="-4"/>
        </w:rPr>
        <w:t>20</w:t>
      </w:r>
      <w:r w:rsidR="00605154" w:rsidRPr="00ED0DB7">
        <w:rPr>
          <w:rFonts w:hint="eastAsia"/>
          <w:spacing w:val="-4"/>
        </w:rPr>
        <w:t>字节。</w:t>
      </w:r>
      <w:r w:rsidR="00605154" w:rsidRPr="00ED0DB7">
        <w:rPr>
          <w:rFonts w:hint="eastAsia"/>
        </w:rPr>
        <w:t>此</w:t>
      </w:r>
      <w:r w:rsidR="00605154" w:rsidRPr="00ED0DB7">
        <w:rPr>
          <w:rFonts w:hint="eastAsia"/>
        </w:rPr>
        <w:t>UDP</w:t>
      </w:r>
      <w:r w:rsidR="00605154" w:rsidRPr="00ED0DB7">
        <w:rPr>
          <w:rFonts w:hint="eastAsia"/>
        </w:rPr>
        <w:t>用户数据报是从客户发给服务器的（因为目的端口号</w:t>
      </w:r>
      <w:r w:rsidR="00204165" w:rsidRPr="00ED0DB7">
        <w:rPr>
          <w:rFonts w:hint="eastAsia"/>
        </w:rPr>
        <w:t xml:space="preserve"> </w:t>
      </w:r>
      <w:r w:rsidR="00605154" w:rsidRPr="00ED0DB7">
        <w:t>&lt;</w:t>
      </w:r>
      <w:r w:rsidR="00204165" w:rsidRPr="00ED0DB7">
        <w:rPr>
          <w:rFonts w:hint="eastAsia"/>
        </w:rPr>
        <w:t xml:space="preserve"> </w:t>
      </w:r>
      <w:r w:rsidR="00605154" w:rsidRPr="00ED0DB7">
        <w:t>1023</w:t>
      </w:r>
      <w:r w:rsidR="00605154" w:rsidRPr="00ED0DB7">
        <w:rPr>
          <w:rFonts w:hint="eastAsia"/>
        </w:rPr>
        <w:t>，是熟知端口）。服务器程序是</w:t>
      </w:r>
      <w:r w:rsidR="00605154" w:rsidRPr="00ED0DB7">
        <w:rPr>
          <w:rFonts w:hint="eastAsia"/>
        </w:rPr>
        <w:t>TFTP</w:t>
      </w:r>
      <w:r w:rsidR="00605154" w:rsidRPr="00ED0DB7">
        <w:rPr>
          <w:rFonts w:hint="eastAsia"/>
        </w:rPr>
        <w:t>（从</w:t>
      </w:r>
      <w:smartTag w:uri="urn:schemas-microsoft-com:office:smarttags" w:element="chsdate">
        <w:smartTagPr>
          <w:attr w:name="IsROCDate" w:val="False"/>
          <w:attr w:name="IsLunarDate" w:val="False"/>
          <w:attr w:name="Day" w:val="30"/>
          <w:attr w:name="Month" w:val="12"/>
          <w:attr w:name="Year" w:val="1899"/>
        </w:smartTagPr>
        <w:r w:rsidR="00605154" w:rsidRPr="00ED0DB7">
          <w:rPr>
            <w:rFonts w:hint="eastAsia"/>
          </w:rPr>
          <w:t>5.1.3</w:t>
        </w:r>
      </w:smartTag>
      <w:r w:rsidR="00605154" w:rsidRPr="00ED0DB7">
        <w:rPr>
          <w:rFonts w:hint="eastAsia"/>
        </w:rPr>
        <w:t>节表</w:t>
      </w:r>
      <w:r w:rsidR="00605154" w:rsidRPr="00ED0DB7">
        <w:rPr>
          <w:rFonts w:hint="eastAsia"/>
        </w:rPr>
        <w:t>5-2</w:t>
      </w:r>
      <w:r w:rsidR="00605154" w:rsidRPr="00ED0DB7">
        <w:rPr>
          <w:rFonts w:hint="eastAsia"/>
        </w:rPr>
        <w:t>的常用熟知端口号的表可查出）。</w:t>
      </w:r>
    </w:p>
    <w:p w14:paraId="4E57FD8D" w14:textId="23071D8D" w:rsidR="00605154" w:rsidRPr="00ED0DB7" w:rsidRDefault="008B1824" w:rsidP="002452CB">
      <w:pPr>
        <w:pStyle w:val="afff4"/>
        <w:spacing w:line="304" w:lineRule="atLeast"/>
        <w:ind w:left="629"/>
      </w:pPr>
      <w:r>
        <w:rPr>
          <w:rFonts w:hint="eastAsia"/>
        </w:rPr>
        <w:t>T</w:t>
      </w:r>
      <w:r w:rsidR="00605154" w:rsidRPr="00ED0DB7">
        <w:rPr>
          <w:rFonts w:hint="eastAsia"/>
        </w:rPr>
        <w:t>5-</w:t>
      </w:r>
      <w:r>
        <w:rPr>
          <w:rFonts w:hint="eastAsia"/>
        </w:rPr>
        <w:t>03</w:t>
      </w:r>
      <w:r w:rsidR="00605154" w:rsidRPr="00ED0DB7">
        <w:rPr>
          <w:rFonts w:hint="eastAsia"/>
        </w:rPr>
        <w:t xml:space="preserve"> </w:t>
      </w:r>
      <w:r w:rsidR="002452CB" w:rsidRPr="00ED0DB7">
        <w:rPr>
          <w:rFonts w:hint="eastAsia"/>
        </w:rPr>
        <w:tab/>
      </w:r>
      <w:r w:rsidR="00605154" w:rsidRPr="00ED0DB7">
        <w:rPr>
          <w:rFonts w:hint="eastAsia"/>
        </w:rPr>
        <w:t>如图</w:t>
      </w:r>
      <w:r w:rsidR="00EE7598">
        <w:rPr>
          <w:rFonts w:hint="eastAsia"/>
        </w:rPr>
        <w:t>5-1</w:t>
      </w:r>
      <w:r w:rsidR="00605154" w:rsidRPr="00ED0DB7">
        <w:rPr>
          <w:rFonts w:hint="eastAsia"/>
        </w:rPr>
        <w:t>所示。</w:t>
      </w:r>
    </w:p>
    <w:bookmarkStart w:id="3" w:name="_MON_1217182478"/>
    <w:bookmarkEnd w:id="3"/>
    <w:p w14:paraId="20A6D8AD" w14:textId="77777777" w:rsidR="007829EC" w:rsidRPr="00ED0DB7" w:rsidRDefault="002452CB" w:rsidP="002452CB">
      <w:pPr>
        <w:pStyle w:val="af1"/>
      </w:pPr>
      <w:r w:rsidRPr="00ED0DB7">
        <w:object w:dxaOrig="7218" w:dyaOrig="5391" w14:anchorId="0BE70190">
          <v:shape id="_x0000_i1034" type="#_x0000_t75" style="width:174.65pt;height:174.3pt" o:ole="">
            <v:imagedata r:id="rId27" o:title="" croptop="3997f" cropbottom="15850f" cropleft="3449f" cropright="27746f"/>
          </v:shape>
          <o:OLEObject Type="Embed" ProgID="PowerPoint.Show.8" ShapeID="_x0000_i1034" DrawAspect="Content" ObjectID="_1843603864" r:id="rId28"/>
        </w:object>
      </w:r>
    </w:p>
    <w:p w14:paraId="3BD31F24" w14:textId="77777777" w:rsidR="00605154" w:rsidRPr="00ED0DB7" w:rsidRDefault="00605154" w:rsidP="002452CB">
      <w:pPr>
        <w:pStyle w:val="af1"/>
      </w:pPr>
      <w:r w:rsidRPr="00ED0DB7">
        <w:rPr>
          <w:rFonts w:hint="eastAsia"/>
        </w:rPr>
        <w:t>旧的</w:t>
      </w:r>
      <w:r w:rsidRPr="00ED0DB7">
        <w:rPr>
          <w:rFonts w:hint="eastAsia"/>
        </w:rPr>
        <w:t>M</w:t>
      </w:r>
      <w:r w:rsidRPr="00ED0DB7">
        <w:rPr>
          <w:rFonts w:hint="eastAsia"/>
          <w:vertAlign w:val="subscript"/>
        </w:rPr>
        <w:t>0</w:t>
      </w:r>
      <w:r w:rsidRPr="00ED0DB7">
        <w:rPr>
          <w:rFonts w:hint="eastAsia"/>
        </w:rPr>
        <w:t>被当成是新的</w:t>
      </w:r>
      <w:r w:rsidRPr="00ED0DB7">
        <w:rPr>
          <w:rFonts w:hint="eastAsia"/>
        </w:rPr>
        <w:t>M</w:t>
      </w:r>
      <w:r w:rsidRPr="00ED0DB7">
        <w:rPr>
          <w:rFonts w:hint="eastAsia"/>
          <w:vertAlign w:val="subscript"/>
        </w:rPr>
        <w:t>0</w:t>
      </w:r>
      <w:r w:rsidRPr="00ED0DB7">
        <w:rPr>
          <w:rFonts w:hint="eastAsia"/>
        </w:rPr>
        <w:t>！</w:t>
      </w:r>
    </w:p>
    <w:p w14:paraId="2D5E8E0F" w14:textId="632FC7EF" w:rsidR="00605154" w:rsidRPr="00ED0DB7" w:rsidRDefault="00605154" w:rsidP="002452CB">
      <w:pPr>
        <w:pStyle w:val="af1"/>
      </w:pPr>
      <w:r w:rsidRPr="00ED0DB7">
        <w:rPr>
          <w:rFonts w:hint="eastAsia"/>
        </w:rPr>
        <w:t>图</w:t>
      </w:r>
      <w:r w:rsidR="00EE7598">
        <w:rPr>
          <w:rFonts w:hint="eastAsia"/>
        </w:rPr>
        <w:t>5-1</w:t>
      </w:r>
      <w:r w:rsidRPr="00ED0DB7">
        <w:rPr>
          <w:rFonts w:hint="eastAsia"/>
        </w:rPr>
        <w:t xml:space="preserve">  </w:t>
      </w:r>
      <w:r w:rsidRPr="00ED0DB7">
        <w:rPr>
          <w:rFonts w:hint="eastAsia"/>
        </w:rPr>
        <w:t>习题</w:t>
      </w:r>
      <w:r w:rsidR="00EE7598">
        <w:rPr>
          <w:rFonts w:hint="eastAsia"/>
        </w:rPr>
        <w:t>T</w:t>
      </w:r>
      <w:r w:rsidRPr="00ED0DB7">
        <w:rPr>
          <w:rFonts w:hint="eastAsia"/>
        </w:rPr>
        <w:t>5-</w:t>
      </w:r>
      <w:r w:rsidR="00EE7598">
        <w:rPr>
          <w:rFonts w:hint="eastAsia"/>
        </w:rPr>
        <w:t>03</w:t>
      </w:r>
      <w:r w:rsidRPr="00ED0DB7">
        <w:rPr>
          <w:rFonts w:hint="eastAsia"/>
        </w:rPr>
        <w:t>的图</w:t>
      </w:r>
    </w:p>
    <w:p w14:paraId="1F7C9118" w14:textId="5810634E" w:rsidR="00605154" w:rsidRPr="00ED0DB7" w:rsidRDefault="008B1824" w:rsidP="007829EC">
      <w:pPr>
        <w:pStyle w:val="afff4"/>
        <w:ind w:left="629"/>
      </w:pPr>
      <w:r>
        <w:rPr>
          <w:rFonts w:hint="eastAsia"/>
        </w:rPr>
        <w:t>T</w:t>
      </w:r>
      <w:r w:rsidR="00605154" w:rsidRPr="00ED0DB7">
        <w:rPr>
          <w:rFonts w:hint="eastAsia"/>
        </w:rPr>
        <w:t>5-</w:t>
      </w:r>
      <w:r>
        <w:rPr>
          <w:rFonts w:hint="eastAsia"/>
        </w:rPr>
        <w:t>04</w:t>
      </w:r>
      <w:r w:rsidR="00605154" w:rsidRPr="00ED0DB7">
        <w:rPr>
          <w:rFonts w:hint="eastAsia"/>
        </w:rPr>
        <w:t xml:space="preserve"> </w:t>
      </w:r>
      <w:r w:rsidR="002452CB" w:rsidRPr="00ED0DB7">
        <w:rPr>
          <w:rFonts w:hint="eastAsia"/>
        </w:rPr>
        <w:tab/>
      </w:r>
      <w:r w:rsidR="00605154" w:rsidRPr="00ED0DB7">
        <w:rPr>
          <w:rFonts w:hint="eastAsia"/>
        </w:rPr>
        <w:t>如图</w:t>
      </w:r>
      <w:r w:rsidR="00EE7598">
        <w:rPr>
          <w:rFonts w:hint="eastAsia"/>
        </w:rPr>
        <w:t>5-2</w:t>
      </w:r>
      <w:r w:rsidR="00605154" w:rsidRPr="00ED0DB7">
        <w:rPr>
          <w:rFonts w:hint="eastAsia"/>
        </w:rPr>
        <w:t>所示，设发送窗口记为</w:t>
      </w:r>
      <w:r w:rsidR="00605154" w:rsidRPr="00ED0DB7">
        <w:rPr>
          <w:rFonts w:hint="eastAsia"/>
          <w:i/>
        </w:rPr>
        <w:t>W</w:t>
      </w:r>
      <w:r w:rsidR="00605154" w:rsidRPr="00ED0DB7">
        <w:rPr>
          <w:rFonts w:hint="eastAsia"/>
          <w:i/>
          <w:vertAlign w:val="subscript"/>
        </w:rPr>
        <w:t>T</w:t>
      </w:r>
      <w:r w:rsidR="00605154" w:rsidRPr="00ED0DB7">
        <w:rPr>
          <w:rFonts w:hint="eastAsia"/>
        </w:rPr>
        <w:t>，接收窗口记为</w:t>
      </w:r>
      <w:r w:rsidR="00605154" w:rsidRPr="00ED0DB7">
        <w:rPr>
          <w:rFonts w:hint="eastAsia"/>
          <w:i/>
        </w:rPr>
        <w:t>W</w:t>
      </w:r>
      <w:r w:rsidR="00605154" w:rsidRPr="00ED0DB7">
        <w:rPr>
          <w:rFonts w:hint="eastAsia"/>
          <w:i/>
          <w:vertAlign w:val="subscript"/>
        </w:rPr>
        <w:t>R</w:t>
      </w:r>
      <w:r w:rsidR="00605154" w:rsidRPr="00ED0DB7">
        <w:rPr>
          <w:rFonts w:hint="eastAsia"/>
        </w:rPr>
        <w:t>。假定用</w:t>
      </w:r>
      <w:r w:rsidR="00605154" w:rsidRPr="00ED0DB7">
        <w:rPr>
          <w:rFonts w:hint="eastAsia"/>
        </w:rPr>
        <w:t>3</w:t>
      </w:r>
      <w:r w:rsidR="00605154" w:rsidRPr="00ED0DB7">
        <w:rPr>
          <w:rFonts w:hint="eastAsia"/>
        </w:rPr>
        <w:t>比特进行编号。设接收窗口正好在</w:t>
      </w:r>
      <w:r w:rsidR="00605154" w:rsidRPr="00ED0DB7">
        <w:rPr>
          <w:rFonts w:hint="eastAsia"/>
        </w:rPr>
        <w:t>7</w:t>
      </w:r>
      <w:r w:rsidR="00605154" w:rsidRPr="00ED0DB7">
        <w:rPr>
          <w:rFonts w:hint="eastAsia"/>
        </w:rPr>
        <w:t>号分组处（有阴影的分组）。发送窗口</w:t>
      </w:r>
      <w:r w:rsidR="00605154" w:rsidRPr="00ED0DB7">
        <w:rPr>
          <w:rFonts w:hint="eastAsia"/>
          <w:i/>
        </w:rPr>
        <w:t>W</w:t>
      </w:r>
      <w:r w:rsidR="00605154" w:rsidRPr="00ED0DB7">
        <w:rPr>
          <w:rFonts w:hint="eastAsia"/>
          <w:i/>
          <w:vertAlign w:val="subscript"/>
        </w:rPr>
        <w:t>T</w:t>
      </w:r>
      <w:r w:rsidR="00605154" w:rsidRPr="00ED0DB7">
        <w:rPr>
          <w:rFonts w:hint="eastAsia"/>
        </w:rPr>
        <w:t>的位置不可能比②更靠前，也不可能比③更靠后，也可能不是这种极端位置，如①。</w:t>
      </w:r>
    </w:p>
    <w:p w14:paraId="08D70FAD" w14:textId="77777777" w:rsidR="00605154" w:rsidRPr="00ED0DB7" w:rsidRDefault="00605154" w:rsidP="007829EC">
      <w:pPr>
        <w:pStyle w:val="afff4"/>
        <w:ind w:left="629"/>
      </w:pPr>
      <w:r w:rsidRPr="00ED0DB7">
        <w:rPr>
          <w:rFonts w:hint="eastAsia"/>
        </w:rPr>
        <w:t xml:space="preserve">    </w:t>
      </w:r>
      <w:r w:rsidR="002452CB" w:rsidRPr="00ED0DB7">
        <w:rPr>
          <w:rFonts w:hint="eastAsia"/>
        </w:rPr>
        <w:tab/>
      </w:r>
      <w:r w:rsidRPr="00ED0DB7">
        <w:rPr>
          <w:rFonts w:hint="eastAsia"/>
        </w:rPr>
        <w:t>对于①和②的情况，在</w:t>
      </w:r>
      <w:r w:rsidRPr="00ED0DB7">
        <w:rPr>
          <w:rFonts w:hint="eastAsia"/>
          <w:i/>
        </w:rPr>
        <w:t>W</w:t>
      </w:r>
      <w:r w:rsidRPr="00ED0DB7">
        <w:rPr>
          <w:rFonts w:hint="eastAsia"/>
          <w:i/>
          <w:vertAlign w:val="subscript"/>
        </w:rPr>
        <w:t>T</w:t>
      </w:r>
      <w:r w:rsidRPr="00ED0DB7">
        <w:rPr>
          <w:rFonts w:hint="eastAsia"/>
        </w:rPr>
        <w:t>的范围内无重复序号，即</w:t>
      </w:r>
      <w:r w:rsidRPr="00ED0DB7">
        <w:rPr>
          <w:rFonts w:hint="eastAsia"/>
          <w:i/>
        </w:rPr>
        <w:t>W</w:t>
      </w:r>
      <w:r w:rsidRPr="00ED0DB7">
        <w:rPr>
          <w:rFonts w:hint="eastAsia"/>
          <w:i/>
          <w:vertAlign w:val="subscript"/>
        </w:rPr>
        <w:t>T</w:t>
      </w:r>
      <w:r w:rsidR="00204165" w:rsidRPr="00ED0DB7">
        <w:rPr>
          <w:rFonts w:hint="eastAsia"/>
          <w:i/>
        </w:rPr>
        <w:t xml:space="preserve"> </w:t>
      </w:r>
      <w:r w:rsidR="00E300AE" w:rsidRPr="00ED0DB7">
        <w:rPr>
          <w:rFonts w:hint="eastAsia"/>
        </w:rPr>
        <w:t>≤</w:t>
      </w:r>
      <w:r w:rsidR="00204165" w:rsidRPr="00ED0DB7">
        <w:rPr>
          <w:rFonts w:hint="eastAsia"/>
        </w:rPr>
        <w:t xml:space="preserve"> </w:t>
      </w:r>
      <w:r w:rsidRPr="00ED0DB7">
        <w:rPr>
          <w:rFonts w:hint="eastAsia"/>
        </w:rPr>
        <w:t>2</w:t>
      </w:r>
      <w:r w:rsidRPr="00ED0DB7">
        <w:rPr>
          <w:rFonts w:hint="eastAsia"/>
          <w:i/>
          <w:vertAlign w:val="superscript"/>
        </w:rPr>
        <w:t>n</w:t>
      </w:r>
      <w:r w:rsidRPr="00ED0DB7">
        <w:rPr>
          <w:rFonts w:hint="eastAsia"/>
        </w:rPr>
        <w:t>。</w:t>
      </w:r>
    </w:p>
    <w:p w14:paraId="3D811E0A" w14:textId="77777777" w:rsidR="00605154" w:rsidRPr="00ED0DB7" w:rsidRDefault="00605154" w:rsidP="007829EC">
      <w:pPr>
        <w:pStyle w:val="afff4"/>
        <w:ind w:left="629"/>
      </w:pPr>
      <w:r w:rsidRPr="00ED0DB7">
        <w:rPr>
          <w:rFonts w:hint="eastAsia"/>
        </w:rPr>
        <w:t xml:space="preserve">    </w:t>
      </w:r>
      <w:r w:rsidR="002452CB" w:rsidRPr="00ED0DB7">
        <w:rPr>
          <w:rFonts w:hint="eastAsia"/>
        </w:rPr>
        <w:tab/>
      </w:r>
      <w:r w:rsidRPr="00ED0DB7">
        <w:rPr>
          <w:rFonts w:hint="eastAsia"/>
        </w:rPr>
        <w:t>对于③的情况，在</w:t>
      </w:r>
      <w:r w:rsidRPr="00ED0DB7">
        <w:rPr>
          <w:rFonts w:hint="eastAsia"/>
          <w:i/>
        </w:rPr>
        <w:t>W</w:t>
      </w:r>
      <w:r w:rsidRPr="00ED0DB7">
        <w:rPr>
          <w:rFonts w:hint="eastAsia"/>
          <w:i/>
          <w:vertAlign w:val="subscript"/>
        </w:rPr>
        <w:t>T</w:t>
      </w:r>
      <w:r w:rsidRPr="00ED0DB7">
        <w:rPr>
          <w:rFonts w:hint="eastAsia"/>
        </w:rPr>
        <w:t xml:space="preserve"> </w:t>
      </w:r>
      <w:r w:rsidRPr="00ED0DB7">
        <w:rPr>
          <w:rFonts w:hint="eastAsia"/>
        </w:rPr>
        <w:sym w:font="Symbol" w:char="F02B"/>
      </w:r>
      <w:r w:rsidRPr="00ED0DB7">
        <w:rPr>
          <w:rFonts w:hint="eastAsia"/>
        </w:rPr>
        <w:t xml:space="preserve"> </w:t>
      </w:r>
      <w:r w:rsidRPr="00ED0DB7">
        <w:rPr>
          <w:rFonts w:hint="eastAsia"/>
          <w:i/>
        </w:rPr>
        <w:t>W</w:t>
      </w:r>
      <w:r w:rsidRPr="00ED0DB7">
        <w:rPr>
          <w:i/>
          <w:vertAlign w:val="subscript"/>
        </w:rPr>
        <w:t>R</w:t>
      </w:r>
      <w:r w:rsidRPr="00ED0DB7">
        <w:rPr>
          <w:rFonts w:hint="eastAsia"/>
        </w:rPr>
        <w:t>的范围内无重复序号，即</w:t>
      </w:r>
      <w:r w:rsidRPr="00ED0DB7">
        <w:rPr>
          <w:rFonts w:hint="eastAsia"/>
          <w:i/>
        </w:rPr>
        <w:t>W</w:t>
      </w:r>
      <w:r w:rsidRPr="00ED0DB7">
        <w:rPr>
          <w:rFonts w:hint="eastAsia"/>
          <w:i/>
          <w:vertAlign w:val="subscript"/>
        </w:rPr>
        <w:t>T</w:t>
      </w:r>
      <w:r w:rsidRPr="00ED0DB7">
        <w:rPr>
          <w:rFonts w:hint="eastAsia"/>
        </w:rPr>
        <w:t xml:space="preserve"> </w:t>
      </w:r>
      <w:r w:rsidRPr="00ED0DB7">
        <w:rPr>
          <w:rFonts w:hint="eastAsia"/>
        </w:rPr>
        <w:sym w:font="Symbol" w:char="F02B"/>
      </w:r>
      <w:r w:rsidRPr="00ED0DB7">
        <w:rPr>
          <w:rFonts w:hint="eastAsia"/>
        </w:rPr>
        <w:t xml:space="preserve"> </w:t>
      </w:r>
      <w:r w:rsidRPr="00ED0DB7">
        <w:rPr>
          <w:rFonts w:hint="eastAsia"/>
          <w:i/>
        </w:rPr>
        <w:t>W</w:t>
      </w:r>
      <w:r w:rsidRPr="00ED0DB7">
        <w:rPr>
          <w:rFonts w:hint="eastAsia"/>
          <w:i/>
          <w:vertAlign w:val="subscript"/>
        </w:rPr>
        <w:t>R</w:t>
      </w:r>
      <w:r w:rsidR="00204165" w:rsidRPr="00ED0DB7">
        <w:rPr>
          <w:rFonts w:hint="eastAsia"/>
          <w:i/>
        </w:rPr>
        <w:t xml:space="preserve"> </w:t>
      </w:r>
      <w:r w:rsidR="00E300AE" w:rsidRPr="00ED0DB7">
        <w:rPr>
          <w:rFonts w:hint="eastAsia"/>
        </w:rPr>
        <w:t>≤</w:t>
      </w:r>
      <w:r w:rsidR="00204165" w:rsidRPr="00ED0DB7">
        <w:rPr>
          <w:rFonts w:hint="eastAsia"/>
        </w:rPr>
        <w:t xml:space="preserve"> </w:t>
      </w:r>
      <w:r w:rsidRPr="00ED0DB7">
        <w:rPr>
          <w:rFonts w:hint="eastAsia"/>
        </w:rPr>
        <w:t>2</w:t>
      </w:r>
      <w:r w:rsidRPr="00ED0DB7">
        <w:rPr>
          <w:rFonts w:hint="eastAsia"/>
          <w:i/>
          <w:vertAlign w:val="superscript"/>
        </w:rPr>
        <w:t>n</w:t>
      </w:r>
      <w:r w:rsidRPr="00ED0DB7">
        <w:rPr>
          <w:rFonts w:hint="eastAsia"/>
        </w:rPr>
        <w:t>。</w:t>
      </w:r>
    </w:p>
    <w:p w14:paraId="1D6A3655" w14:textId="77777777" w:rsidR="00605154" w:rsidRPr="00ED0DB7" w:rsidRDefault="002452CB" w:rsidP="007829EC">
      <w:pPr>
        <w:pStyle w:val="afff4"/>
        <w:ind w:left="629"/>
      </w:pPr>
      <w:r w:rsidRPr="00ED0DB7">
        <w:rPr>
          <w:rFonts w:hint="eastAsia"/>
        </w:rPr>
        <w:tab/>
      </w:r>
      <w:r w:rsidR="00605154" w:rsidRPr="00ED0DB7">
        <w:rPr>
          <w:rFonts w:hint="eastAsia"/>
        </w:rPr>
        <w:t>现在</w:t>
      </w:r>
      <w:r w:rsidR="00605154" w:rsidRPr="00ED0DB7">
        <w:rPr>
          <w:rFonts w:hint="eastAsia"/>
          <w:i/>
        </w:rPr>
        <w:t>W</w:t>
      </w:r>
      <w:r w:rsidR="00605154" w:rsidRPr="00ED0DB7">
        <w:rPr>
          <w:rFonts w:hint="eastAsia"/>
          <w:i/>
          <w:vertAlign w:val="subscript"/>
        </w:rPr>
        <w:t>R</w:t>
      </w:r>
      <w:r w:rsidR="00605154" w:rsidRPr="00ED0DB7">
        <w:rPr>
          <w:rFonts w:hint="eastAsia"/>
        </w:rPr>
        <w:t xml:space="preserve"> = 1</w:t>
      </w:r>
      <w:r w:rsidR="00605154" w:rsidRPr="00ED0DB7">
        <w:rPr>
          <w:rFonts w:hint="eastAsia"/>
        </w:rPr>
        <w:t>，故发送窗口的最大值</w:t>
      </w:r>
      <w:r w:rsidR="00605154" w:rsidRPr="00ED0DB7">
        <w:rPr>
          <w:rFonts w:hint="eastAsia"/>
          <w:i/>
        </w:rPr>
        <w:t>W</w:t>
      </w:r>
      <w:r w:rsidR="00605154" w:rsidRPr="00ED0DB7">
        <w:rPr>
          <w:rFonts w:hint="eastAsia"/>
          <w:i/>
          <w:vertAlign w:val="subscript"/>
        </w:rPr>
        <w:t>T</w:t>
      </w:r>
      <w:r w:rsidR="00204165" w:rsidRPr="00ED0DB7">
        <w:rPr>
          <w:rFonts w:hint="eastAsia"/>
          <w:i/>
        </w:rPr>
        <w:t xml:space="preserve"> </w:t>
      </w:r>
      <w:r w:rsidR="00E300AE" w:rsidRPr="00ED0DB7">
        <w:rPr>
          <w:rFonts w:hint="eastAsia"/>
        </w:rPr>
        <w:t>≤</w:t>
      </w:r>
      <w:r w:rsidR="00204165" w:rsidRPr="00ED0DB7">
        <w:rPr>
          <w:rFonts w:hint="eastAsia"/>
        </w:rPr>
        <w:t xml:space="preserve"> </w:t>
      </w:r>
      <w:r w:rsidR="00605154" w:rsidRPr="00ED0DB7">
        <w:rPr>
          <w:rFonts w:hint="eastAsia"/>
        </w:rPr>
        <w:t>2</w:t>
      </w:r>
      <w:r w:rsidR="00605154" w:rsidRPr="00ED0DB7">
        <w:rPr>
          <w:rFonts w:hint="eastAsia"/>
          <w:i/>
          <w:vertAlign w:val="superscript"/>
        </w:rPr>
        <w:t>n</w:t>
      </w:r>
      <w:r w:rsidR="00605154" w:rsidRPr="00ED0DB7">
        <w:rPr>
          <w:rFonts w:hint="eastAsia"/>
        </w:rPr>
        <w:t xml:space="preserve"> </w:t>
      </w:r>
      <w:r w:rsidR="00605154" w:rsidRPr="00ED0DB7">
        <w:t>–</w:t>
      </w:r>
      <w:r w:rsidR="00605154" w:rsidRPr="00ED0DB7">
        <w:rPr>
          <w:rFonts w:hint="eastAsia"/>
        </w:rPr>
        <w:t xml:space="preserve"> 1</w:t>
      </w:r>
      <w:r w:rsidR="00605154" w:rsidRPr="00ED0DB7">
        <w:rPr>
          <w:rFonts w:hint="eastAsia"/>
        </w:rPr>
        <w:t>。</w:t>
      </w:r>
    </w:p>
    <w:p w14:paraId="0EB32669" w14:textId="77777777" w:rsidR="00605154" w:rsidRPr="00ED0DB7" w:rsidRDefault="00815751" w:rsidP="00B72731">
      <w:pPr>
        <w:pStyle w:val="af1"/>
        <w:spacing w:after="0"/>
      </w:pPr>
      <w:r w:rsidRPr="00146E0E">
        <w:object w:dxaOrig="7200" w:dyaOrig="5400" w14:anchorId="3833B9FE">
          <v:shape id="_x0000_i1035" type="#_x0000_t75" style="width:324.2pt;height:1in" o:ole="">
            <v:imagedata r:id="rId29" o:title="" croptop="12251f" cropbottom="35802f" cropleft="3268f" cropright="3312f"/>
          </v:shape>
          <o:OLEObject Type="Embed" ProgID="PowerPoint.Show.8" ShapeID="_x0000_i1035" DrawAspect="Content" ObjectID="_1843603865" r:id="rId30"/>
        </w:object>
      </w:r>
    </w:p>
    <w:p w14:paraId="09D54138" w14:textId="43AC57A3" w:rsidR="00605154" w:rsidRPr="00ED0DB7" w:rsidRDefault="00605154" w:rsidP="002452CB">
      <w:pPr>
        <w:pStyle w:val="af1"/>
      </w:pPr>
      <w:r w:rsidRPr="00ED0DB7">
        <w:rPr>
          <w:rFonts w:hint="eastAsia"/>
        </w:rPr>
        <w:t>图</w:t>
      </w:r>
      <w:r w:rsidR="00EE7598">
        <w:rPr>
          <w:rFonts w:hint="eastAsia"/>
        </w:rPr>
        <w:t>5-2</w:t>
      </w:r>
      <w:r w:rsidRPr="00ED0DB7">
        <w:rPr>
          <w:rFonts w:hint="eastAsia"/>
        </w:rPr>
        <w:t xml:space="preserve">  </w:t>
      </w:r>
      <w:r w:rsidRPr="00ED0DB7">
        <w:rPr>
          <w:rFonts w:hint="eastAsia"/>
        </w:rPr>
        <w:t>习题</w:t>
      </w:r>
      <w:r w:rsidR="00EE7598">
        <w:rPr>
          <w:rFonts w:hint="eastAsia"/>
        </w:rPr>
        <w:t>T</w:t>
      </w:r>
      <w:r w:rsidRPr="00ED0DB7">
        <w:rPr>
          <w:rFonts w:hint="eastAsia"/>
        </w:rPr>
        <w:t>5-</w:t>
      </w:r>
      <w:r w:rsidR="00EE7598">
        <w:rPr>
          <w:rFonts w:hint="eastAsia"/>
        </w:rPr>
        <w:t>04</w:t>
      </w:r>
      <w:r w:rsidRPr="00ED0DB7">
        <w:rPr>
          <w:rFonts w:hint="eastAsia"/>
        </w:rPr>
        <w:t>的图</w:t>
      </w:r>
    </w:p>
    <w:p w14:paraId="5533C83A" w14:textId="448A37DD" w:rsidR="00605154" w:rsidRPr="00ED0DB7" w:rsidRDefault="008B1824" w:rsidP="00B72731">
      <w:pPr>
        <w:pStyle w:val="afff4"/>
        <w:ind w:left="629"/>
      </w:pPr>
      <w:r>
        <w:rPr>
          <w:rFonts w:hint="eastAsia"/>
        </w:rPr>
        <w:t>T</w:t>
      </w:r>
      <w:r w:rsidR="00605154" w:rsidRPr="00ED0DB7">
        <w:rPr>
          <w:rFonts w:hint="eastAsia"/>
        </w:rPr>
        <w:t>5-</w:t>
      </w:r>
      <w:r>
        <w:rPr>
          <w:rFonts w:hint="eastAsia"/>
        </w:rPr>
        <w:t>05</w:t>
      </w:r>
      <w:r w:rsidR="00605154" w:rsidRPr="00ED0DB7">
        <w:rPr>
          <w:rFonts w:hint="eastAsia"/>
        </w:rPr>
        <w:t xml:space="preserve"> </w:t>
      </w:r>
      <w:r w:rsidR="002452CB" w:rsidRPr="00ED0DB7">
        <w:rPr>
          <w:rFonts w:hint="eastAsia"/>
        </w:rPr>
        <w:tab/>
      </w:r>
      <w:r w:rsidR="00B72731" w:rsidRPr="00ED0DB7">
        <w:rPr>
          <w:rFonts w:hint="eastAsia"/>
        </w:rPr>
        <w:t>用相对发送时间实现一个链表（见图</w:t>
      </w:r>
      <w:r w:rsidR="00EE7598">
        <w:rPr>
          <w:rFonts w:hint="eastAsia"/>
        </w:rPr>
        <w:t>5-3</w:t>
      </w:r>
      <w:r w:rsidR="00B72731" w:rsidRPr="00ED0DB7">
        <w:rPr>
          <w:rFonts w:hint="eastAsia"/>
        </w:rPr>
        <w:t>）。</w:t>
      </w:r>
    </w:p>
    <w:p w14:paraId="3E952C77" w14:textId="77777777" w:rsidR="002452CB" w:rsidRPr="00ED0DB7" w:rsidRDefault="002452CB" w:rsidP="002452CB">
      <w:pPr>
        <w:pStyle w:val="666666"/>
      </w:pPr>
    </w:p>
    <w:p w14:paraId="7BD7B16F" w14:textId="77777777" w:rsidR="00605154" w:rsidRPr="00ED0DB7" w:rsidRDefault="00C95F3F" w:rsidP="00B72731">
      <w:pPr>
        <w:pStyle w:val="af1"/>
        <w:spacing w:after="0"/>
      </w:pPr>
      <w:r w:rsidRPr="00C27EB5">
        <w:object w:dxaOrig="7155" w:dyaOrig="5397" w14:anchorId="33732675">
          <v:shape id="_x0000_i1036" type="#_x0000_t75" style="width:349.2pt;height:87pt" o:ole="">
            <v:imagedata r:id="rId31" o:title="" croptop="9462f" cropbottom="34901f" cropleft="740f" cropright="567f"/>
          </v:shape>
          <o:OLEObject Type="Embed" ProgID="PowerPoint.Show.8" ShapeID="_x0000_i1036" DrawAspect="Content" ObjectID="_1843603866" r:id="rId32"/>
        </w:object>
      </w:r>
    </w:p>
    <w:p w14:paraId="1CBEF838" w14:textId="2CA711F0" w:rsidR="00605154" w:rsidRPr="00ED0DB7" w:rsidRDefault="00605154" w:rsidP="002452CB">
      <w:pPr>
        <w:pStyle w:val="af1"/>
      </w:pPr>
      <w:r w:rsidRPr="00ED0DB7">
        <w:rPr>
          <w:rFonts w:hint="eastAsia"/>
        </w:rPr>
        <w:t>图</w:t>
      </w:r>
      <w:r w:rsidR="00EE7598">
        <w:rPr>
          <w:rFonts w:hint="eastAsia"/>
        </w:rPr>
        <w:t>5-3</w:t>
      </w:r>
      <w:r w:rsidRPr="00ED0DB7">
        <w:rPr>
          <w:rFonts w:hint="eastAsia"/>
        </w:rPr>
        <w:t xml:space="preserve">  </w:t>
      </w:r>
      <w:r w:rsidRPr="00ED0DB7">
        <w:rPr>
          <w:rFonts w:hint="eastAsia"/>
        </w:rPr>
        <w:t>习题</w:t>
      </w:r>
      <w:r w:rsidR="00EE7598">
        <w:rPr>
          <w:rFonts w:hint="eastAsia"/>
        </w:rPr>
        <w:t>T</w:t>
      </w:r>
      <w:r w:rsidRPr="00ED0DB7">
        <w:rPr>
          <w:rFonts w:hint="eastAsia"/>
        </w:rPr>
        <w:t>5-</w:t>
      </w:r>
      <w:r w:rsidR="00EE7598">
        <w:rPr>
          <w:rFonts w:hint="eastAsia"/>
        </w:rPr>
        <w:t>05</w:t>
      </w:r>
      <w:r w:rsidRPr="00ED0DB7">
        <w:rPr>
          <w:rFonts w:hint="eastAsia"/>
        </w:rPr>
        <w:t>的图</w:t>
      </w:r>
    </w:p>
    <w:p w14:paraId="654550C9" w14:textId="2067E527" w:rsidR="00605154" w:rsidRPr="00ED0DB7" w:rsidRDefault="008B1824" w:rsidP="002452CB">
      <w:pPr>
        <w:pStyle w:val="19"/>
        <w:ind w:left="978" w:hanging="978"/>
      </w:pPr>
      <w:r>
        <w:rPr>
          <w:rFonts w:hint="eastAsia"/>
        </w:rPr>
        <w:t>T</w:t>
      </w:r>
      <w:r w:rsidR="00605154" w:rsidRPr="00ED0DB7">
        <w:rPr>
          <w:rFonts w:hint="eastAsia"/>
        </w:rPr>
        <w:t>5-</w:t>
      </w:r>
      <w:r>
        <w:rPr>
          <w:rFonts w:hint="eastAsia"/>
        </w:rPr>
        <w:t>06</w:t>
      </w:r>
      <w:r w:rsidR="00605154" w:rsidRPr="00ED0DB7">
        <w:rPr>
          <w:rFonts w:hint="eastAsia"/>
        </w:rPr>
        <w:t xml:space="preserve"> </w:t>
      </w:r>
      <w:r w:rsidR="002452CB" w:rsidRPr="00ED0DB7">
        <w:rPr>
          <w:rFonts w:hint="eastAsia"/>
        </w:rPr>
        <w:tab/>
        <w:t>(1)</w:t>
      </w:r>
      <w:r w:rsidR="002452CB" w:rsidRPr="00ED0DB7">
        <w:rPr>
          <w:rFonts w:hint="eastAsia"/>
        </w:rPr>
        <w:tab/>
      </w:r>
      <w:r w:rsidR="00605154" w:rsidRPr="00ED0DB7">
        <w:rPr>
          <w:rFonts w:hint="eastAsia"/>
        </w:rPr>
        <w:t>序号到</w:t>
      </w:r>
      <w:r w:rsidR="00605154" w:rsidRPr="00ED0DB7">
        <w:rPr>
          <w:rFonts w:hint="eastAsia"/>
        </w:rPr>
        <w:t>4</w:t>
      </w:r>
      <w:r w:rsidR="00605154" w:rsidRPr="00ED0DB7">
        <w:rPr>
          <w:rFonts w:hint="eastAsia"/>
        </w:rPr>
        <w:t>为止的分组都已收到。若这些确认都已到达发送方，则发送窗口的范围是</w:t>
      </w:r>
      <w:r w:rsidR="00605154" w:rsidRPr="00ED0DB7">
        <w:rPr>
          <w:rFonts w:hint="eastAsia"/>
        </w:rPr>
        <w:t>[5, 7]</w:t>
      </w:r>
      <w:r w:rsidR="00605154" w:rsidRPr="00ED0DB7">
        <w:rPr>
          <w:rFonts w:hint="eastAsia"/>
        </w:rPr>
        <w:t>。假定所有的确认都丢失了，发送方没有收到这些确认。这时，发送窗口应为</w:t>
      </w:r>
      <w:r w:rsidR="00605154" w:rsidRPr="00ED0DB7">
        <w:rPr>
          <w:rFonts w:hint="eastAsia"/>
        </w:rPr>
        <w:t>[2, 4]</w:t>
      </w:r>
      <w:r w:rsidR="00605154" w:rsidRPr="00ED0DB7">
        <w:rPr>
          <w:rFonts w:hint="eastAsia"/>
        </w:rPr>
        <w:t>。因此，发送窗</w:t>
      </w:r>
      <w:r w:rsidR="00605154" w:rsidRPr="00C95F3F">
        <w:rPr>
          <w:rFonts w:hint="eastAsia"/>
        </w:rPr>
        <w:t>口可以是</w:t>
      </w:r>
      <w:r w:rsidR="00605154" w:rsidRPr="00C95F3F">
        <w:rPr>
          <w:rFonts w:hint="eastAsia"/>
        </w:rPr>
        <w:t>[2, 4], [3, 5], [4, 6], [5, 7]</w:t>
      </w:r>
      <w:r w:rsidR="00605154" w:rsidRPr="00C95F3F">
        <w:rPr>
          <w:rFonts w:hint="eastAsia"/>
        </w:rPr>
        <w:t>中的任何一个。</w:t>
      </w:r>
    </w:p>
    <w:p w14:paraId="2F39240F" w14:textId="77777777" w:rsidR="00605154" w:rsidRPr="00ED0DB7" w:rsidRDefault="00605154" w:rsidP="002452CB">
      <w:pPr>
        <w:pStyle w:val="19"/>
        <w:ind w:left="978" w:hanging="978"/>
      </w:pPr>
      <w:r w:rsidRPr="00ED0DB7">
        <w:rPr>
          <w:rFonts w:hint="eastAsia"/>
        </w:rPr>
        <w:t xml:space="preserve">   </w:t>
      </w:r>
      <w:r w:rsidR="002452CB" w:rsidRPr="00ED0DB7">
        <w:rPr>
          <w:rFonts w:hint="eastAsia"/>
        </w:rPr>
        <w:tab/>
      </w:r>
      <w:r w:rsidRPr="00ED0DB7">
        <w:rPr>
          <w:rFonts w:hint="eastAsia"/>
        </w:rPr>
        <w:t>(2)</w:t>
      </w:r>
      <w:r w:rsidR="002452CB" w:rsidRPr="00ED0DB7">
        <w:rPr>
          <w:rFonts w:hint="eastAsia"/>
        </w:rPr>
        <w:tab/>
      </w:r>
      <w:r w:rsidRPr="00ED0DB7">
        <w:rPr>
          <w:rFonts w:hint="eastAsia"/>
        </w:rPr>
        <w:t>接收方期望收到序号</w:t>
      </w:r>
      <w:r w:rsidRPr="00ED0DB7">
        <w:rPr>
          <w:rFonts w:hint="eastAsia"/>
        </w:rPr>
        <w:t>5</w:t>
      </w:r>
      <w:r w:rsidRPr="00ED0DB7">
        <w:rPr>
          <w:rFonts w:hint="eastAsia"/>
        </w:rPr>
        <w:t>的分组，说明序号为</w:t>
      </w:r>
      <w:r w:rsidRPr="00ED0DB7">
        <w:rPr>
          <w:rFonts w:hint="eastAsia"/>
        </w:rPr>
        <w:t>2, 3, 4</w:t>
      </w:r>
      <w:r w:rsidRPr="00ED0DB7">
        <w:rPr>
          <w:rFonts w:hint="eastAsia"/>
        </w:rPr>
        <w:t>的分组都已收到，并且发送了确认。对序号为</w:t>
      </w:r>
      <w:r w:rsidRPr="00ED0DB7">
        <w:rPr>
          <w:rFonts w:hint="eastAsia"/>
        </w:rPr>
        <w:t>1</w:t>
      </w:r>
      <w:r w:rsidRPr="00ED0DB7">
        <w:rPr>
          <w:rFonts w:hint="eastAsia"/>
        </w:rPr>
        <w:t>的分组的确认肯定被发送方收到了，否则发送方不可能发送</w:t>
      </w:r>
      <w:r w:rsidRPr="00ED0DB7">
        <w:rPr>
          <w:rFonts w:hint="eastAsia"/>
        </w:rPr>
        <w:t>4</w:t>
      </w:r>
      <w:r w:rsidRPr="00ED0DB7">
        <w:rPr>
          <w:rFonts w:hint="eastAsia"/>
        </w:rPr>
        <w:lastRenderedPageBreak/>
        <w:t>号分组。可见，对序号为</w:t>
      </w:r>
      <w:r w:rsidRPr="00ED0DB7">
        <w:rPr>
          <w:rFonts w:hint="eastAsia"/>
        </w:rPr>
        <w:t>2, 3, 4</w:t>
      </w:r>
      <w:r w:rsidRPr="00ED0DB7">
        <w:rPr>
          <w:rFonts w:hint="eastAsia"/>
        </w:rPr>
        <w:t>的分组的确认有可能仍滞留在网络中。这些确认用来确认序号为</w:t>
      </w:r>
      <w:r w:rsidRPr="00ED0DB7">
        <w:rPr>
          <w:rFonts w:hint="eastAsia"/>
        </w:rPr>
        <w:t>2, 3, 4</w:t>
      </w:r>
      <w:r w:rsidRPr="00ED0DB7">
        <w:rPr>
          <w:rFonts w:hint="eastAsia"/>
        </w:rPr>
        <w:t>的分组。</w:t>
      </w:r>
    </w:p>
    <w:p w14:paraId="3E2922A6" w14:textId="4CCECF27" w:rsidR="00605154" w:rsidRPr="00ED0DB7" w:rsidRDefault="008B1824" w:rsidP="00801790">
      <w:pPr>
        <w:pStyle w:val="19"/>
        <w:ind w:left="978" w:hanging="978"/>
      </w:pPr>
      <w:r>
        <w:rPr>
          <w:rFonts w:hint="eastAsia"/>
        </w:rPr>
        <w:t>T</w:t>
      </w:r>
      <w:r w:rsidR="00605154" w:rsidRPr="00ED0DB7">
        <w:rPr>
          <w:rFonts w:hint="eastAsia"/>
        </w:rPr>
        <w:t>5-</w:t>
      </w:r>
      <w:r>
        <w:rPr>
          <w:rFonts w:hint="eastAsia"/>
        </w:rPr>
        <w:t>07</w:t>
      </w:r>
      <w:r w:rsidR="00605154" w:rsidRPr="00ED0DB7">
        <w:rPr>
          <w:rFonts w:hint="eastAsia"/>
        </w:rPr>
        <w:t xml:space="preserve"> </w:t>
      </w:r>
      <w:r w:rsidR="002452CB" w:rsidRPr="00ED0DB7">
        <w:rPr>
          <w:rFonts w:hint="eastAsia"/>
        </w:rPr>
        <w:tab/>
      </w:r>
      <w:r w:rsidR="00801790" w:rsidRPr="00ED0DB7">
        <w:rPr>
          <w:rFonts w:hint="eastAsia"/>
        </w:rPr>
        <w:t>(1)</w:t>
      </w:r>
      <w:r w:rsidR="00801790" w:rsidRPr="00ED0DB7">
        <w:rPr>
          <w:rFonts w:hint="eastAsia"/>
        </w:rPr>
        <w:tab/>
      </w:r>
      <w:r w:rsidR="00605154" w:rsidRPr="00ED0DB7">
        <w:rPr>
          <w:rFonts w:hint="eastAsia"/>
          <w:i/>
        </w:rPr>
        <w:t>L</w:t>
      </w:r>
      <w:r w:rsidR="00605154" w:rsidRPr="00ED0DB7">
        <w:rPr>
          <w:rFonts w:hint="eastAsia"/>
        </w:rPr>
        <w:t>的最大值是</w:t>
      </w:r>
      <w:r w:rsidR="00605154" w:rsidRPr="00ED0DB7">
        <w:rPr>
          <w:rFonts w:hint="eastAsia"/>
        </w:rPr>
        <w:t>4 GB</w:t>
      </w:r>
      <w:r w:rsidR="00605154" w:rsidRPr="00ED0DB7">
        <w:rPr>
          <w:rFonts w:hint="eastAsia"/>
        </w:rPr>
        <w:t>，</w:t>
      </w:r>
      <w:r w:rsidR="00605154" w:rsidRPr="00ED0DB7">
        <w:rPr>
          <w:rFonts w:hint="eastAsia"/>
        </w:rPr>
        <w:t>G = 2</w:t>
      </w:r>
      <w:r w:rsidR="00605154" w:rsidRPr="00ED0DB7">
        <w:rPr>
          <w:rFonts w:hint="eastAsia"/>
          <w:vertAlign w:val="superscript"/>
        </w:rPr>
        <w:t>30</w:t>
      </w:r>
      <w:r w:rsidR="00605154" w:rsidRPr="00ED0DB7">
        <w:rPr>
          <w:rFonts w:hint="eastAsia"/>
        </w:rPr>
        <w:t>。</w:t>
      </w:r>
    </w:p>
    <w:p w14:paraId="4B2313EB" w14:textId="77777777" w:rsidR="00605154" w:rsidRPr="00ED0DB7" w:rsidRDefault="00605154" w:rsidP="00801790">
      <w:pPr>
        <w:pStyle w:val="19"/>
        <w:ind w:left="978" w:hanging="978"/>
      </w:pPr>
      <w:r w:rsidRPr="00ED0DB7">
        <w:rPr>
          <w:rFonts w:hint="eastAsia"/>
        </w:rPr>
        <w:t xml:space="preserve">    </w:t>
      </w:r>
      <w:r w:rsidR="002452CB" w:rsidRPr="00ED0DB7">
        <w:rPr>
          <w:rFonts w:hint="eastAsia"/>
        </w:rPr>
        <w:tab/>
      </w:r>
      <w:r w:rsidRPr="00ED0DB7">
        <w:rPr>
          <w:rFonts w:hint="eastAsia"/>
        </w:rPr>
        <w:t>(2)</w:t>
      </w:r>
      <w:r w:rsidR="00801790" w:rsidRPr="00ED0DB7">
        <w:rPr>
          <w:rFonts w:hint="eastAsia"/>
        </w:rPr>
        <w:tab/>
      </w:r>
      <w:r w:rsidRPr="00ED0DB7">
        <w:rPr>
          <w:rFonts w:hint="eastAsia"/>
        </w:rPr>
        <w:t>发送的总字节数是</w:t>
      </w:r>
      <w:r w:rsidRPr="00ED0DB7">
        <w:rPr>
          <w:rFonts w:hint="eastAsia"/>
        </w:rPr>
        <w:t xml:space="preserve"> 4489123390</w:t>
      </w:r>
      <w:r w:rsidRPr="00ED0DB7">
        <w:rPr>
          <w:rFonts w:hint="eastAsia"/>
        </w:rPr>
        <w:t>字节。</w:t>
      </w:r>
    </w:p>
    <w:p w14:paraId="1BC00181" w14:textId="77777777" w:rsidR="00605154" w:rsidRPr="00ED0DB7" w:rsidRDefault="00605154" w:rsidP="007829EC">
      <w:pPr>
        <w:pStyle w:val="afff4"/>
        <w:ind w:left="629"/>
      </w:pPr>
      <w:r w:rsidRPr="00ED0DB7">
        <w:rPr>
          <w:rFonts w:hint="eastAsia"/>
        </w:rPr>
        <w:t xml:space="preserve">     </w:t>
      </w:r>
      <w:r w:rsidR="002452CB" w:rsidRPr="00ED0DB7">
        <w:rPr>
          <w:rFonts w:hint="eastAsia"/>
        </w:rPr>
        <w:tab/>
      </w:r>
      <w:r w:rsidRPr="00ED0DB7">
        <w:rPr>
          <w:rFonts w:hint="eastAsia"/>
        </w:rPr>
        <w:t>发送</w:t>
      </w:r>
      <w:r w:rsidRPr="00ED0DB7">
        <w:rPr>
          <w:rFonts w:hint="eastAsia"/>
        </w:rPr>
        <w:t>4489123390</w:t>
      </w:r>
      <w:r w:rsidRPr="00ED0DB7">
        <w:rPr>
          <w:rFonts w:hint="eastAsia"/>
        </w:rPr>
        <w:t>字节所需时间为：</w:t>
      </w:r>
      <w:r w:rsidRPr="00ED0DB7">
        <w:rPr>
          <w:rFonts w:hint="eastAsia"/>
        </w:rPr>
        <w:t>3591.3</w:t>
      </w:r>
      <w:r w:rsidRPr="00ED0DB7">
        <w:rPr>
          <w:rFonts w:hint="eastAsia"/>
        </w:rPr>
        <w:t>秒，即</w:t>
      </w:r>
      <w:r w:rsidRPr="00ED0DB7">
        <w:rPr>
          <w:rFonts w:hint="eastAsia"/>
        </w:rPr>
        <w:t>59.85</w:t>
      </w:r>
      <w:r w:rsidRPr="00ED0DB7">
        <w:rPr>
          <w:rFonts w:hint="eastAsia"/>
        </w:rPr>
        <w:t>分，约</w:t>
      </w:r>
      <w:r w:rsidRPr="00ED0DB7">
        <w:rPr>
          <w:rFonts w:hint="eastAsia"/>
        </w:rPr>
        <w:t>1</w:t>
      </w:r>
      <w:r w:rsidRPr="00ED0DB7">
        <w:rPr>
          <w:rFonts w:hint="eastAsia"/>
        </w:rPr>
        <w:t>小时。</w:t>
      </w:r>
    </w:p>
    <w:p w14:paraId="30067141" w14:textId="34EDD7AC" w:rsidR="00605154" w:rsidRPr="00ED0DB7" w:rsidRDefault="008B1824" w:rsidP="00801790">
      <w:pPr>
        <w:pStyle w:val="19"/>
        <w:ind w:left="978" w:hanging="978"/>
      </w:pPr>
      <w:r>
        <w:rPr>
          <w:rFonts w:hint="eastAsia"/>
        </w:rPr>
        <w:t>T</w:t>
      </w:r>
      <w:r w:rsidR="00605154" w:rsidRPr="00ED0DB7">
        <w:rPr>
          <w:rFonts w:hint="eastAsia"/>
        </w:rPr>
        <w:t>5-</w:t>
      </w:r>
      <w:r>
        <w:rPr>
          <w:rFonts w:hint="eastAsia"/>
        </w:rPr>
        <w:t>08</w:t>
      </w:r>
      <w:r w:rsidR="00605154" w:rsidRPr="00ED0DB7">
        <w:rPr>
          <w:rFonts w:hint="eastAsia"/>
        </w:rPr>
        <w:t xml:space="preserve"> </w:t>
      </w:r>
      <w:r w:rsidR="00801790" w:rsidRPr="00ED0DB7">
        <w:rPr>
          <w:rFonts w:hint="eastAsia"/>
        </w:rPr>
        <w:tab/>
        <w:t>(1)</w:t>
      </w:r>
      <w:r w:rsidR="00801790" w:rsidRPr="00ED0DB7">
        <w:rPr>
          <w:rFonts w:hint="eastAsia"/>
        </w:rPr>
        <w:tab/>
      </w:r>
      <w:r w:rsidR="00605154" w:rsidRPr="00ED0DB7">
        <w:rPr>
          <w:rFonts w:hint="eastAsia"/>
        </w:rPr>
        <w:t>第一个报文段的数据序号是</w:t>
      </w:r>
      <w:r w:rsidR="00605154" w:rsidRPr="00ED0DB7">
        <w:rPr>
          <w:rFonts w:hint="eastAsia"/>
        </w:rPr>
        <w:t>70</w:t>
      </w:r>
      <w:r w:rsidR="00605154" w:rsidRPr="00ED0DB7">
        <w:rPr>
          <w:rFonts w:hint="eastAsia"/>
        </w:rPr>
        <w:t>到</w:t>
      </w:r>
      <w:r w:rsidR="00605154" w:rsidRPr="00ED0DB7">
        <w:rPr>
          <w:rFonts w:hint="eastAsia"/>
        </w:rPr>
        <w:t>99</w:t>
      </w:r>
      <w:r w:rsidR="00605154" w:rsidRPr="00ED0DB7">
        <w:rPr>
          <w:rFonts w:hint="eastAsia"/>
        </w:rPr>
        <w:t>，共</w:t>
      </w:r>
      <w:r w:rsidR="00605154" w:rsidRPr="00ED0DB7">
        <w:rPr>
          <w:rFonts w:hint="eastAsia"/>
        </w:rPr>
        <w:t>30</w:t>
      </w:r>
      <w:r w:rsidR="00605154" w:rsidRPr="00ED0DB7">
        <w:rPr>
          <w:rFonts w:hint="eastAsia"/>
        </w:rPr>
        <w:t>字节的数据。</w:t>
      </w:r>
    </w:p>
    <w:p w14:paraId="023397B8" w14:textId="77777777" w:rsidR="00605154" w:rsidRPr="00ED0DB7" w:rsidRDefault="00605154" w:rsidP="00801790">
      <w:pPr>
        <w:pStyle w:val="19"/>
        <w:ind w:left="978" w:hanging="978"/>
      </w:pPr>
      <w:r w:rsidRPr="00ED0DB7">
        <w:rPr>
          <w:rFonts w:hint="eastAsia"/>
        </w:rPr>
        <w:t xml:space="preserve">    </w:t>
      </w:r>
      <w:r w:rsidR="00801790" w:rsidRPr="00ED0DB7">
        <w:rPr>
          <w:rFonts w:hint="eastAsia"/>
        </w:rPr>
        <w:tab/>
        <w:t>(2)</w:t>
      </w:r>
      <w:r w:rsidR="00801790" w:rsidRPr="00ED0DB7">
        <w:rPr>
          <w:rFonts w:hint="eastAsia"/>
        </w:rPr>
        <w:tab/>
      </w:r>
      <w:r w:rsidRPr="00ED0DB7">
        <w:rPr>
          <w:rFonts w:hint="eastAsia"/>
        </w:rPr>
        <w:t>确认号应为</w:t>
      </w:r>
      <w:r w:rsidRPr="00ED0DB7">
        <w:rPr>
          <w:rFonts w:hint="eastAsia"/>
        </w:rPr>
        <w:t>100</w:t>
      </w:r>
      <w:r w:rsidRPr="00ED0DB7">
        <w:rPr>
          <w:rFonts w:hint="eastAsia"/>
        </w:rPr>
        <w:t>。</w:t>
      </w:r>
    </w:p>
    <w:p w14:paraId="10501DCD" w14:textId="77777777" w:rsidR="00605154" w:rsidRPr="00ED0DB7" w:rsidRDefault="00605154" w:rsidP="00801790">
      <w:pPr>
        <w:pStyle w:val="19"/>
        <w:ind w:left="978" w:hanging="978"/>
      </w:pPr>
      <w:r w:rsidRPr="00ED0DB7">
        <w:rPr>
          <w:rFonts w:hint="eastAsia"/>
        </w:rPr>
        <w:t xml:space="preserve">    </w:t>
      </w:r>
      <w:r w:rsidR="00801790" w:rsidRPr="00ED0DB7">
        <w:rPr>
          <w:rFonts w:hint="eastAsia"/>
        </w:rPr>
        <w:tab/>
      </w:r>
      <w:r w:rsidRPr="00ED0DB7">
        <w:rPr>
          <w:rFonts w:hint="eastAsia"/>
        </w:rPr>
        <w:t>(3)</w:t>
      </w:r>
      <w:r w:rsidR="00801790" w:rsidRPr="00ED0DB7">
        <w:rPr>
          <w:rFonts w:hint="eastAsia"/>
        </w:rPr>
        <w:tab/>
      </w:r>
      <w:r w:rsidRPr="00ED0DB7">
        <w:rPr>
          <w:rFonts w:hint="eastAsia"/>
        </w:rPr>
        <w:t>80</w:t>
      </w:r>
      <w:r w:rsidRPr="00ED0DB7">
        <w:rPr>
          <w:rFonts w:hint="eastAsia"/>
        </w:rPr>
        <w:t>字节。</w:t>
      </w:r>
    </w:p>
    <w:p w14:paraId="6C93FE8A" w14:textId="77777777" w:rsidR="00605154" w:rsidRPr="00ED0DB7" w:rsidRDefault="00605154" w:rsidP="00801790">
      <w:pPr>
        <w:pStyle w:val="19"/>
        <w:ind w:left="978" w:hanging="978"/>
      </w:pPr>
      <w:r w:rsidRPr="00ED0DB7">
        <w:rPr>
          <w:rFonts w:hint="eastAsia"/>
        </w:rPr>
        <w:t xml:space="preserve">    </w:t>
      </w:r>
      <w:r w:rsidR="00801790" w:rsidRPr="00ED0DB7">
        <w:rPr>
          <w:rFonts w:hint="eastAsia"/>
        </w:rPr>
        <w:tab/>
        <w:t>(4)</w:t>
      </w:r>
      <w:r w:rsidR="00801790" w:rsidRPr="00ED0DB7">
        <w:rPr>
          <w:rFonts w:hint="eastAsia"/>
        </w:rPr>
        <w:tab/>
      </w:r>
      <w:r w:rsidRPr="00ED0DB7">
        <w:rPr>
          <w:rFonts w:hint="eastAsia"/>
        </w:rPr>
        <w:t>70</w:t>
      </w:r>
      <w:r w:rsidRPr="00ED0DB7">
        <w:rPr>
          <w:rFonts w:hint="eastAsia"/>
        </w:rPr>
        <w:t>。</w:t>
      </w:r>
    </w:p>
    <w:p w14:paraId="0498E667" w14:textId="2377A66C" w:rsidR="00605154" w:rsidRPr="00ED0DB7" w:rsidRDefault="008B1824" w:rsidP="007829EC">
      <w:pPr>
        <w:pStyle w:val="afff4"/>
        <w:ind w:left="629"/>
      </w:pPr>
      <w:r>
        <w:rPr>
          <w:rFonts w:hint="eastAsia"/>
        </w:rPr>
        <w:t>T</w:t>
      </w:r>
      <w:r w:rsidR="00605154" w:rsidRPr="00ED0DB7">
        <w:rPr>
          <w:rFonts w:hint="eastAsia"/>
        </w:rPr>
        <w:t>5-</w:t>
      </w:r>
      <w:r>
        <w:rPr>
          <w:rFonts w:hint="eastAsia"/>
        </w:rPr>
        <w:t>09</w:t>
      </w:r>
      <w:r w:rsidR="00605154" w:rsidRPr="00ED0DB7">
        <w:t xml:space="preserve"> </w:t>
      </w:r>
      <w:r w:rsidR="00801790" w:rsidRPr="00ED0DB7">
        <w:rPr>
          <w:rFonts w:hint="eastAsia"/>
        </w:rPr>
        <w:tab/>
      </w:r>
      <w:r w:rsidR="00605154" w:rsidRPr="00ED0DB7">
        <w:rPr>
          <w:rFonts w:hint="eastAsia"/>
        </w:rPr>
        <w:t>设发送窗口</w:t>
      </w:r>
      <w:r w:rsidR="00605154" w:rsidRPr="00ED0DB7">
        <w:t xml:space="preserve"> = </w:t>
      </w:r>
      <w:r w:rsidR="00605154" w:rsidRPr="00ED0DB7">
        <w:rPr>
          <w:rFonts w:hint="eastAsia"/>
          <w:i/>
          <w:iCs/>
        </w:rPr>
        <w:t>W</w:t>
      </w:r>
      <w:r w:rsidR="00605154" w:rsidRPr="00ED0DB7">
        <w:rPr>
          <w:rFonts w:hint="eastAsia"/>
        </w:rPr>
        <w:t xml:space="preserve"> </w:t>
      </w:r>
      <w:r w:rsidR="00605154" w:rsidRPr="00ED0DB7">
        <w:t>(bit)</w:t>
      </w:r>
      <w:r w:rsidR="00605154" w:rsidRPr="00ED0DB7">
        <w:rPr>
          <w:rFonts w:hint="eastAsia"/>
        </w:rPr>
        <w:t>。发送端连续发送完窗口内的数据所需的时间</w:t>
      </w:r>
      <w:r w:rsidR="00605154" w:rsidRPr="00ED0DB7">
        <w:t xml:space="preserve"> = </w:t>
      </w:r>
      <w:r w:rsidR="00605154" w:rsidRPr="00ED0DB7">
        <w:rPr>
          <w:i/>
          <w:iCs/>
        </w:rPr>
        <w:t>T</w:t>
      </w:r>
      <w:r w:rsidR="00605154" w:rsidRPr="00ED0DB7">
        <w:rPr>
          <w:rFonts w:hint="eastAsia"/>
          <w:iCs/>
        </w:rPr>
        <w:t>。</w:t>
      </w:r>
    </w:p>
    <w:p w14:paraId="78CBB10A" w14:textId="403834E8" w:rsidR="00605154" w:rsidRPr="00ED0DB7" w:rsidRDefault="00801790" w:rsidP="007829EC">
      <w:pPr>
        <w:pStyle w:val="afff4"/>
        <w:ind w:left="629"/>
      </w:pPr>
      <w:r w:rsidRPr="00ED0DB7">
        <w:rPr>
          <w:rFonts w:hint="eastAsia"/>
        </w:rPr>
        <w:tab/>
      </w:r>
      <w:r w:rsidR="00605154" w:rsidRPr="00ED0DB7">
        <w:rPr>
          <w:rFonts w:hint="eastAsia"/>
        </w:rPr>
        <w:t>有两种情况（见图</w:t>
      </w:r>
      <w:r w:rsidR="00EE7598">
        <w:rPr>
          <w:rFonts w:hint="eastAsia"/>
        </w:rPr>
        <w:t>5-4</w:t>
      </w:r>
      <w:r w:rsidR="00605154" w:rsidRPr="00ED0DB7">
        <w:rPr>
          <w:rFonts w:hint="eastAsia"/>
        </w:rPr>
        <w:t>）。</w:t>
      </w:r>
    </w:p>
    <w:p w14:paraId="3953D29B" w14:textId="77777777" w:rsidR="00605154" w:rsidRPr="00ED0DB7" w:rsidRDefault="00801790" w:rsidP="00801790">
      <w:pPr>
        <w:pStyle w:val="19"/>
        <w:ind w:left="978" w:hanging="978"/>
      </w:pPr>
      <w:r w:rsidRPr="00ED0DB7">
        <w:rPr>
          <w:rFonts w:hint="eastAsia"/>
        </w:rPr>
        <w:tab/>
      </w:r>
      <w:r w:rsidR="00605154" w:rsidRPr="00ED0DB7">
        <w:t>(a)</w:t>
      </w:r>
      <w:r w:rsidRPr="00ED0DB7">
        <w:rPr>
          <w:rFonts w:hint="eastAsia"/>
        </w:rPr>
        <w:tab/>
      </w:r>
      <w:r w:rsidR="00605154" w:rsidRPr="00ED0DB7">
        <w:rPr>
          <w:rFonts w:hint="eastAsia"/>
        </w:rPr>
        <w:t>接收端在收完一批数据的最后才发出确认，因此发送端经过</w:t>
      </w:r>
      <w:r w:rsidR="00605154" w:rsidRPr="00ED0DB7">
        <w:rPr>
          <w:rFonts w:hint="eastAsia"/>
        </w:rPr>
        <w:t xml:space="preserve">(256 </w:t>
      </w:r>
      <w:r w:rsidR="00605154" w:rsidRPr="00ED0DB7">
        <w:t>ms</w:t>
      </w:r>
      <w:r w:rsidR="00605154" w:rsidRPr="00ED0DB7">
        <w:rPr>
          <w:rFonts w:hint="eastAsia"/>
        </w:rPr>
        <w:t xml:space="preserve"> </w:t>
      </w:r>
      <w:r w:rsidR="00605154" w:rsidRPr="00ED0DB7">
        <w:t xml:space="preserve">+ </w:t>
      </w:r>
      <w:r w:rsidR="00605154" w:rsidRPr="00ED0DB7">
        <w:rPr>
          <w:i/>
          <w:iCs/>
        </w:rPr>
        <w:t>T</w:t>
      </w:r>
      <w:r w:rsidR="00605154" w:rsidRPr="00ED0DB7">
        <w:rPr>
          <w:rFonts w:hint="eastAsia"/>
          <w:iCs/>
        </w:rPr>
        <w:t>)</w:t>
      </w:r>
      <w:r w:rsidR="00605154" w:rsidRPr="00ED0DB7">
        <w:rPr>
          <w:rFonts w:hint="eastAsia"/>
        </w:rPr>
        <w:t>后才能发送下一个窗口的数据。</w:t>
      </w:r>
    </w:p>
    <w:p w14:paraId="5FC35574" w14:textId="77777777" w:rsidR="00605154" w:rsidRPr="00ED0DB7" w:rsidRDefault="00801790" w:rsidP="00801790">
      <w:pPr>
        <w:pStyle w:val="19"/>
        <w:ind w:left="978" w:hanging="978"/>
      </w:pPr>
      <w:r w:rsidRPr="00ED0DB7">
        <w:rPr>
          <w:rFonts w:hint="eastAsia"/>
        </w:rPr>
        <w:tab/>
      </w:r>
      <w:r w:rsidR="00605154" w:rsidRPr="00ED0DB7">
        <w:t>(b)</w:t>
      </w:r>
      <w:r w:rsidRPr="00ED0DB7">
        <w:rPr>
          <w:rFonts w:hint="eastAsia"/>
        </w:rPr>
        <w:tab/>
      </w:r>
      <w:r w:rsidR="00605154" w:rsidRPr="00ED0DB7">
        <w:rPr>
          <w:rFonts w:hint="eastAsia"/>
        </w:rPr>
        <w:t>接收端每收到一个很小的报文段后就发回确认，因此发送端经过比</w:t>
      </w:r>
      <w:r w:rsidR="00605154" w:rsidRPr="00ED0DB7">
        <w:rPr>
          <w:rFonts w:hint="eastAsia"/>
        </w:rPr>
        <w:t xml:space="preserve">256 </w:t>
      </w:r>
      <w:r w:rsidR="00605154" w:rsidRPr="00ED0DB7">
        <w:t>ms</w:t>
      </w:r>
      <w:r w:rsidR="00605154" w:rsidRPr="00ED0DB7">
        <w:rPr>
          <w:rFonts w:hint="eastAsia"/>
        </w:rPr>
        <w:t>略多一些的时间即可再发送数据。因此每经过</w:t>
      </w:r>
      <w:r w:rsidR="00605154" w:rsidRPr="00ED0DB7">
        <w:rPr>
          <w:rFonts w:hint="eastAsia"/>
        </w:rPr>
        <w:t xml:space="preserve">256 </w:t>
      </w:r>
      <w:r w:rsidR="00605154" w:rsidRPr="00ED0DB7">
        <w:t>ms</w:t>
      </w:r>
      <w:r w:rsidR="00605154" w:rsidRPr="00ED0DB7">
        <w:rPr>
          <w:rFonts w:hint="eastAsia"/>
        </w:rPr>
        <w:t>就能发送一个窗口的数据。</w:t>
      </w:r>
    </w:p>
    <w:bookmarkStart w:id="4" w:name="_MON_1095516697"/>
    <w:bookmarkEnd w:id="4"/>
    <w:bookmarkStart w:id="5" w:name="_MON_1217231996"/>
    <w:bookmarkEnd w:id="5"/>
    <w:p w14:paraId="63B2387A" w14:textId="77777777" w:rsidR="00605154" w:rsidRPr="00ED0DB7" w:rsidRDefault="00801790" w:rsidP="00801790">
      <w:pPr>
        <w:pStyle w:val="af1"/>
      </w:pPr>
      <w:r w:rsidRPr="00ED0DB7">
        <w:object w:dxaOrig="7200" w:dyaOrig="5400" w14:anchorId="63972088">
          <v:shape id="_x0000_i1037" type="#_x0000_t75" style="width:325.45pt;height:163.55pt" o:ole="">
            <v:imagedata r:id="rId33" o:title="" croptop="4954f" cropbottom="20710f" cropleft="1909f" cropright="4851f"/>
          </v:shape>
          <o:OLEObject Type="Embed" ProgID="PowerPoint.Show.8" ShapeID="_x0000_i1037" DrawAspect="Content" ObjectID="_1843603867" r:id="rId34"/>
        </w:object>
      </w:r>
    </w:p>
    <w:p w14:paraId="472D8B65" w14:textId="431A53A6" w:rsidR="00605154" w:rsidRPr="00ED0DB7" w:rsidRDefault="00605154" w:rsidP="00801790">
      <w:pPr>
        <w:pStyle w:val="af1"/>
      </w:pPr>
      <w:r w:rsidRPr="00ED0DB7">
        <w:rPr>
          <w:rFonts w:hint="eastAsia"/>
        </w:rPr>
        <w:t>图</w:t>
      </w:r>
      <w:r w:rsidR="00EE7598">
        <w:rPr>
          <w:rFonts w:hint="eastAsia"/>
        </w:rPr>
        <w:t>5-4</w:t>
      </w:r>
      <w:r w:rsidR="00E300AE" w:rsidRPr="00ED0DB7">
        <w:rPr>
          <w:rFonts w:hint="eastAsia"/>
        </w:rPr>
        <w:t xml:space="preserve">　</w:t>
      </w:r>
      <w:r w:rsidRPr="00ED0DB7">
        <w:rPr>
          <w:rFonts w:hint="eastAsia"/>
        </w:rPr>
        <w:t>习题</w:t>
      </w:r>
      <w:r w:rsidR="00EE7598">
        <w:rPr>
          <w:rFonts w:hint="eastAsia"/>
        </w:rPr>
        <w:t>T</w:t>
      </w:r>
      <w:r w:rsidRPr="00ED0DB7">
        <w:rPr>
          <w:rFonts w:hint="eastAsia"/>
        </w:rPr>
        <w:t>5-</w:t>
      </w:r>
      <w:r w:rsidR="00EE7598">
        <w:rPr>
          <w:rFonts w:hint="eastAsia"/>
        </w:rPr>
        <w:t>09</w:t>
      </w:r>
      <w:r w:rsidRPr="00ED0DB7">
        <w:rPr>
          <w:rFonts w:hint="eastAsia"/>
        </w:rPr>
        <w:t>的图</w:t>
      </w:r>
    </w:p>
    <w:p w14:paraId="39496AD2" w14:textId="77777777" w:rsidR="00605154" w:rsidRPr="00ED0DB7" w:rsidRDefault="00801790" w:rsidP="00801790">
      <w:pPr>
        <w:pStyle w:val="afff4"/>
        <w:spacing w:line="320" w:lineRule="atLeast"/>
        <w:ind w:left="629"/>
      </w:pPr>
      <w:r w:rsidRPr="00ED0DB7">
        <w:rPr>
          <w:rFonts w:hint="eastAsia"/>
        </w:rPr>
        <w:tab/>
      </w:r>
      <w:r w:rsidR="00605154" w:rsidRPr="00ED0DB7">
        <w:rPr>
          <w:rFonts w:hint="eastAsia"/>
        </w:rPr>
        <w:t>对于</w:t>
      </w:r>
      <w:r w:rsidR="00605154" w:rsidRPr="00ED0DB7">
        <w:t xml:space="preserve">(a): </w:t>
      </w:r>
    </w:p>
    <w:p w14:paraId="5093DEEB" w14:textId="77777777" w:rsidR="00605154" w:rsidRPr="00ED0DB7" w:rsidRDefault="00605154" w:rsidP="00801790">
      <w:pPr>
        <w:pStyle w:val="afff4"/>
        <w:spacing w:line="320" w:lineRule="atLeast"/>
        <w:ind w:left="629"/>
      </w:pPr>
      <w:r w:rsidRPr="00ED0DB7">
        <w:t xml:space="preserve"> </w:t>
      </w:r>
      <w:r w:rsidRPr="00ED0DB7">
        <w:rPr>
          <w:rFonts w:hint="eastAsia"/>
        </w:rPr>
        <w:t xml:space="preserve">   </w:t>
      </w:r>
      <w:r w:rsidR="00801790" w:rsidRPr="00ED0DB7">
        <w:rPr>
          <w:rFonts w:hint="eastAsia"/>
        </w:rPr>
        <w:tab/>
      </w:r>
      <w:r w:rsidRPr="00ED0DB7">
        <w:rPr>
          <w:rFonts w:hint="eastAsia"/>
          <w:i/>
          <w:iCs/>
        </w:rPr>
        <w:t>W</w:t>
      </w:r>
      <w:r w:rsidRPr="00ED0DB7">
        <w:t xml:space="preserve"> = 57825.88 bit</w:t>
      </w:r>
      <w:r w:rsidRPr="00ED0DB7">
        <w:rPr>
          <w:rFonts w:hint="eastAsia"/>
        </w:rPr>
        <w:t>，约为</w:t>
      </w:r>
      <w:r w:rsidRPr="00ED0DB7">
        <w:rPr>
          <w:rFonts w:hint="eastAsia"/>
        </w:rPr>
        <w:t>7228</w:t>
      </w:r>
      <w:r w:rsidRPr="00ED0DB7">
        <w:rPr>
          <w:rFonts w:hint="eastAsia"/>
        </w:rPr>
        <w:t>字节。</w:t>
      </w:r>
    </w:p>
    <w:p w14:paraId="53DBB509" w14:textId="77777777" w:rsidR="00605154" w:rsidRPr="00ED0DB7" w:rsidRDefault="00801790" w:rsidP="00801790">
      <w:pPr>
        <w:pStyle w:val="afff4"/>
        <w:spacing w:line="320" w:lineRule="atLeast"/>
        <w:ind w:left="629"/>
      </w:pPr>
      <w:r w:rsidRPr="00ED0DB7">
        <w:rPr>
          <w:rFonts w:hint="eastAsia"/>
        </w:rPr>
        <w:tab/>
      </w:r>
      <w:r w:rsidR="00605154" w:rsidRPr="00ED0DB7">
        <w:rPr>
          <w:rFonts w:hint="eastAsia"/>
        </w:rPr>
        <w:t>对于</w:t>
      </w:r>
      <w:r w:rsidR="00605154" w:rsidRPr="00ED0DB7">
        <w:t xml:space="preserve">(b): </w:t>
      </w:r>
    </w:p>
    <w:p w14:paraId="2EBD080A" w14:textId="77777777" w:rsidR="00605154" w:rsidRPr="00ED0DB7" w:rsidRDefault="00801790" w:rsidP="00801790">
      <w:pPr>
        <w:pStyle w:val="afff4"/>
        <w:spacing w:line="320" w:lineRule="atLeast"/>
        <w:ind w:left="629"/>
      </w:pPr>
      <w:r w:rsidRPr="00ED0DB7">
        <w:rPr>
          <w:rFonts w:hint="eastAsia"/>
        </w:rPr>
        <w:tab/>
      </w:r>
      <w:r w:rsidR="00605154" w:rsidRPr="00ED0DB7">
        <w:rPr>
          <w:rFonts w:hint="eastAsia"/>
          <w:i/>
          <w:iCs/>
        </w:rPr>
        <w:t>W</w:t>
      </w:r>
      <w:r w:rsidR="00605154" w:rsidRPr="00ED0DB7">
        <w:t xml:space="preserve"> = 30720 bit = 3840 B</w:t>
      </w:r>
    </w:p>
    <w:p w14:paraId="48B94811" w14:textId="7D76DB8F" w:rsidR="00605154" w:rsidRPr="00ED0DB7" w:rsidRDefault="00DE3AAB" w:rsidP="00801790">
      <w:pPr>
        <w:pStyle w:val="afff4"/>
        <w:spacing w:line="320" w:lineRule="atLeast"/>
        <w:ind w:left="629"/>
      </w:pPr>
      <w:r>
        <w:rPr>
          <w:rFonts w:hint="eastAsia"/>
        </w:rPr>
        <w:t>T</w:t>
      </w:r>
      <w:r w:rsidR="00605154" w:rsidRPr="00ED0DB7">
        <w:rPr>
          <w:rFonts w:hint="eastAsia"/>
        </w:rPr>
        <w:t>5-</w:t>
      </w:r>
      <w:r>
        <w:rPr>
          <w:rFonts w:hint="eastAsia"/>
        </w:rPr>
        <w:t>1</w:t>
      </w:r>
      <w:r w:rsidR="00605154" w:rsidRPr="00ED0DB7">
        <w:rPr>
          <w:rFonts w:hint="eastAsia"/>
        </w:rPr>
        <w:t xml:space="preserve">0 </w:t>
      </w:r>
      <w:r w:rsidR="00801790" w:rsidRPr="00ED0DB7">
        <w:rPr>
          <w:rFonts w:hint="eastAsia"/>
        </w:rPr>
        <w:tab/>
      </w:r>
      <w:r w:rsidR="00605154" w:rsidRPr="00ED0DB7">
        <w:rPr>
          <w:rFonts w:hint="eastAsia"/>
        </w:rPr>
        <w:t>在发送时延可忽略的情况下，最大数据率</w:t>
      </w:r>
      <w:r w:rsidR="00605154" w:rsidRPr="00ED0DB7">
        <w:t xml:space="preserve"> = </w:t>
      </w:r>
      <w:r w:rsidR="00605154" w:rsidRPr="00ED0DB7">
        <w:rPr>
          <w:rFonts w:hint="eastAsia"/>
        </w:rPr>
        <w:t>26.2 Mbit/s</w:t>
      </w:r>
      <w:r w:rsidR="00605154" w:rsidRPr="00ED0DB7">
        <w:rPr>
          <w:rFonts w:hint="eastAsia"/>
        </w:rPr>
        <w:t>。</w:t>
      </w:r>
    </w:p>
    <w:p w14:paraId="070E8541" w14:textId="53D208D7" w:rsidR="00605154" w:rsidRPr="00ED0DB7" w:rsidRDefault="00DE3AAB" w:rsidP="00801790">
      <w:pPr>
        <w:pStyle w:val="afff4"/>
        <w:spacing w:line="320" w:lineRule="atLeast"/>
        <w:ind w:left="629"/>
      </w:pPr>
      <w:r>
        <w:rPr>
          <w:rFonts w:hint="eastAsia"/>
        </w:rPr>
        <w:t>T</w:t>
      </w:r>
      <w:r w:rsidR="00605154" w:rsidRPr="00ED0DB7">
        <w:t>5-</w:t>
      </w:r>
      <w:r>
        <w:rPr>
          <w:rFonts w:hint="eastAsia"/>
        </w:rPr>
        <w:t>1</w:t>
      </w:r>
      <w:r w:rsidR="00605154" w:rsidRPr="00ED0DB7">
        <w:rPr>
          <w:rFonts w:hint="eastAsia"/>
        </w:rPr>
        <w:t>1</w:t>
      </w:r>
      <w:r w:rsidR="00605154" w:rsidRPr="00ED0DB7">
        <w:t xml:space="preserve"> </w:t>
      </w:r>
      <w:r w:rsidR="00801790" w:rsidRPr="00ED0DB7">
        <w:rPr>
          <w:rFonts w:hint="eastAsia"/>
        </w:rPr>
        <w:tab/>
      </w:r>
      <w:r w:rsidR="00605154" w:rsidRPr="00ED0DB7">
        <w:rPr>
          <w:rFonts w:hint="eastAsia"/>
        </w:rPr>
        <w:t>最大吞吐量为</w:t>
      </w:r>
      <w:r w:rsidR="00605154" w:rsidRPr="00ED0DB7">
        <w:rPr>
          <w:rFonts w:hint="eastAsia"/>
        </w:rPr>
        <w:t>25.5 Mbit/s</w:t>
      </w:r>
      <w:r w:rsidR="00605154" w:rsidRPr="00ED0DB7">
        <w:rPr>
          <w:rFonts w:hint="eastAsia"/>
        </w:rPr>
        <w:t>。信道利用率为</w:t>
      </w:r>
      <w:r w:rsidR="00605154" w:rsidRPr="00ED0DB7">
        <w:t xml:space="preserve">25.5/1000 = </w:t>
      </w:r>
      <w:r w:rsidR="00605154" w:rsidRPr="00ED0DB7">
        <w:rPr>
          <w:rFonts w:hint="eastAsia"/>
        </w:rPr>
        <w:t>2.55%</w:t>
      </w:r>
      <w:r w:rsidR="00605154" w:rsidRPr="00ED0DB7">
        <w:rPr>
          <w:rFonts w:hint="eastAsia"/>
        </w:rPr>
        <w:t>。</w:t>
      </w:r>
    </w:p>
    <w:p w14:paraId="531AB041" w14:textId="3BA9FEBE" w:rsidR="00605154" w:rsidRPr="00ED0DB7" w:rsidRDefault="00DE3AAB" w:rsidP="00801790">
      <w:pPr>
        <w:pStyle w:val="afff4"/>
        <w:spacing w:line="320" w:lineRule="atLeast"/>
        <w:ind w:left="629"/>
      </w:pPr>
      <w:r>
        <w:rPr>
          <w:rFonts w:hint="eastAsia"/>
        </w:rPr>
        <w:t>T</w:t>
      </w:r>
      <w:r w:rsidR="00605154" w:rsidRPr="00ED0DB7">
        <w:rPr>
          <w:rFonts w:hint="eastAsia"/>
        </w:rPr>
        <w:t>5-</w:t>
      </w:r>
      <w:r>
        <w:rPr>
          <w:rFonts w:hint="eastAsia"/>
        </w:rPr>
        <w:t>12</w:t>
      </w:r>
      <w:r w:rsidR="00605154" w:rsidRPr="00ED0DB7">
        <w:rPr>
          <w:rFonts w:hint="eastAsia"/>
        </w:rPr>
        <w:t xml:space="preserve"> </w:t>
      </w:r>
      <w:r w:rsidR="00801790" w:rsidRPr="00ED0DB7">
        <w:rPr>
          <w:rFonts w:hint="eastAsia"/>
        </w:rPr>
        <w:tab/>
        <w:t xml:space="preserve">(1) </w:t>
      </w:r>
      <w:r w:rsidR="00605154" w:rsidRPr="00ED0DB7">
        <w:rPr>
          <w:rFonts w:hint="eastAsia"/>
        </w:rPr>
        <w:t>RTO</w:t>
      </w:r>
      <w:r w:rsidR="00605154" w:rsidRPr="00ED0DB7">
        <w:t xml:space="preserve"> </w:t>
      </w:r>
      <w:r w:rsidR="00605154" w:rsidRPr="00ED0DB7">
        <w:sym w:font="Symbol" w:char="F03D"/>
      </w:r>
      <w:r w:rsidR="00605154" w:rsidRPr="00ED0DB7">
        <w:t xml:space="preserve"> </w:t>
      </w:r>
      <w:r w:rsidR="001B3478" w:rsidRPr="00ED0DB7">
        <w:rPr>
          <w:rFonts w:hint="eastAsia"/>
        </w:rPr>
        <w:t>4.5</w:t>
      </w:r>
      <w:r w:rsidR="00605154" w:rsidRPr="00ED0DB7">
        <w:rPr>
          <w:rFonts w:hint="eastAsia"/>
        </w:rPr>
        <w:t>s</w:t>
      </w:r>
      <w:r w:rsidR="00605154" w:rsidRPr="00ED0DB7">
        <w:rPr>
          <w:rFonts w:hint="eastAsia"/>
        </w:rPr>
        <w:t>。</w:t>
      </w:r>
    </w:p>
    <w:p w14:paraId="41E89CCF" w14:textId="77777777" w:rsidR="00605154" w:rsidRPr="00ED0DB7" w:rsidRDefault="00801790" w:rsidP="00801790">
      <w:pPr>
        <w:pStyle w:val="afff4"/>
        <w:spacing w:line="320" w:lineRule="atLeast"/>
        <w:ind w:left="629"/>
      </w:pPr>
      <w:r w:rsidRPr="00ED0DB7">
        <w:rPr>
          <w:rFonts w:hint="eastAsia"/>
        </w:rPr>
        <w:tab/>
      </w:r>
      <w:r w:rsidRPr="0049790A">
        <w:rPr>
          <w:rFonts w:hint="eastAsia"/>
        </w:rPr>
        <w:t xml:space="preserve">(2) </w:t>
      </w:r>
      <w:r w:rsidR="0049790A" w:rsidRPr="0049790A">
        <w:rPr>
          <w:rFonts w:cs="Times New Roman"/>
        </w:rPr>
        <w:t xml:space="preserve">RTO </w:t>
      </w:r>
      <w:r w:rsidR="0049790A" w:rsidRPr="0049790A">
        <w:rPr>
          <w:rFonts w:cs="Times New Roman"/>
        </w:rPr>
        <w:sym w:font="Symbol" w:char="F0BB"/>
      </w:r>
      <w:r w:rsidR="0049790A" w:rsidRPr="0049790A">
        <w:rPr>
          <w:rFonts w:cs="Times New Roman"/>
        </w:rPr>
        <w:t xml:space="preserve"> 4.</w:t>
      </w:r>
      <w:r w:rsidR="0049790A" w:rsidRPr="0049790A">
        <w:rPr>
          <w:rFonts w:cs="Times New Roman" w:hint="eastAsia"/>
        </w:rPr>
        <w:t>88</w:t>
      </w:r>
      <w:r w:rsidR="0049790A" w:rsidRPr="0049790A">
        <w:rPr>
          <w:rFonts w:cs="Times New Roman"/>
        </w:rPr>
        <w:t xml:space="preserve"> s</w:t>
      </w:r>
      <w:r w:rsidR="0049790A" w:rsidRPr="0049790A">
        <w:rPr>
          <w:rFonts w:cs="Times New Roman"/>
        </w:rPr>
        <w:t>。</w:t>
      </w:r>
    </w:p>
    <w:p w14:paraId="13D479F5" w14:textId="039E8250" w:rsidR="00605154" w:rsidRPr="00ED0DB7" w:rsidRDefault="00DE3AAB" w:rsidP="00801790">
      <w:pPr>
        <w:pStyle w:val="afff4"/>
        <w:spacing w:line="320" w:lineRule="atLeast"/>
        <w:ind w:left="629"/>
      </w:pPr>
      <w:r>
        <w:rPr>
          <w:rFonts w:hint="eastAsia"/>
        </w:rPr>
        <w:t>T</w:t>
      </w:r>
      <w:r w:rsidR="00605154" w:rsidRPr="00ED0DB7">
        <w:rPr>
          <w:rFonts w:hint="eastAsia"/>
        </w:rPr>
        <w:t>5-</w:t>
      </w:r>
      <w:r>
        <w:rPr>
          <w:rFonts w:hint="eastAsia"/>
        </w:rPr>
        <w:t>1</w:t>
      </w:r>
      <w:r w:rsidR="00605154" w:rsidRPr="00ED0DB7">
        <w:rPr>
          <w:rFonts w:hint="eastAsia"/>
        </w:rPr>
        <w:t>3</w:t>
      </w:r>
      <w:r w:rsidR="00605154" w:rsidRPr="00ED0DB7">
        <w:t xml:space="preserve"> </w:t>
      </w:r>
      <w:r w:rsidR="00801790" w:rsidRPr="00ED0DB7">
        <w:rPr>
          <w:rFonts w:hint="eastAsia"/>
        </w:rPr>
        <w:tab/>
      </w:r>
      <w:r w:rsidR="00605154" w:rsidRPr="00ED0DB7">
        <w:rPr>
          <w:rFonts w:hint="eastAsia"/>
        </w:rPr>
        <w:t>三次算出加权平均往返时间分别为</w:t>
      </w:r>
      <w:r w:rsidR="00605154" w:rsidRPr="00ED0DB7">
        <w:rPr>
          <w:rFonts w:hint="eastAsia"/>
        </w:rPr>
        <w:t>29.6</w:t>
      </w:r>
      <w:r w:rsidR="001B3478" w:rsidRPr="00ED0DB7">
        <w:rPr>
          <w:rFonts w:hint="eastAsia"/>
        </w:rPr>
        <w:t xml:space="preserve"> ms</w:t>
      </w:r>
      <w:r w:rsidR="00605154" w:rsidRPr="00ED0DB7">
        <w:rPr>
          <w:rFonts w:hint="eastAsia"/>
        </w:rPr>
        <w:t>, 29.84</w:t>
      </w:r>
      <w:r w:rsidR="001B3478" w:rsidRPr="00ED0DB7">
        <w:rPr>
          <w:rFonts w:hint="eastAsia"/>
        </w:rPr>
        <w:t xml:space="preserve"> ms</w:t>
      </w:r>
      <w:r w:rsidR="00605154" w:rsidRPr="00ED0DB7">
        <w:rPr>
          <w:rFonts w:hint="eastAsia"/>
        </w:rPr>
        <w:t>和</w:t>
      </w:r>
      <w:r w:rsidR="00605154" w:rsidRPr="00ED0DB7">
        <w:rPr>
          <w:rFonts w:hint="eastAsia"/>
        </w:rPr>
        <w:t>29.256 ms</w:t>
      </w:r>
      <w:r w:rsidR="00605154" w:rsidRPr="00ED0DB7">
        <w:rPr>
          <w:rFonts w:hint="eastAsia"/>
        </w:rPr>
        <w:t>。</w:t>
      </w:r>
    </w:p>
    <w:p w14:paraId="59576DCA" w14:textId="77777777" w:rsidR="00605154" w:rsidRPr="00ED0DB7" w:rsidRDefault="00801790" w:rsidP="00801790">
      <w:pPr>
        <w:pStyle w:val="19"/>
        <w:spacing w:line="320" w:lineRule="atLeast"/>
        <w:ind w:left="978" w:hanging="978"/>
      </w:pPr>
      <w:r w:rsidRPr="00ED0DB7">
        <w:rPr>
          <w:rFonts w:hint="eastAsia"/>
        </w:rPr>
        <w:tab/>
      </w:r>
      <w:r w:rsidR="00605154" w:rsidRPr="00ED0DB7">
        <w:rPr>
          <w:rFonts w:hint="eastAsia"/>
        </w:rPr>
        <w:t>可以看出，</w:t>
      </w:r>
      <w:r w:rsidR="00605154" w:rsidRPr="00ED0DB7">
        <w:rPr>
          <w:rFonts w:hint="eastAsia"/>
        </w:rPr>
        <w:t>RTT</w:t>
      </w:r>
      <w:r w:rsidR="00605154" w:rsidRPr="00ED0DB7">
        <w:rPr>
          <w:rFonts w:hint="eastAsia"/>
        </w:rPr>
        <w:t>的样本值变化多达</w:t>
      </w:r>
      <w:r w:rsidR="00605154" w:rsidRPr="00ED0DB7">
        <w:rPr>
          <w:rFonts w:hint="eastAsia"/>
        </w:rPr>
        <w:t>20%</w:t>
      </w:r>
      <w:r w:rsidR="00605154" w:rsidRPr="00ED0DB7">
        <w:rPr>
          <w:rFonts w:hint="eastAsia"/>
        </w:rPr>
        <w:t>时，加权平均往返时间</w:t>
      </w:r>
      <w:r w:rsidR="00605154" w:rsidRPr="00ED0DB7">
        <w:rPr>
          <w:rFonts w:hint="eastAsia"/>
        </w:rPr>
        <w:t>RTT</w:t>
      </w:r>
      <w:r w:rsidR="00605154" w:rsidRPr="00ED0DB7">
        <w:rPr>
          <w:rFonts w:hint="eastAsia"/>
          <w:vertAlign w:val="subscript"/>
        </w:rPr>
        <w:t>S</w:t>
      </w:r>
      <w:r w:rsidR="00605154" w:rsidRPr="00ED0DB7">
        <w:rPr>
          <w:rFonts w:hint="eastAsia"/>
        </w:rPr>
        <w:t>的变化却很小。</w:t>
      </w:r>
    </w:p>
    <w:p w14:paraId="0A1BCAA8" w14:textId="72F9EEE2" w:rsidR="00B72731" w:rsidRPr="00ED0DB7" w:rsidRDefault="00DE3AAB" w:rsidP="00B72731">
      <w:pPr>
        <w:pStyle w:val="afff4"/>
        <w:ind w:left="629"/>
        <w:rPr>
          <w:spacing w:val="-4"/>
        </w:rPr>
      </w:pPr>
      <w:r>
        <w:rPr>
          <w:rFonts w:hint="eastAsia"/>
        </w:rPr>
        <w:t>T</w:t>
      </w:r>
      <w:r w:rsidR="00B72731" w:rsidRPr="00ED0DB7">
        <w:t>5-</w:t>
      </w:r>
      <w:r>
        <w:rPr>
          <w:rFonts w:hint="eastAsia"/>
        </w:rPr>
        <w:t>14</w:t>
      </w:r>
      <w:r w:rsidR="00B72731" w:rsidRPr="00ED0DB7">
        <w:t xml:space="preserve"> </w:t>
      </w:r>
      <w:r w:rsidR="00B72731" w:rsidRPr="00ED0DB7">
        <w:rPr>
          <w:rFonts w:hint="eastAsia"/>
        </w:rPr>
        <w:tab/>
      </w:r>
      <w:r w:rsidR="00B72731" w:rsidRPr="00ED0DB7">
        <w:rPr>
          <w:spacing w:val="-4"/>
        </w:rPr>
        <w:t>(1) 10</w:t>
      </w:r>
      <w:r w:rsidR="00B72731" w:rsidRPr="00ED0DB7">
        <w:rPr>
          <w:rFonts w:hint="eastAsia"/>
          <w:spacing w:val="-4"/>
        </w:rPr>
        <w:t xml:space="preserve"> </w:t>
      </w:r>
      <w:r w:rsidR="00B72731" w:rsidRPr="00ED0DB7">
        <w:rPr>
          <w:spacing w:val="-4"/>
        </w:rPr>
        <w:t>RTT</w:t>
      </w:r>
      <w:r w:rsidR="001B3478" w:rsidRPr="00ED0DB7">
        <w:rPr>
          <w:rFonts w:hint="eastAsia"/>
          <w:spacing w:val="-4"/>
        </w:rPr>
        <w:t>；</w:t>
      </w:r>
      <w:r w:rsidR="00B72731" w:rsidRPr="00ED0DB7">
        <w:rPr>
          <w:spacing w:val="-4"/>
        </w:rPr>
        <w:t xml:space="preserve"> (2) 14</w:t>
      </w:r>
      <w:r w:rsidR="00B72731" w:rsidRPr="00ED0DB7">
        <w:rPr>
          <w:rFonts w:hint="eastAsia"/>
          <w:spacing w:val="-4"/>
        </w:rPr>
        <w:t xml:space="preserve"> </w:t>
      </w:r>
      <w:r w:rsidR="00B72731" w:rsidRPr="00ED0DB7">
        <w:rPr>
          <w:spacing w:val="-4"/>
        </w:rPr>
        <w:t>RTT</w:t>
      </w:r>
      <w:r w:rsidR="001B3478" w:rsidRPr="00ED0DB7">
        <w:rPr>
          <w:rFonts w:hint="eastAsia"/>
          <w:spacing w:val="-4"/>
        </w:rPr>
        <w:t>；</w:t>
      </w:r>
      <w:r w:rsidR="00B72731" w:rsidRPr="00ED0DB7">
        <w:rPr>
          <w:spacing w:val="-4"/>
        </w:rPr>
        <w:t xml:space="preserve">(3) </w:t>
      </w:r>
      <w:r w:rsidR="00B72731" w:rsidRPr="00ED0DB7">
        <w:rPr>
          <w:spacing w:val="-4"/>
        </w:rPr>
        <w:t>有效吞吐率</w:t>
      </w:r>
      <w:r w:rsidR="00B72731" w:rsidRPr="00ED0DB7">
        <w:rPr>
          <w:spacing w:val="-4"/>
        </w:rPr>
        <w:t xml:space="preserve"> = 119.8 Mbit/s</w:t>
      </w:r>
      <w:r w:rsidR="00B72731" w:rsidRPr="00ED0DB7">
        <w:rPr>
          <w:spacing w:val="-4"/>
        </w:rPr>
        <w:t>。链路带宽利用率</w:t>
      </w:r>
      <w:r w:rsidR="00B72731" w:rsidRPr="00ED0DB7">
        <w:rPr>
          <w:spacing w:val="-4"/>
        </w:rPr>
        <w:t xml:space="preserve"> = 11.98%</w:t>
      </w:r>
      <w:r w:rsidR="00B72731" w:rsidRPr="00ED0DB7">
        <w:rPr>
          <w:spacing w:val="-4"/>
        </w:rPr>
        <w:t>。</w:t>
      </w:r>
    </w:p>
    <w:p w14:paraId="673A5490" w14:textId="794E3A4D" w:rsidR="00B72731" w:rsidRPr="00ED0DB7" w:rsidRDefault="003D7B2B" w:rsidP="00B72731">
      <w:pPr>
        <w:pStyle w:val="afff4"/>
        <w:ind w:left="629"/>
      </w:pPr>
      <w:r>
        <w:rPr>
          <w:rFonts w:hint="eastAsia"/>
        </w:rPr>
        <w:t>T</w:t>
      </w:r>
      <w:r w:rsidR="00B72731" w:rsidRPr="00ED0DB7">
        <w:rPr>
          <w:rFonts w:hint="eastAsia"/>
        </w:rPr>
        <w:t>5-</w:t>
      </w:r>
      <w:r>
        <w:rPr>
          <w:rFonts w:hint="eastAsia"/>
        </w:rPr>
        <w:t>15</w:t>
      </w:r>
      <w:r w:rsidR="00B72731" w:rsidRPr="00ED0DB7">
        <w:rPr>
          <w:rFonts w:hint="eastAsia"/>
        </w:rPr>
        <w:t xml:space="preserve"> </w:t>
      </w:r>
      <w:r w:rsidR="00B72731" w:rsidRPr="00ED0DB7">
        <w:rPr>
          <w:rFonts w:hint="eastAsia"/>
        </w:rPr>
        <w:tab/>
      </w:r>
      <w:r w:rsidR="00B72731" w:rsidRPr="00ED0DB7">
        <w:rPr>
          <w:rFonts w:hint="eastAsia"/>
        </w:rPr>
        <w:t>拥塞窗口与</w:t>
      </w:r>
      <w:r w:rsidR="00B72731" w:rsidRPr="00ED0DB7">
        <w:t>RTT</w:t>
      </w:r>
      <w:r w:rsidR="00B72731" w:rsidRPr="00ED0DB7">
        <w:rPr>
          <w:rFonts w:hint="eastAsia"/>
        </w:rPr>
        <w:t>的关系如下（只给出了部分数据）：</w:t>
      </w:r>
    </w:p>
    <w:p w14:paraId="43CB07BB" w14:textId="77777777" w:rsidR="00B72731" w:rsidRPr="00ED0DB7" w:rsidRDefault="00B72731" w:rsidP="00B72731">
      <w:pPr>
        <w:pStyle w:val="666666"/>
      </w:pPr>
    </w:p>
    <w:tbl>
      <w:tblPr>
        <w:tblStyle w:val="afff9"/>
        <w:tblW w:w="0" w:type="auto"/>
        <w:jc w:val="center"/>
        <w:tblBorders>
          <w:top w:val="single" w:sz="8" w:space="0" w:color="auto"/>
          <w:left w:val="single" w:sz="8" w:space="0" w:color="auto"/>
          <w:bottom w:val="single" w:sz="8" w:space="0" w:color="auto"/>
          <w:right w:val="single" w:sz="8" w:space="0" w:color="auto"/>
        </w:tblBorders>
        <w:tblLook w:val="04A0" w:firstRow="1" w:lastRow="0" w:firstColumn="1" w:lastColumn="0" w:noHBand="0" w:noVBand="1"/>
      </w:tblPr>
      <w:tblGrid>
        <w:gridCol w:w="1584"/>
        <w:gridCol w:w="425"/>
        <w:gridCol w:w="426"/>
        <w:gridCol w:w="426"/>
        <w:gridCol w:w="425"/>
        <w:gridCol w:w="425"/>
        <w:gridCol w:w="425"/>
        <w:gridCol w:w="425"/>
        <w:gridCol w:w="425"/>
        <w:gridCol w:w="425"/>
        <w:gridCol w:w="426"/>
        <w:gridCol w:w="426"/>
      </w:tblGrid>
      <w:tr w:rsidR="003D7B2B" w:rsidRPr="00ED0DB7" w14:paraId="1E0F7CBB" w14:textId="77777777" w:rsidTr="00504D9C">
        <w:trPr>
          <w:jc w:val="center"/>
        </w:trPr>
        <w:tc>
          <w:tcPr>
            <w:tcW w:w="1584" w:type="dxa"/>
          </w:tcPr>
          <w:p w14:paraId="5EF46E98" w14:textId="77777777" w:rsidR="003D7B2B" w:rsidRPr="00ED0DB7" w:rsidRDefault="003D7B2B" w:rsidP="00B72731">
            <w:pPr>
              <w:pStyle w:val="af9"/>
              <w:jc w:val="center"/>
              <w:rPr>
                <w:rFonts w:ascii="方正黑体简体" w:eastAsia="方正黑体简体"/>
              </w:rPr>
            </w:pPr>
            <w:r w:rsidRPr="00ED0DB7">
              <w:rPr>
                <w:rFonts w:ascii="方正黑体简体" w:eastAsia="方正黑体简体" w:hint="eastAsia"/>
              </w:rPr>
              <w:lastRenderedPageBreak/>
              <w:t>RTT</w:t>
            </w:r>
          </w:p>
        </w:tc>
        <w:tc>
          <w:tcPr>
            <w:tcW w:w="425" w:type="dxa"/>
          </w:tcPr>
          <w:p w14:paraId="62439901" w14:textId="77777777" w:rsidR="003D7B2B" w:rsidRPr="00ED0DB7" w:rsidRDefault="003D7B2B" w:rsidP="00B72731">
            <w:pPr>
              <w:pStyle w:val="af9"/>
            </w:pPr>
            <w:r w:rsidRPr="00ED0DB7">
              <w:rPr>
                <w:rFonts w:hint="eastAsia"/>
              </w:rPr>
              <w:t>0</w:t>
            </w:r>
          </w:p>
        </w:tc>
        <w:tc>
          <w:tcPr>
            <w:tcW w:w="426" w:type="dxa"/>
          </w:tcPr>
          <w:p w14:paraId="014AA260" w14:textId="08CA4EDC" w:rsidR="003D7B2B" w:rsidRPr="00ED0DB7" w:rsidRDefault="003D7B2B" w:rsidP="00B72731">
            <w:pPr>
              <w:pStyle w:val="af9"/>
            </w:pPr>
            <w:r>
              <w:rPr>
                <w:rFonts w:hint="eastAsia"/>
              </w:rPr>
              <w:t>3</w:t>
            </w:r>
          </w:p>
        </w:tc>
        <w:tc>
          <w:tcPr>
            <w:tcW w:w="426" w:type="dxa"/>
          </w:tcPr>
          <w:p w14:paraId="5651A8C2" w14:textId="702CC9E7" w:rsidR="003D7B2B" w:rsidRPr="00ED0DB7" w:rsidRDefault="003D7B2B" w:rsidP="00B72731">
            <w:pPr>
              <w:pStyle w:val="af9"/>
            </w:pPr>
            <w:r w:rsidRPr="00ED0DB7">
              <w:rPr>
                <w:rFonts w:hint="eastAsia"/>
              </w:rPr>
              <w:t>4</w:t>
            </w:r>
          </w:p>
        </w:tc>
        <w:tc>
          <w:tcPr>
            <w:tcW w:w="425" w:type="dxa"/>
          </w:tcPr>
          <w:p w14:paraId="10247055" w14:textId="129C8ACA" w:rsidR="003D7B2B" w:rsidRPr="00ED0DB7" w:rsidRDefault="003D7B2B" w:rsidP="00B72731">
            <w:pPr>
              <w:pStyle w:val="af9"/>
            </w:pPr>
            <w:r>
              <w:rPr>
                <w:rFonts w:hint="eastAsia"/>
              </w:rPr>
              <w:t>8</w:t>
            </w:r>
          </w:p>
        </w:tc>
        <w:tc>
          <w:tcPr>
            <w:tcW w:w="425" w:type="dxa"/>
          </w:tcPr>
          <w:p w14:paraId="15C3FBD0" w14:textId="779E54B4" w:rsidR="003D7B2B" w:rsidRPr="00ED0DB7" w:rsidRDefault="003D7B2B" w:rsidP="00B72731">
            <w:pPr>
              <w:pStyle w:val="af9"/>
            </w:pPr>
            <w:r w:rsidRPr="00ED0DB7">
              <w:rPr>
                <w:rFonts w:hint="eastAsia"/>
              </w:rPr>
              <w:t>9</w:t>
            </w:r>
          </w:p>
        </w:tc>
        <w:tc>
          <w:tcPr>
            <w:tcW w:w="425" w:type="dxa"/>
          </w:tcPr>
          <w:p w14:paraId="439E3853" w14:textId="2633EBAE" w:rsidR="003D7B2B" w:rsidRPr="00ED0DB7" w:rsidRDefault="003D7B2B" w:rsidP="00B72731">
            <w:pPr>
              <w:pStyle w:val="af9"/>
            </w:pPr>
            <w:r>
              <w:rPr>
                <w:rFonts w:hint="eastAsia"/>
              </w:rPr>
              <w:t>10</w:t>
            </w:r>
          </w:p>
        </w:tc>
        <w:tc>
          <w:tcPr>
            <w:tcW w:w="425" w:type="dxa"/>
          </w:tcPr>
          <w:p w14:paraId="1AA00C2B" w14:textId="3EC5C187" w:rsidR="003D7B2B" w:rsidRPr="00ED0DB7" w:rsidRDefault="003D7B2B" w:rsidP="00B72731">
            <w:pPr>
              <w:pStyle w:val="af9"/>
            </w:pPr>
            <w:r w:rsidRPr="00ED0DB7">
              <w:rPr>
                <w:rFonts w:hint="eastAsia"/>
              </w:rPr>
              <w:t>11</w:t>
            </w:r>
          </w:p>
        </w:tc>
        <w:tc>
          <w:tcPr>
            <w:tcW w:w="425" w:type="dxa"/>
          </w:tcPr>
          <w:p w14:paraId="161411EB" w14:textId="3275092B" w:rsidR="003D7B2B" w:rsidRPr="00ED0DB7" w:rsidRDefault="003D7B2B" w:rsidP="00B72731">
            <w:pPr>
              <w:pStyle w:val="af9"/>
            </w:pPr>
            <w:r>
              <w:rPr>
                <w:rFonts w:hint="eastAsia"/>
              </w:rPr>
              <w:t>13</w:t>
            </w:r>
          </w:p>
        </w:tc>
        <w:tc>
          <w:tcPr>
            <w:tcW w:w="425" w:type="dxa"/>
          </w:tcPr>
          <w:p w14:paraId="08FF8A8B" w14:textId="12104AD9" w:rsidR="003D7B2B" w:rsidRPr="00ED0DB7" w:rsidRDefault="003D7B2B" w:rsidP="00B72731">
            <w:pPr>
              <w:pStyle w:val="af9"/>
            </w:pPr>
            <w:r w:rsidRPr="00ED0DB7">
              <w:rPr>
                <w:rFonts w:hint="eastAsia"/>
              </w:rPr>
              <w:t>14</w:t>
            </w:r>
          </w:p>
        </w:tc>
        <w:tc>
          <w:tcPr>
            <w:tcW w:w="426" w:type="dxa"/>
          </w:tcPr>
          <w:p w14:paraId="44ACD9B9" w14:textId="4DB71C4F" w:rsidR="003D7B2B" w:rsidRPr="00ED0DB7" w:rsidRDefault="003D7B2B" w:rsidP="00B72731">
            <w:pPr>
              <w:pStyle w:val="af9"/>
            </w:pPr>
            <w:r>
              <w:rPr>
                <w:rFonts w:hint="eastAsia"/>
              </w:rPr>
              <w:t>17</w:t>
            </w:r>
          </w:p>
        </w:tc>
        <w:tc>
          <w:tcPr>
            <w:tcW w:w="426" w:type="dxa"/>
          </w:tcPr>
          <w:p w14:paraId="4E729D75" w14:textId="6BF582EE" w:rsidR="003D7B2B" w:rsidRPr="00ED0DB7" w:rsidRDefault="003D7B2B" w:rsidP="00B72731">
            <w:pPr>
              <w:pStyle w:val="af9"/>
            </w:pPr>
            <w:r w:rsidRPr="00ED0DB7">
              <w:rPr>
                <w:rFonts w:hint="eastAsia"/>
              </w:rPr>
              <w:t>18</w:t>
            </w:r>
          </w:p>
        </w:tc>
      </w:tr>
      <w:tr w:rsidR="003D7B2B" w:rsidRPr="00ED0DB7" w14:paraId="661AA7BC" w14:textId="77777777" w:rsidTr="00504D9C">
        <w:trPr>
          <w:jc w:val="center"/>
        </w:trPr>
        <w:tc>
          <w:tcPr>
            <w:tcW w:w="1584" w:type="dxa"/>
          </w:tcPr>
          <w:p w14:paraId="5330C2A3" w14:textId="77777777" w:rsidR="003D7B2B" w:rsidRPr="00ED0DB7" w:rsidRDefault="003D7B2B" w:rsidP="00B72731">
            <w:pPr>
              <w:pStyle w:val="af9"/>
              <w:jc w:val="center"/>
              <w:rPr>
                <w:rFonts w:ascii="方正黑体简体" w:eastAsia="方正黑体简体"/>
              </w:rPr>
            </w:pPr>
            <w:r w:rsidRPr="00ED0DB7">
              <w:rPr>
                <w:rFonts w:ascii="方正黑体简体" w:eastAsia="方正黑体简体" w:hint="eastAsia"/>
              </w:rPr>
              <w:t>拥塞窗口(pkt)</w:t>
            </w:r>
          </w:p>
        </w:tc>
        <w:tc>
          <w:tcPr>
            <w:tcW w:w="425" w:type="dxa"/>
          </w:tcPr>
          <w:p w14:paraId="10A7C39B" w14:textId="77777777" w:rsidR="003D7B2B" w:rsidRPr="00ED0DB7" w:rsidRDefault="003D7B2B" w:rsidP="00B72731">
            <w:pPr>
              <w:pStyle w:val="af9"/>
            </w:pPr>
            <w:r w:rsidRPr="00ED0DB7">
              <w:rPr>
                <w:rFonts w:hint="eastAsia"/>
              </w:rPr>
              <w:t>1</w:t>
            </w:r>
          </w:p>
        </w:tc>
        <w:tc>
          <w:tcPr>
            <w:tcW w:w="426" w:type="dxa"/>
          </w:tcPr>
          <w:p w14:paraId="7440402D" w14:textId="6BAD63ED" w:rsidR="003D7B2B" w:rsidRPr="00ED0DB7" w:rsidRDefault="003D7B2B" w:rsidP="00B72731">
            <w:pPr>
              <w:pStyle w:val="af9"/>
            </w:pPr>
            <w:r>
              <w:rPr>
                <w:rFonts w:hint="eastAsia"/>
              </w:rPr>
              <w:t>4</w:t>
            </w:r>
          </w:p>
        </w:tc>
        <w:tc>
          <w:tcPr>
            <w:tcW w:w="426" w:type="dxa"/>
          </w:tcPr>
          <w:p w14:paraId="0F07C35D" w14:textId="2743EF4E" w:rsidR="003D7B2B" w:rsidRPr="00ED0DB7" w:rsidRDefault="003D7B2B" w:rsidP="00B72731">
            <w:pPr>
              <w:pStyle w:val="af9"/>
            </w:pPr>
            <w:r w:rsidRPr="00ED0DB7">
              <w:rPr>
                <w:rFonts w:hint="eastAsia"/>
              </w:rPr>
              <w:t>2</w:t>
            </w:r>
          </w:p>
        </w:tc>
        <w:tc>
          <w:tcPr>
            <w:tcW w:w="425" w:type="dxa"/>
          </w:tcPr>
          <w:p w14:paraId="60F2EA4F" w14:textId="77FCD33B" w:rsidR="003D7B2B" w:rsidRPr="00ED0DB7" w:rsidRDefault="003D7B2B" w:rsidP="00B72731">
            <w:pPr>
              <w:pStyle w:val="af9"/>
            </w:pPr>
            <w:r>
              <w:rPr>
                <w:rFonts w:hint="eastAsia"/>
              </w:rPr>
              <w:t>6</w:t>
            </w:r>
          </w:p>
        </w:tc>
        <w:tc>
          <w:tcPr>
            <w:tcW w:w="425" w:type="dxa"/>
          </w:tcPr>
          <w:p w14:paraId="37DE8726" w14:textId="60F638EE" w:rsidR="003D7B2B" w:rsidRPr="00ED0DB7" w:rsidRDefault="003D7B2B" w:rsidP="00B72731">
            <w:pPr>
              <w:pStyle w:val="af9"/>
            </w:pPr>
            <w:r w:rsidRPr="00ED0DB7">
              <w:rPr>
                <w:rFonts w:hint="eastAsia"/>
              </w:rPr>
              <w:t>3</w:t>
            </w:r>
          </w:p>
        </w:tc>
        <w:tc>
          <w:tcPr>
            <w:tcW w:w="425" w:type="dxa"/>
          </w:tcPr>
          <w:p w14:paraId="652323EA" w14:textId="426CB1C1" w:rsidR="003D7B2B" w:rsidRPr="00ED0DB7" w:rsidRDefault="003D7B2B" w:rsidP="00B72731">
            <w:pPr>
              <w:pStyle w:val="af9"/>
            </w:pPr>
            <w:r>
              <w:rPr>
                <w:rFonts w:hint="eastAsia"/>
              </w:rPr>
              <w:t>4</w:t>
            </w:r>
          </w:p>
        </w:tc>
        <w:tc>
          <w:tcPr>
            <w:tcW w:w="425" w:type="dxa"/>
          </w:tcPr>
          <w:p w14:paraId="6EF397C4" w14:textId="27E3B1A7" w:rsidR="003D7B2B" w:rsidRPr="00ED0DB7" w:rsidRDefault="003D7B2B" w:rsidP="00B72731">
            <w:pPr>
              <w:pStyle w:val="af9"/>
            </w:pPr>
            <w:r w:rsidRPr="00ED0DB7">
              <w:rPr>
                <w:rFonts w:hint="eastAsia"/>
              </w:rPr>
              <w:t>2</w:t>
            </w:r>
          </w:p>
        </w:tc>
        <w:tc>
          <w:tcPr>
            <w:tcW w:w="425" w:type="dxa"/>
          </w:tcPr>
          <w:p w14:paraId="702C3425" w14:textId="53117118" w:rsidR="003D7B2B" w:rsidRPr="00ED0DB7" w:rsidRDefault="003D7B2B" w:rsidP="00B72731">
            <w:pPr>
              <w:pStyle w:val="af9"/>
            </w:pPr>
            <w:r>
              <w:rPr>
                <w:rFonts w:hint="eastAsia"/>
              </w:rPr>
              <w:t>4</w:t>
            </w:r>
          </w:p>
        </w:tc>
        <w:tc>
          <w:tcPr>
            <w:tcW w:w="425" w:type="dxa"/>
          </w:tcPr>
          <w:p w14:paraId="121227AD" w14:textId="1B0028DC" w:rsidR="003D7B2B" w:rsidRPr="00ED0DB7" w:rsidRDefault="003D7B2B" w:rsidP="00B72731">
            <w:pPr>
              <w:pStyle w:val="af9"/>
            </w:pPr>
            <w:r w:rsidRPr="00ED0DB7">
              <w:rPr>
                <w:rFonts w:hint="eastAsia"/>
              </w:rPr>
              <w:t>2</w:t>
            </w:r>
          </w:p>
        </w:tc>
        <w:tc>
          <w:tcPr>
            <w:tcW w:w="426" w:type="dxa"/>
          </w:tcPr>
          <w:p w14:paraId="6F16142F" w14:textId="7CA2C237" w:rsidR="003D7B2B" w:rsidRPr="00ED0DB7" w:rsidRDefault="003D7B2B" w:rsidP="00B72731">
            <w:pPr>
              <w:pStyle w:val="af9"/>
            </w:pPr>
            <w:r>
              <w:rPr>
                <w:rFonts w:hint="eastAsia"/>
              </w:rPr>
              <w:t>5</w:t>
            </w:r>
          </w:p>
        </w:tc>
        <w:tc>
          <w:tcPr>
            <w:tcW w:w="426" w:type="dxa"/>
          </w:tcPr>
          <w:p w14:paraId="5D88D9DC" w14:textId="36297263" w:rsidR="003D7B2B" w:rsidRPr="00ED0DB7" w:rsidRDefault="003D7B2B" w:rsidP="00B72731">
            <w:pPr>
              <w:pStyle w:val="af9"/>
            </w:pPr>
            <w:r w:rsidRPr="00ED0DB7">
              <w:rPr>
                <w:rFonts w:hint="eastAsia"/>
              </w:rPr>
              <w:t>2</w:t>
            </w:r>
          </w:p>
        </w:tc>
      </w:tr>
    </w:tbl>
    <w:p w14:paraId="27A1B6D5" w14:textId="77777777" w:rsidR="00B72731" w:rsidRPr="00ED0DB7" w:rsidRDefault="00B72731" w:rsidP="00B72731">
      <w:pPr>
        <w:pStyle w:val="666666"/>
      </w:pPr>
    </w:p>
    <w:p w14:paraId="01EFD390" w14:textId="491F92E2" w:rsidR="00605154" w:rsidRPr="00ED0DB7" w:rsidRDefault="003D7B2B" w:rsidP="00801790">
      <w:pPr>
        <w:pStyle w:val="afff4"/>
        <w:spacing w:line="320" w:lineRule="atLeast"/>
        <w:ind w:left="629"/>
      </w:pPr>
      <w:r>
        <w:rPr>
          <w:rFonts w:hint="eastAsia"/>
        </w:rPr>
        <w:t>T</w:t>
      </w:r>
      <w:r w:rsidR="00605154" w:rsidRPr="00ED0DB7">
        <w:rPr>
          <w:rFonts w:hint="eastAsia"/>
        </w:rPr>
        <w:t>5-</w:t>
      </w:r>
      <w:r>
        <w:rPr>
          <w:rFonts w:hint="eastAsia"/>
        </w:rPr>
        <w:t>16</w:t>
      </w:r>
      <w:r w:rsidR="00605154" w:rsidRPr="00ED0DB7">
        <w:rPr>
          <w:rFonts w:hint="eastAsia"/>
        </w:rPr>
        <w:t xml:space="preserve"> </w:t>
      </w:r>
      <w:r w:rsidR="00801790" w:rsidRPr="00ED0DB7">
        <w:rPr>
          <w:rFonts w:hint="eastAsia"/>
        </w:rPr>
        <w:tab/>
      </w:r>
      <w:r w:rsidR="00605154" w:rsidRPr="00ED0DB7">
        <w:rPr>
          <w:rFonts w:hint="eastAsia"/>
        </w:rPr>
        <w:t>拥塞窗口大小分别为：</w:t>
      </w:r>
      <w:r w:rsidR="00605154" w:rsidRPr="00ED0DB7">
        <w:rPr>
          <w:rFonts w:hint="eastAsia"/>
        </w:rPr>
        <w:t>1, 2, 4, 8, 9, 10, 11, 12, 1, 2, 4, 6, 7, 8, 9</w:t>
      </w:r>
      <w:r w:rsidR="00605154" w:rsidRPr="00ED0DB7">
        <w:rPr>
          <w:rFonts w:hint="eastAsia"/>
        </w:rPr>
        <w:t>。</w:t>
      </w:r>
    </w:p>
    <w:p w14:paraId="0D39D8B3" w14:textId="05B6DDCA" w:rsidR="00801790" w:rsidRPr="00ED0DB7" w:rsidRDefault="00E01962" w:rsidP="00C85F72">
      <w:pPr>
        <w:pStyle w:val="afff4"/>
        <w:spacing w:line="320" w:lineRule="atLeast"/>
        <w:ind w:left="629"/>
      </w:pPr>
      <w:r>
        <w:rPr>
          <w:rFonts w:hint="eastAsia"/>
        </w:rPr>
        <w:t>T</w:t>
      </w:r>
      <w:r w:rsidR="00605154" w:rsidRPr="00ED0DB7">
        <w:rPr>
          <w:rFonts w:hint="eastAsia"/>
        </w:rPr>
        <w:t>5-</w:t>
      </w:r>
      <w:r>
        <w:rPr>
          <w:rFonts w:hint="eastAsia"/>
        </w:rPr>
        <w:t>17</w:t>
      </w:r>
      <w:r w:rsidR="00605154" w:rsidRPr="00ED0DB7">
        <w:rPr>
          <w:rFonts w:hint="eastAsia"/>
        </w:rPr>
        <w:t xml:space="preserve"> </w:t>
      </w:r>
      <w:r w:rsidR="00801790" w:rsidRPr="00ED0DB7">
        <w:rPr>
          <w:rFonts w:hint="eastAsia"/>
        </w:rPr>
        <w:tab/>
      </w:r>
      <w:r w:rsidR="00605154" w:rsidRPr="00ED0DB7">
        <w:rPr>
          <w:rFonts w:hint="eastAsia"/>
        </w:rPr>
        <w:t xml:space="preserve">(1) </w:t>
      </w:r>
      <w:r w:rsidR="00F8137A">
        <w:rPr>
          <w:rFonts w:hint="eastAsia"/>
        </w:rPr>
        <w:t>图略</w:t>
      </w:r>
      <w:r w:rsidR="00605154" w:rsidRPr="00ED0DB7">
        <w:rPr>
          <w:rFonts w:hint="eastAsia"/>
        </w:rPr>
        <w:t>。</w:t>
      </w:r>
    </w:p>
    <w:p w14:paraId="2C6DB30C" w14:textId="767FC1E4" w:rsidR="00F8137A" w:rsidRPr="00D20B8C" w:rsidRDefault="00F8137A" w:rsidP="00F8137A">
      <w:pPr>
        <w:rPr>
          <w:rFonts w:cs="宋体"/>
          <w:kern w:val="10"/>
        </w:rPr>
      </w:pPr>
      <w:r>
        <w:rPr>
          <w:rFonts w:hint="eastAsia"/>
        </w:rPr>
        <w:t>(</w:t>
      </w:r>
      <w:r w:rsidRPr="00D20B8C">
        <w:rPr>
          <w:rFonts w:cs="宋体" w:hint="eastAsia"/>
          <w:kern w:val="10"/>
        </w:rPr>
        <w:t>2</w:t>
      </w:r>
      <w:r w:rsidR="00E01962">
        <w:rPr>
          <w:rFonts w:cs="宋体" w:hint="eastAsia"/>
          <w:kern w:val="10"/>
        </w:rPr>
        <w:t xml:space="preserve">) </w:t>
      </w:r>
      <w:r w:rsidRPr="00D20B8C">
        <w:rPr>
          <w:rFonts w:cs="宋体"/>
          <w:kern w:val="10"/>
        </w:rPr>
        <w:t xml:space="preserve">[RTT = 0, RTT = 5] </w:t>
      </w:r>
      <w:r w:rsidRPr="00D20B8C">
        <w:rPr>
          <w:rFonts w:cs="宋体" w:hint="eastAsia"/>
          <w:kern w:val="10"/>
        </w:rPr>
        <w:t>和</w:t>
      </w:r>
      <w:r w:rsidRPr="00D20B8C">
        <w:rPr>
          <w:rFonts w:cs="宋体"/>
          <w:kern w:val="10"/>
        </w:rPr>
        <w:t xml:space="preserve"> [RTT = 2</w:t>
      </w:r>
      <w:r>
        <w:rPr>
          <w:rFonts w:cs="宋体" w:hint="eastAsia"/>
          <w:kern w:val="10"/>
        </w:rPr>
        <w:t>1</w:t>
      </w:r>
      <w:r w:rsidRPr="00D20B8C">
        <w:rPr>
          <w:rFonts w:cs="宋体"/>
          <w:kern w:val="10"/>
        </w:rPr>
        <w:t xml:space="preserve">, RTT = 25] </w:t>
      </w:r>
    </w:p>
    <w:p w14:paraId="077A9F0A" w14:textId="6C628979" w:rsidR="00F8137A" w:rsidRPr="00D20B8C" w:rsidRDefault="00E01962" w:rsidP="00F8137A">
      <w:pPr>
        <w:rPr>
          <w:rFonts w:cs="宋体"/>
          <w:kern w:val="10"/>
        </w:rPr>
      </w:pPr>
      <w:r>
        <w:rPr>
          <w:rFonts w:cs="宋体" w:hint="eastAsia"/>
          <w:kern w:val="10"/>
        </w:rPr>
        <w:t>(</w:t>
      </w:r>
      <w:r w:rsidR="00F8137A">
        <w:rPr>
          <w:rFonts w:cs="宋体" w:hint="eastAsia"/>
          <w:kern w:val="10"/>
        </w:rPr>
        <w:t>3</w:t>
      </w:r>
      <w:r>
        <w:rPr>
          <w:rFonts w:cs="宋体" w:hint="eastAsia"/>
          <w:kern w:val="10"/>
        </w:rPr>
        <w:t xml:space="preserve">) </w:t>
      </w:r>
      <w:r w:rsidR="00F8137A" w:rsidRPr="008C7639">
        <w:rPr>
          <w:rFonts w:hint="eastAsia"/>
        </w:rPr>
        <w:t>[RTT = 5, RTT = 1</w:t>
      </w:r>
      <w:r w:rsidR="00F8137A">
        <w:rPr>
          <w:rFonts w:hint="eastAsia"/>
        </w:rPr>
        <w:t>5</w:t>
      </w:r>
      <w:r w:rsidR="00F8137A" w:rsidRPr="008C7639">
        <w:rPr>
          <w:rFonts w:hint="eastAsia"/>
        </w:rPr>
        <w:t xml:space="preserve">] </w:t>
      </w:r>
      <w:r w:rsidR="00F8137A" w:rsidRPr="008C7639">
        <w:rPr>
          <w:rFonts w:hint="eastAsia"/>
        </w:rPr>
        <w:t>和</w:t>
      </w:r>
      <w:r w:rsidR="00F8137A" w:rsidRPr="008C7639">
        <w:rPr>
          <w:rFonts w:hint="eastAsia"/>
        </w:rPr>
        <w:t xml:space="preserve"> [RTT = 1</w:t>
      </w:r>
      <w:r w:rsidR="00F8137A">
        <w:rPr>
          <w:rFonts w:hint="eastAsia"/>
        </w:rPr>
        <w:t>7</w:t>
      </w:r>
      <w:r w:rsidR="00F8137A" w:rsidRPr="008C7639">
        <w:rPr>
          <w:rFonts w:hint="eastAsia"/>
        </w:rPr>
        <w:t>, RTT = 2</w:t>
      </w:r>
      <w:r w:rsidR="00F8137A">
        <w:rPr>
          <w:rFonts w:hint="eastAsia"/>
        </w:rPr>
        <w:t>0</w:t>
      </w:r>
      <w:r w:rsidR="00F8137A" w:rsidRPr="008C7639">
        <w:rPr>
          <w:rFonts w:hint="eastAsia"/>
        </w:rPr>
        <w:t>]</w:t>
      </w:r>
      <w:r w:rsidR="00F8137A" w:rsidRPr="00D20B8C">
        <w:rPr>
          <w:rFonts w:cs="宋体"/>
          <w:kern w:val="10"/>
        </w:rPr>
        <w:t xml:space="preserve"> </w:t>
      </w:r>
    </w:p>
    <w:p w14:paraId="063407A5" w14:textId="3D591C1B" w:rsidR="00F8137A" w:rsidRDefault="00E01962" w:rsidP="00F8137A">
      <w:pPr>
        <w:rPr>
          <w:rFonts w:cs="宋体"/>
          <w:kern w:val="10"/>
        </w:rPr>
      </w:pPr>
      <w:r>
        <w:rPr>
          <w:rFonts w:cs="宋体" w:hint="eastAsia"/>
          <w:kern w:val="10"/>
        </w:rPr>
        <w:t>(</w:t>
      </w:r>
      <w:r w:rsidR="00F8137A">
        <w:rPr>
          <w:rFonts w:cs="宋体" w:hint="eastAsia"/>
          <w:kern w:val="10"/>
        </w:rPr>
        <w:t>4</w:t>
      </w:r>
      <w:bookmarkStart w:id="6" w:name="OLE_LINK1"/>
      <w:bookmarkStart w:id="7" w:name="OLE_LINK3"/>
      <w:r>
        <w:rPr>
          <w:rFonts w:cs="宋体" w:hint="eastAsia"/>
          <w:kern w:val="10"/>
        </w:rPr>
        <w:t xml:space="preserve">) </w:t>
      </w:r>
      <w:r w:rsidR="00F8137A" w:rsidRPr="008C7639">
        <w:rPr>
          <w:rFonts w:hint="eastAsia"/>
        </w:rPr>
        <w:t xml:space="preserve">RTT = </w:t>
      </w:r>
      <w:r w:rsidR="00F8137A">
        <w:rPr>
          <w:rFonts w:hint="eastAsia"/>
        </w:rPr>
        <w:t>16</w:t>
      </w:r>
      <w:bookmarkEnd w:id="6"/>
      <w:r w:rsidR="00F8137A">
        <w:rPr>
          <w:rFonts w:hint="eastAsia"/>
        </w:rPr>
        <w:t>，</w:t>
      </w:r>
      <w:r w:rsidR="00F8137A">
        <w:rPr>
          <w:rFonts w:cs="宋体" w:hint="eastAsia"/>
          <w:kern w:val="10"/>
        </w:rPr>
        <w:t>TCP</w:t>
      </w:r>
      <w:r w:rsidR="00F8137A">
        <w:rPr>
          <w:rFonts w:cs="宋体" w:hint="eastAsia"/>
          <w:kern w:val="10"/>
        </w:rPr>
        <w:t>收到</w:t>
      </w:r>
      <w:r w:rsidR="00F8137A">
        <w:rPr>
          <w:rFonts w:cs="宋体" w:hint="eastAsia"/>
          <w:kern w:val="10"/>
        </w:rPr>
        <w:t>3</w:t>
      </w:r>
      <w:r w:rsidR="00F8137A" w:rsidRPr="008C7639">
        <w:rPr>
          <w:rFonts w:cs="宋体" w:hint="eastAsia"/>
          <w:kern w:val="10"/>
        </w:rPr>
        <w:t>个</w:t>
      </w:r>
      <w:bookmarkStart w:id="8" w:name="OLE_LINK2"/>
      <w:r w:rsidR="00F8137A" w:rsidRPr="008C7639">
        <w:rPr>
          <w:rFonts w:cs="宋体" w:hint="eastAsia"/>
          <w:kern w:val="10"/>
        </w:rPr>
        <w:t>重复的确认</w:t>
      </w:r>
      <w:bookmarkEnd w:id="8"/>
      <w:r w:rsidR="00F8137A">
        <w:rPr>
          <w:rFonts w:cs="宋体" w:hint="eastAsia"/>
          <w:kern w:val="10"/>
        </w:rPr>
        <w:t>后，又收到了</w:t>
      </w:r>
      <w:r w:rsidR="00F8137A">
        <w:rPr>
          <w:rFonts w:cs="宋体" w:hint="eastAsia"/>
          <w:kern w:val="10"/>
        </w:rPr>
        <w:t>2</w:t>
      </w:r>
      <w:r w:rsidR="00F8137A">
        <w:rPr>
          <w:rFonts w:cs="宋体" w:hint="eastAsia"/>
          <w:kern w:val="10"/>
        </w:rPr>
        <w:t>个</w:t>
      </w:r>
      <w:r w:rsidR="00F8137A" w:rsidRPr="008C7639">
        <w:rPr>
          <w:rFonts w:cs="宋体" w:hint="eastAsia"/>
          <w:kern w:val="10"/>
        </w:rPr>
        <w:t>重复的确认</w:t>
      </w:r>
      <w:r w:rsidR="00F8137A">
        <w:rPr>
          <w:rFonts w:cs="宋体" w:hint="eastAsia"/>
          <w:kern w:val="10"/>
        </w:rPr>
        <w:t>。</w:t>
      </w:r>
      <w:bookmarkEnd w:id="7"/>
    </w:p>
    <w:p w14:paraId="15160396" w14:textId="77777777" w:rsidR="00F8137A" w:rsidRDefault="00F8137A" w:rsidP="00F8137A">
      <w:pPr>
        <w:rPr>
          <w:rFonts w:cs="宋体"/>
          <w:kern w:val="10"/>
        </w:rPr>
      </w:pPr>
      <w:r>
        <w:rPr>
          <w:rFonts w:cs="宋体" w:hint="eastAsia"/>
          <w:kern w:val="10"/>
        </w:rPr>
        <w:t xml:space="preserve">     </w:t>
      </w:r>
      <w:r w:rsidRPr="0074242E">
        <w:rPr>
          <w:rFonts w:cs="宋体"/>
          <w:kern w:val="10"/>
        </w:rPr>
        <w:t>RTT = 1</w:t>
      </w:r>
      <w:r>
        <w:rPr>
          <w:rFonts w:cs="宋体" w:hint="eastAsia"/>
          <w:kern w:val="10"/>
        </w:rPr>
        <w:t>7</w:t>
      </w:r>
      <w:r w:rsidRPr="0074242E">
        <w:rPr>
          <w:rFonts w:cs="宋体" w:hint="eastAsia"/>
          <w:kern w:val="10"/>
        </w:rPr>
        <w:t>，</w:t>
      </w:r>
      <w:r w:rsidRPr="0074242E">
        <w:rPr>
          <w:rFonts w:cs="宋体"/>
          <w:kern w:val="10"/>
        </w:rPr>
        <w:t>TCP</w:t>
      </w:r>
      <w:r w:rsidRPr="0074242E">
        <w:rPr>
          <w:rFonts w:cs="宋体" w:hint="eastAsia"/>
          <w:kern w:val="10"/>
        </w:rPr>
        <w:t>收到</w:t>
      </w:r>
      <w:r>
        <w:rPr>
          <w:rFonts w:cs="宋体" w:hint="eastAsia"/>
          <w:kern w:val="10"/>
        </w:rPr>
        <w:t>新的</w:t>
      </w:r>
      <w:r w:rsidRPr="0074242E">
        <w:rPr>
          <w:rFonts w:cs="宋体" w:hint="eastAsia"/>
          <w:kern w:val="10"/>
        </w:rPr>
        <w:t>确认。</w:t>
      </w:r>
    </w:p>
    <w:p w14:paraId="08943F47" w14:textId="7BBA196B" w:rsidR="00F8137A" w:rsidRDefault="00E01962" w:rsidP="00F8137A">
      <w:pPr>
        <w:rPr>
          <w:rFonts w:cs="宋体"/>
          <w:kern w:val="10"/>
        </w:rPr>
      </w:pPr>
      <w:r>
        <w:rPr>
          <w:rFonts w:cs="宋体" w:hint="eastAsia"/>
          <w:kern w:val="10"/>
        </w:rPr>
        <w:t>(</w:t>
      </w:r>
      <w:r w:rsidR="00F8137A">
        <w:rPr>
          <w:rFonts w:cs="宋体" w:hint="eastAsia"/>
          <w:kern w:val="10"/>
        </w:rPr>
        <w:t>5</w:t>
      </w:r>
      <w:r>
        <w:rPr>
          <w:rFonts w:cs="宋体" w:hint="eastAsia"/>
          <w:kern w:val="10"/>
        </w:rPr>
        <w:t xml:space="preserve">) </w:t>
      </w:r>
      <w:r w:rsidR="00F8137A" w:rsidRPr="008C7639">
        <w:rPr>
          <w:rFonts w:cs="宋体" w:hint="eastAsia"/>
          <w:kern w:val="10"/>
        </w:rPr>
        <w:t>RTT= 1</w:t>
      </w:r>
      <w:r w:rsidR="00F8137A">
        <w:rPr>
          <w:rFonts w:cs="宋体" w:hint="eastAsia"/>
          <w:kern w:val="10"/>
        </w:rPr>
        <w:t>5</w:t>
      </w:r>
      <w:r w:rsidR="00F8137A">
        <w:rPr>
          <w:rFonts w:cs="宋体" w:hint="eastAsia"/>
          <w:kern w:val="10"/>
        </w:rPr>
        <w:t>之后</w:t>
      </w:r>
      <w:r w:rsidR="00F8137A" w:rsidRPr="008C7639">
        <w:rPr>
          <w:rFonts w:cs="宋体" w:hint="eastAsia"/>
          <w:kern w:val="10"/>
        </w:rPr>
        <w:t>收到三个重复的确认</w:t>
      </w:r>
      <w:r w:rsidR="00F8137A">
        <w:rPr>
          <w:rFonts w:cs="宋体" w:hint="eastAsia"/>
          <w:kern w:val="10"/>
        </w:rPr>
        <w:t>，</w:t>
      </w:r>
      <w:r w:rsidR="00F8137A" w:rsidRPr="008C7639">
        <w:rPr>
          <w:rFonts w:cs="宋体" w:hint="eastAsia"/>
          <w:kern w:val="10"/>
        </w:rPr>
        <w:t>RTT = 2</w:t>
      </w:r>
      <w:r w:rsidR="00F8137A">
        <w:rPr>
          <w:rFonts w:cs="宋体" w:hint="eastAsia"/>
          <w:kern w:val="10"/>
        </w:rPr>
        <w:t>0</w:t>
      </w:r>
      <w:r w:rsidR="00F8137A">
        <w:rPr>
          <w:rFonts w:cs="宋体" w:hint="eastAsia"/>
          <w:kern w:val="10"/>
        </w:rPr>
        <w:t>之后</w:t>
      </w:r>
      <w:r w:rsidR="00F8137A" w:rsidRPr="008C7639">
        <w:rPr>
          <w:rFonts w:cs="宋体" w:hint="eastAsia"/>
          <w:kern w:val="10"/>
        </w:rPr>
        <w:t>超时</w:t>
      </w:r>
      <w:r w:rsidR="00F8137A">
        <w:rPr>
          <w:rFonts w:cs="宋体" w:hint="eastAsia"/>
          <w:color w:val="EE0000"/>
          <w:kern w:val="10"/>
        </w:rPr>
        <w:t>。</w:t>
      </w:r>
    </w:p>
    <w:p w14:paraId="3A4C3998" w14:textId="75504E7A" w:rsidR="00F8137A" w:rsidRPr="009F185C" w:rsidRDefault="00E01962" w:rsidP="00F8137A">
      <w:pPr>
        <w:rPr>
          <w:rFonts w:cs="宋体"/>
          <w:kern w:val="10"/>
        </w:rPr>
      </w:pPr>
      <w:r>
        <w:rPr>
          <w:rFonts w:cs="宋体" w:hint="eastAsia"/>
          <w:kern w:val="10"/>
        </w:rPr>
        <w:t>(</w:t>
      </w:r>
      <w:r w:rsidR="00F8137A">
        <w:rPr>
          <w:rFonts w:cs="宋体" w:hint="eastAsia"/>
          <w:kern w:val="10"/>
        </w:rPr>
        <w:t>6</w:t>
      </w:r>
      <w:r>
        <w:rPr>
          <w:rFonts w:cs="宋体" w:hint="eastAsia"/>
          <w:kern w:val="10"/>
        </w:rPr>
        <w:t xml:space="preserve">) </w:t>
      </w:r>
      <w:r w:rsidR="00F8137A" w:rsidRPr="009F185C">
        <w:rPr>
          <w:rFonts w:cs="宋体" w:hint="eastAsia"/>
          <w:kern w:val="10"/>
        </w:rPr>
        <w:t>RTT = 0</w:t>
      </w:r>
      <w:r w:rsidR="00F8137A">
        <w:rPr>
          <w:rFonts w:cs="宋体" w:hint="eastAsia"/>
          <w:kern w:val="10"/>
        </w:rPr>
        <w:t>时</w:t>
      </w:r>
      <w:r w:rsidR="00F8137A" w:rsidRPr="009F185C">
        <w:rPr>
          <w:rFonts w:cs="宋体" w:hint="eastAsia"/>
          <w:kern w:val="10"/>
        </w:rPr>
        <w:t>，</w:t>
      </w:r>
      <w:r w:rsidR="00F8137A" w:rsidRPr="009F185C">
        <w:rPr>
          <w:rFonts w:cs="宋体" w:hint="eastAsia"/>
          <w:kern w:val="10"/>
        </w:rPr>
        <w:t>ssthresh</w:t>
      </w:r>
      <w:r w:rsidR="00F8137A">
        <w:rPr>
          <w:rFonts w:cs="宋体" w:hint="eastAsia"/>
          <w:kern w:val="10"/>
        </w:rPr>
        <w:t xml:space="preserve"> = </w:t>
      </w:r>
      <w:r w:rsidR="00F8137A" w:rsidRPr="009F185C">
        <w:rPr>
          <w:rFonts w:cs="宋体" w:hint="eastAsia"/>
          <w:kern w:val="10"/>
        </w:rPr>
        <w:t>32</w:t>
      </w:r>
      <w:r w:rsidR="00F8137A" w:rsidRPr="009F185C">
        <w:rPr>
          <w:rFonts w:cs="宋体" w:hint="eastAsia"/>
          <w:kern w:val="10"/>
        </w:rPr>
        <w:t>。</w:t>
      </w:r>
    </w:p>
    <w:p w14:paraId="194A5BE8" w14:textId="77777777" w:rsidR="00F8137A" w:rsidRPr="009F185C" w:rsidRDefault="00F8137A" w:rsidP="00F8137A">
      <w:pPr>
        <w:ind w:firstLineChars="200" w:firstLine="420"/>
        <w:rPr>
          <w:rFonts w:cs="宋体"/>
          <w:kern w:val="10"/>
        </w:rPr>
      </w:pPr>
      <w:r w:rsidRPr="009F185C">
        <w:rPr>
          <w:rFonts w:cs="宋体" w:hint="eastAsia"/>
          <w:kern w:val="10"/>
        </w:rPr>
        <w:t>RTT = 1</w:t>
      </w:r>
      <w:r>
        <w:rPr>
          <w:rFonts w:cs="宋体" w:hint="eastAsia"/>
          <w:kern w:val="10"/>
        </w:rPr>
        <w:t>6</w:t>
      </w:r>
      <w:r>
        <w:rPr>
          <w:rFonts w:cs="宋体" w:hint="eastAsia"/>
          <w:kern w:val="10"/>
        </w:rPr>
        <w:t>时</w:t>
      </w:r>
      <w:r w:rsidRPr="009F185C">
        <w:rPr>
          <w:rFonts w:cs="宋体" w:hint="eastAsia"/>
          <w:kern w:val="10"/>
        </w:rPr>
        <w:t>，</w:t>
      </w:r>
      <w:r w:rsidRPr="009F185C">
        <w:rPr>
          <w:rFonts w:cs="宋体" w:hint="eastAsia"/>
          <w:kern w:val="10"/>
        </w:rPr>
        <w:t>ssthresh</w:t>
      </w:r>
      <w:r>
        <w:rPr>
          <w:rFonts w:cs="宋体" w:hint="eastAsia"/>
          <w:kern w:val="10"/>
        </w:rPr>
        <w:t xml:space="preserve"> = </w:t>
      </w:r>
      <w:r w:rsidRPr="009F185C">
        <w:rPr>
          <w:rFonts w:cs="宋体" w:hint="eastAsia"/>
          <w:kern w:val="10"/>
        </w:rPr>
        <w:t>2</w:t>
      </w:r>
      <w:r>
        <w:rPr>
          <w:rFonts w:cs="宋体" w:hint="eastAsia"/>
          <w:kern w:val="10"/>
        </w:rPr>
        <w:t>1</w:t>
      </w:r>
      <w:r w:rsidRPr="009F185C">
        <w:rPr>
          <w:rFonts w:cs="宋体" w:hint="eastAsia"/>
          <w:kern w:val="10"/>
        </w:rPr>
        <w:t>。</w:t>
      </w:r>
      <w:r>
        <w:rPr>
          <w:rFonts w:cs="宋体" w:hint="eastAsia"/>
          <w:kern w:val="10"/>
        </w:rPr>
        <w:t>c</w:t>
      </w:r>
      <w:r w:rsidRPr="009F185C">
        <w:rPr>
          <w:rFonts w:cs="宋体" w:hint="eastAsia"/>
          <w:kern w:val="10"/>
        </w:rPr>
        <w:t>wnd</w:t>
      </w:r>
      <w:r>
        <w:rPr>
          <w:rFonts w:cs="宋体" w:hint="eastAsia"/>
          <w:kern w:val="10"/>
        </w:rPr>
        <w:t xml:space="preserve"> = </w:t>
      </w:r>
      <w:r w:rsidRPr="009F185C">
        <w:rPr>
          <w:rFonts w:cs="宋体" w:hint="eastAsia"/>
          <w:kern w:val="10"/>
        </w:rPr>
        <w:t>ssthresh</w:t>
      </w:r>
      <w:r>
        <w:rPr>
          <w:rFonts w:cs="宋体" w:hint="eastAsia"/>
          <w:kern w:val="10"/>
        </w:rPr>
        <w:t xml:space="preserve"> + </w:t>
      </w:r>
      <w:r w:rsidRPr="009F185C">
        <w:rPr>
          <w:rFonts w:cs="宋体" w:hint="eastAsia"/>
          <w:kern w:val="10"/>
        </w:rPr>
        <w:t>3</w:t>
      </w:r>
      <w:r>
        <w:rPr>
          <w:rFonts w:cs="宋体" w:hint="eastAsia"/>
          <w:kern w:val="10"/>
        </w:rPr>
        <w:t xml:space="preserve"> + 2 = </w:t>
      </w:r>
      <w:r w:rsidRPr="009F185C">
        <w:rPr>
          <w:rFonts w:cs="宋体" w:hint="eastAsia"/>
          <w:kern w:val="10"/>
        </w:rPr>
        <w:t>2</w:t>
      </w:r>
      <w:r>
        <w:rPr>
          <w:rFonts w:cs="宋体" w:hint="eastAsia"/>
          <w:kern w:val="10"/>
        </w:rPr>
        <w:t>6</w:t>
      </w:r>
      <w:r w:rsidRPr="009F185C">
        <w:rPr>
          <w:rFonts w:cs="宋体" w:hint="eastAsia"/>
          <w:kern w:val="10"/>
        </w:rPr>
        <w:t>。</w:t>
      </w:r>
    </w:p>
    <w:p w14:paraId="54B48508" w14:textId="77777777" w:rsidR="00F8137A" w:rsidRPr="00D20B8C" w:rsidRDefault="00F8137A" w:rsidP="00F8137A">
      <w:pPr>
        <w:rPr>
          <w:rFonts w:cs="宋体"/>
          <w:kern w:val="10"/>
        </w:rPr>
      </w:pPr>
      <w:r w:rsidRPr="009F185C">
        <w:rPr>
          <w:rFonts w:cs="宋体" w:hint="eastAsia"/>
          <w:kern w:val="10"/>
        </w:rPr>
        <w:t xml:space="preserve">    RTT = 2</w:t>
      </w:r>
      <w:r>
        <w:rPr>
          <w:rFonts w:cs="宋体" w:hint="eastAsia"/>
          <w:kern w:val="10"/>
        </w:rPr>
        <w:t>1</w:t>
      </w:r>
      <w:r>
        <w:rPr>
          <w:rFonts w:cs="宋体" w:hint="eastAsia"/>
          <w:kern w:val="10"/>
        </w:rPr>
        <w:t>时</w:t>
      </w:r>
      <w:r w:rsidRPr="009F185C">
        <w:rPr>
          <w:rFonts w:cs="宋体" w:hint="eastAsia"/>
          <w:kern w:val="10"/>
        </w:rPr>
        <w:t>，</w:t>
      </w:r>
      <w:r w:rsidRPr="009F185C">
        <w:rPr>
          <w:rFonts w:cs="宋体" w:hint="eastAsia"/>
          <w:kern w:val="10"/>
        </w:rPr>
        <w:t>ssthresh</w:t>
      </w:r>
      <w:r>
        <w:rPr>
          <w:rFonts w:cs="宋体" w:hint="eastAsia"/>
          <w:kern w:val="10"/>
        </w:rPr>
        <w:t xml:space="preserve"> = 12</w:t>
      </w:r>
      <w:r w:rsidRPr="009F185C">
        <w:rPr>
          <w:rFonts w:cs="宋体" w:hint="eastAsia"/>
          <w:kern w:val="10"/>
        </w:rPr>
        <w:t>。</w:t>
      </w:r>
    </w:p>
    <w:p w14:paraId="2C607520" w14:textId="47FECD4E" w:rsidR="00F8137A" w:rsidRPr="009F185C" w:rsidRDefault="00E01962" w:rsidP="00F8137A">
      <w:pPr>
        <w:rPr>
          <w:rFonts w:cs="宋体"/>
          <w:kern w:val="10"/>
        </w:rPr>
      </w:pPr>
      <w:r>
        <w:rPr>
          <w:rFonts w:cs="宋体" w:hint="eastAsia"/>
          <w:kern w:val="10"/>
        </w:rPr>
        <w:t>(</w:t>
      </w:r>
      <w:r w:rsidR="00F8137A">
        <w:rPr>
          <w:rFonts w:cs="宋体" w:hint="eastAsia"/>
          <w:kern w:val="10"/>
        </w:rPr>
        <w:t>7</w:t>
      </w:r>
      <w:r>
        <w:rPr>
          <w:rFonts w:cs="宋体" w:hint="eastAsia"/>
          <w:kern w:val="10"/>
        </w:rPr>
        <w:t xml:space="preserve">) </w:t>
      </w:r>
      <w:r w:rsidR="00F8137A" w:rsidRPr="009F185C">
        <w:rPr>
          <w:rFonts w:cs="宋体" w:hint="eastAsia"/>
          <w:kern w:val="10"/>
        </w:rPr>
        <w:t>第</w:t>
      </w:r>
      <w:r w:rsidR="00F8137A" w:rsidRPr="009F185C">
        <w:rPr>
          <w:rFonts w:cs="宋体" w:hint="eastAsia"/>
          <w:kern w:val="10"/>
        </w:rPr>
        <w:t>70</w:t>
      </w:r>
      <w:r w:rsidR="00F8137A" w:rsidRPr="009F185C">
        <w:rPr>
          <w:rFonts w:cs="宋体" w:hint="eastAsia"/>
          <w:kern w:val="10"/>
        </w:rPr>
        <w:t>报文段在</w:t>
      </w:r>
      <w:r w:rsidR="00F8137A" w:rsidRPr="009F185C">
        <w:rPr>
          <w:rFonts w:cs="宋体" w:hint="eastAsia"/>
          <w:kern w:val="10"/>
        </w:rPr>
        <w:t>RTT = 6</w:t>
      </w:r>
      <w:r w:rsidR="00F8137A" w:rsidRPr="009F185C">
        <w:rPr>
          <w:rFonts w:cs="宋体" w:hint="eastAsia"/>
          <w:kern w:val="10"/>
        </w:rPr>
        <w:t>发送出。</w:t>
      </w:r>
    </w:p>
    <w:p w14:paraId="0B7A11B6" w14:textId="1854DD25" w:rsidR="00F8137A" w:rsidRPr="00D20B8C" w:rsidRDefault="00E01962" w:rsidP="00F8137A">
      <w:pPr>
        <w:rPr>
          <w:rFonts w:cs="宋体"/>
          <w:kern w:val="10"/>
        </w:rPr>
      </w:pPr>
      <w:r>
        <w:rPr>
          <w:rFonts w:cs="宋体" w:hint="eastAsia"/>
          <w:kern w:val="10"/>
        </w:rPr>
        <w:t>(</w:t>
      </w:r>
      <w:r w:rsidR="00F8137A">
        <w:rPr>
          <w:rFonts w:cs="宋体" w:hint="eastAsia"/>
          <w:kern w:val="10"/>
        </w:rPr>
        <w:t>8</w:t>
      </w:r>
      <w:r>
        <w:rPr>
          <w:rFonts w:cs="宋体" w:hint="eastAsia"/>
          <w:kern w:val="10"/>
        </w:rPr>
        <w:t xml:space="preserve">) </w:t>
      </w:r>
      <w:r w:rsidR="00F8137A" w:rsidRPr="009F185C">
        <w:rPr>
          <w:rFonts w:cs="宋体" w:hint="eastAsia"/>
          <w:kern w:val="10"/>
        </w:rPr>
        <w:t>ssthresh</w:t>
      </w:r>
      <w:r w:rsidR="00F8137A" w:rsidRPr="009F185C">
        <w:rPr>
          <w:rFonts w:cs="宋体" w:hint="eastAsia"/>
          <w:kern w:val="10"/>
        </w:rPr>
        <w:t>应设置为</w:t>
      </w:r>
      <w:r w:rsidR="00F8137A">
        <w:rPr>
          <w:rFonts w:cs="宋体" w:hint="eastAsia"/>
          <w:kern w:val="10"/>
        </w:rPr>
        <w:t>16</w:t>
      </w:r>
      <w:r w:rsidR="00F8137A" w:rsidRPr="009F185C">
        <w:rPr>
          <w:rFonts w:cs="宋体" w:hint="eastAsia"/>
          <w:kern w:val="10"/>
        </w:rPr>
        <w:t>的一半，即</w:t>
      </w:r>
      <w:r w:rsidR="00F8137A">
        <w:rPr>
          <w:rFonts w:cs="宋体" w:hint="eastAsia"/>
          <w:kern w:val="10"/>
        </w:rPr>
        <w:t>8</w:t>
      </w:r>
      <w:r w:rsidR="00F8137A" w:rsidRPr="009F185C">
        <w:rPr>
          <w:rFonts w:cs="宋体" w:hint="eastAsia"/>
          <w:kern w:val="10"/>
        </w:rPr>
        <w:t>。拥塞窗口</w:t>
      </w:r>
      <w:r w:rsidR="00F8137A" w:rsidRPr="009F185C">
        <w:rPr>
          <w:rFonts w:cs="宋体" w:hint="eastAsia"/>
          <w:kern w:val="10"/>
        </w:rPr>
        <w:t>cwnd</w:t>
      </w:r>
      <w:r w:rsidR="00F8137A" w:rsidRPr="009F185C">
        <w:rPr>
          <w:rFonts w:cs="宋体" w:hint="eastAsia"/>
          <w:kern w:val="10"/>
        </w:rPr>
        <w:t>应设置为新的</w:t>
      </w:r>
      <w:r w:rsidR="00F8137A" w:rsidRPr="009F185C">
        <w:rPr>
          <w:rFonts w:cs="宋体" w:hint="eastAsia"/>
          <w:kern w:val="10"/>
        </w:rPr>
        <w:t>ssthresh</w:t>
      </w:r>
      <w:r w:rsidR="00F8137A" w:rsidRPr="009F185C">
        <w:rPr>
          <w:rFonts w:cs="宋体" w:hint="eastAsia"/>
          <w:kern w:val="10"/>
        </w:rPr>
        <w:t>再加</w:t>
      </w:r>
      <w:r w:rsidR="00F8137A" w:rsidRPr="009F185C">
        <w:rPr>
          <w:rFonts w:cs="宋体" w:hint="eastAsia"/>
          <w:kern w:val="10"/>
        </w:rPr>
        <w:t>3</w:t>
      </w:r>
      <w:r w:rsidR="00F8137A" w:rsidRPr="009F185C">
        <w:rPr>
          <w:rFonts w:cs="宋体" w:hint="eastAsia"/>
          <w:kern w:val="10"/>
        </w:rPr>
        <w:t>，即</w:t>
      </w:r>
      <w:r w:rsidR="00F8137A">
        <w:rPr>
          <w:rFonts w:cs="宋体" w:hint="eastAsia"/>
          <w:kern w:val="10"/>
        </w:rPr>
        <w:t>11</w:t>
      </w:r>
      <w:r w:rsidR="00F8137A" w:rsidRPr="009F185C">
        <w:rPr>
          <w:rFonts w:cs="宋体" w:hint="eastAsia"/>
          <w:kern w:val="10"/>
        </w:rPr>
        <w:t>。</w:t>
      </w:r>
    </w:p>
    <w:p w14:paraId="44B032F3" w14:textId="025FB15F" w:rsidR="00F8137A" w:rsidRDefault="003D7B2B" w:rsidP="00801790">
      <w:pPr>
        <w:pStyle w:val="19"/>
        <w:spacing w:line="330" w:lineRule="atLeast"/>
        <w:ind w:left="978" w:hanging="978"/>
      </w:pPr>
      <w:r>
        <w:rPr>
          <w:rFonts w:hint="eastAsia"/>
        </w:rPr>
        <w:t>T5-18</w:t>
      </w:r>
      <w:r>
        <w:tab/>
      </w:r>
      <w:r w:rsidRPr="003D7B2B">
        <w:t>要传送的</w:t>
      </w:r>
      <w:r w:rsidRPr="003D7B2B">
        <w:t>512</w:t>
      </w:r>
      <w:r>
        <w:rPr>
          <w:rFonts w:hint="eastAsia"/>
        </w:rPr>
        <w:t>字节</w:t>
      </w:r>
      <w:r w:rsidRPr="003D7B2B">
        <w:t>的数据必须划分为</w:t>
      </w:r>
      <w:r w:rsidRPr="003D7B2B">
        <w:t>6</w:t>
      </w:r>
      <w:r w:rsidRPr="003D7B2B">
        <w:t>个报文段传送，前</w:t>
      </w:r>
      <w:r w:rsidRPr="003D7B2B">
        <w:t>5</w:t>
      </w:r>
      <w:r w:rsidRPr="003D7B2B">
        <w:t>个报文段各</w:t>
      </w:r>
      <w:r w:rsidRPr="003D7B2B">
        <w:t>100</w:t>
      </w:r>
      <w:r>
        <w:rPr>
          <w:rFonts w:hint="eastAsia"/>
        </w:rPr>
        <w:t>字节</w:t>
      </w:r>
      <w:r w:rsidRPr="003D7B2B">
        <w:t>，最后一个报文段传送</w:t>
      </w:r>
      <w:r w:rsidRPr="003D7B2B">
        <w:t>12</w:t>
      </w:r>
      <w:r>
        <w:rPr>
          <w:rFonts w:hint="eastAsia"/>
        </w:rPr>
        <w:t>字节</w:t>
      </w:r>
      <w:r w:rsidR="00F913DD">
        <w:rPr>
          <w:rFonts w:hint="eastAsia"/>
        </w:rPr>
        <w:t>，工作过程如图</w:t>
      </w:r>
      <w:r w:rsidR="00F913DD">
        <w:rPr>
          <w:rFonts w:hint="eastAsia"/>
        </w:rPr>
        <w:t>5-5</w:t>
      </w:r>
      <w:r w:rsidR="00F913DD">
        <w:rPr>
          <w:rFonts w:hint="eastAsia"/>
        </w:rPr>
        <w:t>所示。</w:t>
      </w:r>
    </w:p>
    <w:bookmarkStart w:id="9" w:name="_MON_1337606017"/>
    <w:bookmarkEnd w:id="9"/>
    <w:p w14:paraId="2B58D702" w14:textId="77777777" w:rsidR="003D7B2B" w:rsidRDefault="003D7B2B" w:rsidP="003D7B2B">
      <w:pPr>
        <w:pStyle w:val="af3"/>
        <w:spacing w:before="96" w:after="24"/>
      </w:pPr>
      <w:r>
        <w:object w:dxaOrig="7658" w:dyaOrig="7813" w14:anchorId="0CAB86A3">
          <v:shape id="_x0000_i1038" type="#_x0000_t75" style="width:382.45pt;height:378.75pt" o:ole="">
            <v:imagedata r:id="rId35" o:title="" croptop="761f" cropbottom="1284f"/>
          </v:shape>
          <o:OLEObject Type="Embed" ProgID="PowerPoint.Show.8" ShapeID="_x0000_i1038" DrawAspect="Content" ObjectID="_1843603868" r:id="rId36"/>
        </w:object>
      </w:r>
    </w:p>
    <w:p w14:paraId="0A3D3F9F" w14:textId="17A5270A" w:rsidR="003D7B2B" w:rsidRDefault="003D7B2B" w:rsidP="003D7B2B">
      <w:pPr>
        <w:pStyle w:val="aff5"/>
        <w:spacing w:after="120"/>
      </w:pPr>
      <w:bookmarkStart w:id="10" w:name="_Toc283392896"/>
      <w:r>
        <w:rPr>
          <w:rFonts w:hint="eastAsia"/>
        </w:rPr>
        <w:t>图</w:t>
      </w:r>
      <w:r w:rsidR="00EE7598">
        <w:rPr>
          <w:rFonts w:hint="eastAsia"/>
        </w:rPr>
        <w:t>5-5  习题</w:t>
      </w:r>
      <w:r>
        <w:rPr>
          <w:rFonts w:hint="eastAsia"/>
        </w:rPr>
        <w:t>T5-</w:t>
      </w:r>
      <w:r w:rsidR="00EE7598">
        <w:rPr>
          <w:rFonts w:hint="eastAsia"/>
        </w:rPr>
        <w:t>18</w:t>
      </w:r>
      <w:bookmarkEnd w:id="10"/>
      <w:r w:rsidR="00EE7598">
        <w:rPr>
          <w:rFonts w:hint="eastAsia"/>
        </w:rPr>
        <w:t>的图</w:t>
      </w:r>
    </w:p>
    <w:p w14:paraId="18EC480A" w14:textId="390DE1D3" w:rsidR="00605154" w:rsidRPr="00ED0DB7" w:rsidRDefault="00345757" w:rsidP="00801790">
      <w:pPr>
        <w:pStyle w:val="afff4"/>
        <w:spacing w:line="330" w:lineRule="atLeast"/>
        <w:ind w:left="629"/>
      </w:pPr>
      <w:r>
        <w:rPr>
          <w:rFonts w:hint="eastAsia"/>
        </w:rPr>
        <w:t>T</w:t>
      </w:r>
      <w:r w:rsidR="00605154" w:rsidRPr="00ED0DB7">
        <w:t>5-</w:t>
      </w:r>
      <w:r>
        <w:rPr>
          <w:rFonts w:hint="eastAsia"/>
        </w:rPr>
        <w:t>19</w:t>
      </w:r>
      <w:r w:rsidR="00605154" w:rsidRPr="00ED0DB7">
        <w:t xml:space="preserve"> </w:t>
      </w:r>
      <w:r w:rsidR="00801790" w:rsidRPr="00ED0DB7">
        <w:rPr>
          <w:rFonts w:hint="eastAsia"/>
        </w:rPr>
        <w:tab/>
      </w:r>
      <w:r w:rsidR="00605154" w:rsidRPr="00ED0DB7">
        <w:rPr>
          <w:rFonts w:hint="eastAsia"/>
        </w:rPr>
        <w:t>如果</w:t>
      </w:r>
      <w:r w:rsidR="00605154" w:rsidRPr="00ED0DB7">
        <w:rPr>
          <w:rFonts w:hint="eastAsia"/>
        </w:rPr>
        <w:t>B</w:t>
      </w:r>
      <w:r w:rsidR="00605154" w:rsidRPr="00ED0DB7">
        <w:rPr>
          <w:rFonts w:hint="eastAsia"/>
        </w:rPr>
        <w:t>不再发送数据了，是可以把两个报文段合并成为一个，即只发送</w:t>
      </w:r>
      <w:r w:rsidR="00605154" w:rsidRPr="00ED0DB7">
        <w:rPr>
          <w:rFonts w:hint="eastAsia"/>
        </w:rPr>
        <w:t>FIN + ACK</w:t>
      </w:r>
      <w:r w:rsidR="00605154" w:rsidRPr="00ED0DB7">
        <w:rPr>
          <w:rFonts w:hint="eastAsia"/>
        </w:rPr>
        <w:t>报文段。但如果</w:t>
      </w:r>
      <w:r w:rsidR="00605154" w:rsidRPr="00ED0DB7">
        <w:rPr>
          <w:rFonts w:hint="eastAsia"/>
        </w:rPr>
        <w:t>B</w:t>
      </w:r>
      <w:r w:rsidR="00605154" w:rsidRPr="00ED0DB7">
        <w:rPr>
          <w:rFonts w:hint="eastAsia"/>
        </w:rPr>
        <w:t>还有数据要发送，而且要发送一段时间，那就不行，因为</w:t>
      </w:r>
      <w:r w:rsidR="00605154" w:rsidRPr="00ED0DB7">
        <w:rPr>
          <w:rFonts w:hint="eastAsia"/>
        </w:rPr>
        <w:t>A</w:t>
      </w:r>
      <w:r w:rsidR="00605154" w:rsidRPr="00ED0DB7">
        <w:rPr>
          <w:rFonts w:hint="eastAsia"/>
        </w:rPr>
        <w:t>迟迟收不到确认，就会以为刚才发送的</w:t>
      </w:r>
      <w:r w:rsidR="00605154" w:rsidRPr="00ED0DB7">
        <w:rPr>
          <w:rFonts w:hint="eastAsia"/>
        </w:rPr>
        <w:t>FIN</w:t>
      </w:r>
      <w:r w:rsidR="00605154" w:rsidRPr="00ED0DB7">
        <w:rPr>
          <w:rFonts w:hint="eastAsia"/>
        </w:rPr>
        <w:t>报文段丢失了，就超时重传这个</w:t>
      </w:r>
      <w:r w:rsidR="00605154" w:rsidRPr="00ED0DB7">
        <w:rPr>
          <w:rFonts w:hint="eastAsia"/>
        </w:rPr>
        <w:t>FIN</w:t>
      </w:r>
      <w:r w:rsidR="00605154" w:rsidRPr="00ED0DB7">
        <w:rPr>
          <w:rFonts w:hint="eastAsia"/>
        </w:rPr>
        <w:t>报文段，浪费网络资源。</w:t>
      </w:r>
    </w:p>
    <w:p w14:paraId="754F3F1D" w14:textId="5D81DAEA" w:rsidR="00605154" w:rsidRDefault="00345757" w:rsidP="00801790">
      <w:pPr>
        <w:pStyle w:val="afff4"/>
        <w:spacing w:line="330" w:lineRule="atLeast"/>
        <w:ind w:left="629"/>
      </w:pPr>
      <w:r>
        <w:rPr>
          <w:rFonts w:hint="eastAsia"/>
        </w:rPr>
        <w:t>T</w:t>
      </w:r>
      <w:r w:rsidR="00605154" w:rsidRPr="00ED0DB7">
        <w:rPr>
          <w:rFonts w:hint="eastAsia"/>
        </w:rPr>
        <w:t>5-</w:t>
      </w:r>
      <w:r>
        <w:rPr>
          <w:rFonts w:hint="eastAsia"/>
        </w:rPr>
        <w:t>20</w:t>
      </w:r>
      <w:r w:rsidR="00605154" w:rsidRPr="00ED0DB7">
        <w:rPr>
          <w:rFonts w:hint="eastAsia"/>
        </w:rPr>
        <w:t xml:space="preserve"> </w:t>
      </w:r>
      <w:r w:rsidR="00801790" w:rsidRPr="00ED0DB7">
        <w:rPr>
          <w:rFonts w:hint="eastAsia"/>
        </w:rPr>
        <w:tab/>
      </w:r>
      <w:r w:rsidR="00605154" w:rsidRPr="00ED0DB7">
        <w:rPr>
          <w:rFonts w:hint="eastAsia"/>
        </w:rPr>
        <w:t>发送窗口的两种不同情况分别如图</w:t>
      </w:r>
      <w:r w:rsidR="00916874">
        <w:rPr>
          <w:rFonts w:hint="eastAsia"/>
        </w:rPr>
        <w:t>5-6</w:t>
      </w:r>
      <w:r w:rsidR="00605154" w:rsidRPr="00ED0DB7">
        <w:rPr>
          <w:rFonts w:hint="eastAsia"/>
        </w:rPr>
        <w:t>(a)</w:t>
      </w:r>
      <w:r w:rsidR="00605154" w:rsidRPr="00ED0DB7">
        <w:rPr>
          <w:rFonts w:hint="eastAsia"/>
        </w:rPr>
        <w:t>和</w:t>
      </w:r>
      <w:r w:rsidR="00605154" w:rsidRPr="00ED0DB7">
        <w:rPr>
          <w:rFonts w:hint="eastAsia"/>
        </w:rPr>
        <w:t>(b)</w:t>
      </w:r>
      <w:r w:rsidR="00605154" w:rsidRPr="00ED0DB7">
        <w:rPr>
          <w:rFonts w:hint="eastAsia"/>
        </w:rPr>
        <w:t>所示。根据此图，很容易证明</w:t>
      </w:r>
      <w:r w:rsidR="0077510A">
        <w:rPr>
          <w:rFonts w:hint="eastAsia"/>
        </w:rPr>
        <w:t>：</w:t>
      </w:r>
    </w:p>
    <w:p w14:paraId="210167A8" w14:textId="0100F785" w:rsidR="0077510A" w:rsidRDefault="0077510A" w:rsidP="0077510A">
      <w:pPr>
        <w:tabs>
          <w:tab w:val="left" w:pos="1276"/>
          <w:tab w:val="left" w:pos="5880"/>
        </w:tabs>
        <w:spacing w:line="300" w:lineRule="atLeast"/>
      </w:pPr>
      <w:r>
        <w:rPr>
          <w:rFonts w:hint="eastAsia"/>
        </w:rPr>
        <w:t xml:space="preserve">    </w:t>
      </w:r>
      <w:r>
        <w:t xml:space="preserve">  </w:t>
      </w:r>
      <w:r>
        <w:rPr>
          <w:rFonts w:hint="eastAsia"/>
        </w:rPr>
        <w:tab/>
      </w:r>
      <w:r w:rsidRPr="00171051">
        <w:rPr>
          <w:i/>
        </w:rPr>
        <w:t>T</w:t>
      </w:r>
      <w:r>
        <w:t xml:space="preserve"> = 2 RTT + </w:t>
      </w:r>
      <w:r w:rsidRPr="00171051">
        <w:rPr>
          <w:i/>
        </w:rPr>
        <w:t>L</w:t>
      </w:r>
      <w:r>
        <w:t>/</w:t>
      </w:r>
      <w:r w:rsidRPr="00171051">
        <w:rPr>
          <w:i/>
        </w:rPr>
        <w:t>R</w:t>
      </w:r>
      <w:r>
        <w:t xml:space="preserve">                             </w:t>
      </w:r>
      <w:r>
        <w:rPr>
          <w:rFonts w:hint="eastAsia"/>
        </w:rPr>
        <w:tab/>
      </w:r>
      <w:r>
        <w:rPr>
          <w:rFonts w:hint="eastAsia"/>
        </w:rPr>
        <w:t>当</w:t>
      </w:r>
      <w:r w:rsidRPr="00171051">
        <w:rPr>
          <w:i/>
        </w:rPr>
        <w:t>nM</w:t>
      </w:r>
      <w:r>
        <w:t xml:space="preserve"> &gt; </w:t>
      </w:r>
      <w:r w:rsidRPr="00171051">
        <w:rPr>
          <w:i/>
        </w:rPr>
        <w:t>R</w:t>
      </w:r>
      <w:r>
        <w:rPr>
          <w:i/>
        </w:rPr>
        <w:t xml:space="preserve"> </w:t>
      </w:r>
      <w:r>
        <w:t>(RTT)</w:t>
      </w:r>
    </w:p>
    <w:p w14:paraId="4DF24E5B" w14:textId="00668DB8" w:rsidR="0077510A" w:rsidRDefault="0077510A" w:rsidP="0077510A">
      <w:pPr>
        <w:pStyle w:val="afff4"/>
        <w:tabs>
          <w:tab w:val="left" w:pos="1276"/>
          <w:tab w:val="left" w:pos="5880"/>
        </w:tabs>
        <w:ind w:left="629"/>
      </w:pPr>
      <w:r>
        <w:t xml:space="preserve">     </w:t>
      </w:r>
      <w:r>
        <w:rPr>
          <w:rFonts w:hint="eastAsia"/>
        </w:rPr>
        <w:tab/>
      </w:r>
      <w:r>
        <w:rPr>
          <w:rFonts w:hint="eastAsia"/>
        </w:rPr>
        <w:t>或</w:t>
      </w:r>
      <w:r>
        <w:rPr>
          <w:rFonts w:hint="eastAsia"/>
        </w:rPr>
        <w:t xml:space="preserve">  </w:t>
      </w:r>
      <w:r>
        <w:rPr>
          <w:rFonts w:hint="eastAsia"/>
        </w:rPr>
        <w:tab/>
      </w:r>
      <w:r w:rsidRPr="00171051">
        <w:rPr>
          <w:i/>
        </w:rPr>
        <w:t>T</w:t>
      </w:r>
      <w:r>
        <w:t xml:space="preserve"> = 2 RTT + </w:t>
      </w:r>
      <w:r w:rsidRPr="00171051">
        <w:rPr>
          <w:i/>
        </w:rPr>
        <w:t>L</w:t>
      </w:r>
      <w:r>
        <w:t>/</w:t>
      </w:r>
      <w:r w:rsidRPr="00171051">
        <w:rPr>
          <w:i/>
        </w:rPr>
        <w:t>R</w:t>
      </w:r>
      <w:r>
        <w:t xml:space="preserve"> + (</w:t>
      </w:r>
      <w:r w:rsidRPr="00171051">
        <w:rPr>
          <w:i/>
        </w:rPr>
        <w:t>K</w:t>
      </w:r>
      <w:r>
        <w:t xml:space="preserve"> – 1)[RTT – </w:t>
      </w:r>
      <w:r w:rsidRPr="00171051">
        <w:rPr>
          <w:i/>
        </w:rPr>
        <w:t>nM</w:t>
      </w:r>
      <w:r>
        <w:t>/</w:t>
      </w:r>
      <w:r w:rsidRPr="00171051">
        <w:rPr>
          <w:i/>
        </w:rPr>
        <w:t>R</w:t>
      </w:r>
      <w:r>
        <w:t xml:space="preserve">]     </w:t>
      </w:r>
      <w:r>
        <w:rPr>
          <w:rFonts w:hint="eastAsia"/>
        </w:rPr>
        <w:tab/>
      </w:r>
      <w:r>
        <w:rPr>
          <w:rFonts w:hint="eastAsia"/>
        </w:rPr>
        <w:t>当</w:t>
      </w:r>
      <w:r w:rsidRPr="00171051">
        <w:rPr>
          <w:i/>
        </w:rPr>
        <w:t>nM</w:t>
      </w:r>
      <w:r>
        <w:t xml:space="preserve"> &lt; </w:t>
      </w:r>
      <w:r w:rsidRPr="00171051">
        <w:rPr>
          <w:i/>
        </w:rPr>
        <w:t>R</w:t>
      </w:r>
      <w:r>
        <w:rPr>
          <w:i/>
        </w:rPr>
        <w:t xml:space="preserve"> </w:t>
      </w:r>
      <w:r>
        <w:t>(RTT)</w:t>
      </w:r>
    </w:p>
    <w:p w14:paraId="0FFB6CDE" w14:textId="63B4C6FB" w:rsidR="0077510A" w:rsidRPr="00ED0DB7" w:rsidRDefault="0077510A" w:rsidP="00C85F72">
      <w:pPr>
        <w:pStyle w:val="afff4"/>
        <w:spacing w:line="330" w:lineRule="atLeast"/>
        <w:ind w:left="629"/>
        <w:textAlignment w:val="center"/>
      </w:pPr>
      <w:r>
        <w:rPr>
          <w:rFonts w:hint="eastAsia"/>
        </w:rPr>
        <w:tab/>
      </w:r>
      <w:r>
        <w:rPr>
          <w:rFonts w:hint="eastAsia"/>
        </w:rPr>
        <w:t>其中，</w:t>
      </w:r>
      <w:r w:rsidRPr="004E68C9">
        <w:object w:dxaOrig="1160" w:dyaOrig="320" w14:anchorId="15C2F4BD">
          <v:shape id="_x0000_i1039" type="#_x0000_t75" style="width:58.7pt;height:16.25pt" o:ole="">
            <v:imagedata r:id="rId37" o:title=""/>
          </v:shape>
          <o:OLEObject Type="Embed" ProgID="Equation.3" ShapeID="_x0000_i1039" DrawAspect="Content" ObjectID="_1843603869" r:id="rId38"/>
        </w:object>
      </w:r>
      <w:r>
        <w:rPr>
          <w:rFonts w:hint="eastAsia"/>
        </w:rPr>
        <w:t>，符号</w:t>
      </w:r>
      <w:r w:rsidRPr="00004AEA">
        <w:object w:dxaOrig="320" w:dyaOrig="300" w14:anchorId="7333B05A">
          <v:shape id="_x0000_i1040" type="#_x0000_t75" style="width:16.25pt;height:15.8pt" o:ole="">
            <v:imagedata r:id="rId39" o:title=""/>
          </v:shape>
          <o:OLEObject Type="Embed" ProgID="Equation.3" ShapeID="_x0000_i1040" DrawAspect="Content" ObjectID="_1843603870" r:id="rId40"/>
        </w:object>
      </w:r>
      <w:r>
        <w:rPr>
          <w:rFonts w:hint="eastAsia"/>
        </w:rPr>
        <w:t>表示若</w:t>
      </w:r>
      <w:r w:rsidRPr="00241826">
        <w:rPr>
          <w:rFonts w:hint="eastAsia"/>
          <w:i/>
        </w:rPr>
        <w:t>x</w:t>
      </w:r>
      <w:r>
        <w:rPr>
          <w:rFonts w:hint="eastAsia"/>
        </w:rPr>
        <w:t>不是整数，则把</w:t>
      </w:r>
      <w:r w:rsidRPr="00241826">
        <w:rPr>
          <w:rFonts w:hint="eastAsia"/>
          <w:i/>
        </w:rPr>
        <w:t>x</w:t>
      </w:r>
      <w:r>
        <w:rPr>
          <w:rFonts w:hint="eastAsia"/>
        </w:rPr>
        <w:t>的整数部分加</w:t>
      </w:r>
      <w:r>
        <w:rPr>
          <w:rFonts w:hint="eastAsia"/>
        </w:rPr>
        <w:t>1</w:t>
      </w:r>
      <w:r>
        <w:rPr>
          <w:rFonts w:hint="eastAsia"/>
        </w:rPr>
        <w:t>。</w:t>
      </w:r>
    </w:p>
    <w:p w14:paraId="7C352568" w14:textId="77777777" w:rsidR="00801790" w:rsidRPr="00ED0DB7" w:rsidRDefault="00801790" w:rsidP="00801790">
      <w:pPr>
        <w:pStyle w:val="666666"/>
      </w:pPr>
    </w:p>
    <w:p w14:paraId="0AEB64F3" w14:textId="59B83187" w:rsidR="0077510A" w:rsidRPr="00ED0DB7" w:rsidRDefault="0077510A" w:rsidP="00801790">
      <w:pPr>
        <w:pStyle w:val="af1"/>
      </w:pPr>
      <w:r w:rsidRPr="00ED0DB7">
        <w:object w:dxaOrig="7199" w:dyaOrig="5400" w14:anchorId="3BC723E0">
          <v:shape id="_x0000_i1041" type="#_x0000_t75" style="width:326.3pt;height:192.7pt" o:ole="">
            <v:imagedata r:id="rId41" o:title="" croptop="3598f" cropbottom="15205f" cropleft="2903f" cropright="3495f"/>
          </v:shape>
          <o:OLEObject Type="Embed" ProgID="PowerPoint.Show.8" ShapeID="_x0000_i1041" DrawAspect="Content" ObjectID="_1843603871" r:id="rId42"/>
        </w:object>
      </w:r>
    </w:p>
    <w:p w14:paraId="0DC999CD" w14:textId="5B809213" w:rsidR="00605154" w:rsidRPr="00ED0DB7" w:rsidRDefault="00605154" w:rsidP="00801790">
      <w:pPr>
        <w:pStyle w:val="af1"/>
      </w:pPr>
      <w:r w:rsidRPr="00ED0DB7">
        <w:rPr>
          <w:rFonts w:hint="eastAsia"/>
        </w:rPr>
        <w:t>图</w:t>
      </w:r>
      <w:r w:rsidR="00916874">
        <w:rPr>
          <w:rFonts w:hint="eastAsia"/>
        </w:rPr>
        <w:t>5-6</w:t>
      </w:r>
      <w:r w:rsidR="007829EC" w:rsidRPr="00ED0DB7">
        <w:rPr>
          <w:rFonts w:hint="eastAsia"/>
        </w:rPr>
        <w:t xml:space="preserve">　</w:t>
      </w:r>
      <w:r w:rsidRPr="00ED0DB7">
        <w:rPr>
          <w:rFonts w:hint="eastAsia"/>
        </w:rPr>
        <w:t>习题</w:t>
      </w:r>
      <w:r w:rsidR="00916874">
        <w:rPr>
          <w:rFonts w:hint="eastAsia"/>
        </w:rPr>
        <w:t>T</w:t>
      </w:r>
      <w:r w:rsidRPr="00ED0DB7">
        <w:rPr>
          <w:rFonts w:hint="eastAsia"/>
        </w:rPr>
        <w:t>5-</w:t>
      </w:r>
      <w:r w:rsidR="00916874">
        <w:rPr>
          <w:rFonts w:hint="eastAsia"/>
        </w:rPr>
        <w:t>20</w:t>
      </w:r>
      <w:r w:rsidRPr="00ED0DB7">
        <w:rPr>
          <w:rFonts w:hint="eastAsia"/>
        </w:rPr>
        <w:t>的图</w:t>
      </w:r>
    </w:p>
    <w:p w14:paraId="0A1DFBA2" w14:textId="6E70CBCD" w:rsidR="00605154" w:rsidRPr="00ED0DB7" w:rsidRDefault="00345757" w:rsidP="007829EC">
      <w:pPr>
        <w:pStyle w:val="afff4"/>
        <w:ind w:left="629"/>
      </w:pPr>
      <w:r>
        <w:rPr>
          <w:rFonts w:hint="eastAsia"/>
        </w:rPr>
        <w:t>T</w:t>
      </w:r>
      <w:r w:rsidR="00605154" w:rsidRPr="00ED0DB7">
        <w:rPr>
          <w:rFonts w:hint="eastAsia"/>
        </w:rPr>
        <w:t>5-</w:t>
      </w:r>
      <w:r>
        <w:rPr>
          <w:rFonts w:hint="eastAsia"/>
        </w:rPr>
        <w:t>21</w:t>
      </w:r>
      <w:r w:rsidR="00605154" w:rsidRPr="00ED0DB7">
        <w:rPr>
          <w:rFonts w:hint="eastAsia"/>
        </w:rPr>
        <w:t xml:space="preserve"> </w:t>
      </w:r>
      <w:r w:rsidR="00801790" w:rsidRPr="00ED0DB7">
        <w:rPr>
          <w:rFonts w:hint="eastAsia"/>
        </w:rPr>
        <w:tab/>
      </w:r>
      <w:r w:rsidR="00605154" w:rsidRPr="00ED0DB7">
        <w:rPr>
          <w:rFonts w:hint="eastAsia"/>
        </w:rPr>
        <w:t>8.704 kbit/s</w:t>
      </w:r>
    </w:p>
    <w:p w14:paraId="3B4B2522" w14:textId="78475CB3" w:rsidR="00605154" w:rsidRDefault="00345757" w:rsidP="007829EC">
      <w:pPr>
        <w:pStyle w:val="afff4"/>
        <w:ind w:left="629"/>
      </w:pPr>
      <w:r>
        <w:rPr>
          <w:rFonts w:hint="eastAsia"/>
        </w:rPr>
        <w:t>T</w:t>
      </w:r>
      <w:r w:rsidR="00605154" w:rsidRPr="00ED0DB7">
        <w:rPr>
          <w:rFonts w:hint="eastAsia"/>
        </w:rPr>
        <w:t>5-</w:t>
      </w:r>
      <w:r>
        <w:rPr>
          <w:rFonts w:hint="eastAsia"/>
        </w:rPr>
        <w:t>22</w:t>
      </w:r>
      <w:r w:rsidR="00605154" w:rsidRPr="00ED0DB7">
        <w:rPr>
          <w:rFonts w:hint="eastAsia"/>
        </w:rPr>
        <w:t xml:space="preserve"> </w:t>
      </w:r>
      <w:r w:rsidR="00801790" w:rsidRPr="00ED0DB7">
        <w:rPr>
          <w:rFonts w:hint="eastAsia"/>
        </w:rPr>
        <w:tab/>
      </w:r>
      <w:r w:rsidR="00605154" w:rsidRPr="00ED0DB7">
        <w:rPr>
          <w:rFonts w:hint="eastAsia"/>
        </w:rPr>
        <w:t>(1) 52100  (2) 13  (3) 28</w:t>
      </w:r>
      <w:r w:rsidR="00605154" w:rsidRPr="00ED0DB7">
        <w:rPr>
          <w:rFonts w:hint="eastAsia"/>
        </w:rPr>
        <w:t>字节</w:t>
      </w:r>
      <w:r w:rsidR="00605154" w:rsidRPr="00ED0DB7">
        <w:rPr>
          <w:rFonts w:hint="eastAsia"/>
        </w:rPr>
        <w:t xml:space="preserve">  (4) 20</w:t>
      </w:r>
      <w:r w:rsidR="00605154" w:rsidRPr="00ED0DB7">
        <w:rPr>
          <w:rFonts w:hint="eastAsia"/>
        </w:rPr>
        <w:t>字节</w:t>
      </w:r>
      <w:r w:rsidR="00605154" w:rsidRPr="00ED0DB7">
        <w:rPr>
          <w:rFonts w:hint="eastAsia"/>
        </w:rPr>
        <w:t xml:space="preserve">  (5) </w:t>
      </w:r>
      <w:r w:rsidR="00605154" w:rsidRPr="00ED0DB7">
        <w:rPr>
          <w:rFonts w:hint="eastAsia"/>
        </w:rPr>
        <w:t>分组是从客户到服务器</w:t>
      </w:r>
      <w:r w:rsidR="00605154" w:rsidRPr="00ED0DB7">
        <w:rPr>
          <w:rFonts w:hint="eastAsia"/>
        </w:rPr>
        <w:t xml:space="preserve"> (6) Daytime</w:t>
      </w:r>
    </w:p>
    <w:p w14:paraId="6D4E1406" w14:textId="3B17F374" w:rsidR="00345757" w:rsidRPr="00ED0DB7" w:rsidRDefault="00345757" w:rsidP="007829EC">
      <w:pPr>
        <w:pStyle w:val="afff4"/>
        <w:ind w:left="629"/>
      </w:pPr>
      <w:r>
        <w:rPr>
          <w:rFonts w:hint="eastAsia"/>
        </w:rPr>
        <w:t>T5-23</w:t>
      </w:r>
      <w:r>
        <w:tab/>
      </w:r>
      <w:r>
        <w:rPr>
          <w:rFonts w:hint="eastAsia"/>
        </w:rPr>
        <w:t>略。</w:t>
      </w:r>
    </w:p>
    <w:p w14:paraId="4CDC546E" w14:textId="64BC2826" w:rsidR="00605154" w:rsidRPr="00ED0DB7" w:rsidRDefault="00345757" w:rsidP="007829EC">
      <w:pPr>
        <w:pStyle w:val="afff4"/>
        <w:ind w:left="629"/>
      </w:pPr>
      <w:r>
        <w:rPr>
          <w:rFonts w:hint="eastAsia"/>
        </w:rPr>
        <w:t>T</w:t>
      </w:r>
      <w:r w:rsidR="00605154" w:rsidRPr="00ED0DB7">
        <w:rPr>
          <w:rFonts w:hint="eastAsia"/>
        </w:rPr>
        <w:t>5-</w:t>
      </w:r>
      <w:r>
        <w:rPr>
          <w:rFonts w:hint="eastAsia"/>
        </w:rPr>
        <w:t>24</w:t>
      </w:r>
      <w:r w:rsidR="00605154" w:rsidRPr="00ED0DB7">
        <w:rPr>
          <w:rFonts w:hint="eastAsia"/>
        </w:rPr>
        <w:t xml:space="preserve"> </w:t>
      </w:r>
      <w:r w:rsidR="00801790" w:rsidRPr="00ED0DB7">
        <w:rPr>
          <w:rFonts w:hint="eastAsia"/>
        </w:rPr>
        <w:tab/>
      </w:r>
      <w:r w:rsidR="00605154" w:rsidRPr="00ED0DB7">
        <w:rPr>
          <w:rFonts w:hint="eastAsia"/>
        </w:rPr>
        <w:t xml:space="preserve">(1) </w:t>
      </w:r>
      <w:r w:rsidR="00605154" w:rsidRPr="00ED0DB7">
        <w:rPr>
          <w:rFonts w:hint="eastAsia"/>
        </w:rPr>
        <w:t>置为全</w:t>
      </w:r>
      <w:r w:rsidR="00605154" w:rsidRPr="00ED0DB7">
        <w:rPr>
          <w:rFonts w:hint="eastAsia"/>
        </w:rPr>
        <w:t xml:space="preserve">0  (2) </w:t>
      </w:r>
      <w:r w:rsidR="00605154" w:rsidRPr="00ED0DB7">
        <w:rPr>
          <w:rFonts w:hint="eastAsia"/>
        </w:rPr>
        <w:t>全</w:t>
      </w:r>
      <w:r w:rsidR="00605154" w:rsidRPr="00ED0DB7">
        <w:rPr>
          <w:rFonts w:hint="eastAsia"/>
        </w:rPr>
        <w:t xml:space="preserve">0  (3) </w:t>
      </w:r>
      <w:r w:rsidR="00605154" w:rsidRPr="00ED0DB7">
        <w:rPr>
          <w:rFonts w:hint="eastAsia"/>
        </w:rPr>
        <w:t>全</w:t>
      </w:r>
      <w:r w:rsidR="00605154" w:rsidRPr="00ED0DB7">
        <w:rPr>
          <w:rFonts w:hint="eastAsia"/>
        </w:rPr>
        <w:t>1</w:t>
      </w:r>
    </w:p>
    <w:p w14:paraId="07A2BB9E" w14:textId="2886C2D3" w:rsidR="00605154" w:rsidRPr="00ED0DB7" w:rsidRDefault="00345757" w:rsidP="007829EC">
      <w:pPr>
        <w:pStyle w:val="afff4"/>
        <w:ind w:left="629"/>
      </w:pPr>
      <w:r>
        <w:rPr>
          <w:rFonts w:hint="eastAsia"/>
        </w:rPr>
        <w:t>T</w:t>
      </w:r>
      <w:r w:rsidR="00605154" w:rsidRPr="00ED0DB7">
        <w:rPr>
          <w:rFonts w:hint="eastAsia"/>
        </w:rPr>
        <w:t>5-</w:t>
      </w:r>
      <w:r>
        <w:rPr>
          <w:rFonts w:hint="eastAsia"/>
        </w:rPr>
        <w:t>2</w:t>
      </w:r>
      <w:r w:rsidR="00605154" w:rsidRPr="00ED0DB7">
        <w:rPr>
          <w:rFonts w:hint="eastAsia"/>
        </w:rPr>
        <w:t xml:space="preserve">5 </w:t>
      </w:r>
      <w:r w:rsidR="00801790" w:rsidRPr="00ED0DB7">
        <w:rPr>
          <w:rFonts w:hint="eastAsia"/>
        </w:rPr>
        <w:tab/>
      </w:r>
      <w:r w:rsidR="00605154" w:rsidRPr="00ED0DB7">
        <w:rPr>
          <w:rFonts w:hint="eastAsia"/>
        </w:rPr>
        <w:t>0.667</w:t>
      </w:r>
    </w:p>
    <w:p w14:paraId="09044517" w14:textId="54ECCE73" w:rsidR="00605154" w:rsidRPr="00ED0DB7" w:rsidRDefault="009101B6" w:rsidP="007829EC">
      <w:pPr>
        <w:pStyle w:val="afff4"/>
        <w:ind w:left="629"/>
      </w:pPr>
      <w:r>
        <w:rPr>
          <w:rFonts w:hint="eastAsia"/>
        </w:rPr>
        <w:t>T</w:t>
      </w:r>
      <w:r w:rsidR="00605154" w:rsidRPr="00ED0DB7">
        <w:rPr>
          <w:rFonts w:hint="eastAsia"/>
        </w:rPr>
        <w:t>5-</w:t>
      </w:r>
      <w:r>
        <w:rPr>
          <w:rFonts w:hint="eastAsia"/>
        </w:rPr>
        <w:t>26</w:t>
      </w:r>
      <w:r w:rsidR="00605154" w:rsidRPr="00ED0DB7">
        <w:rPr>
          <w:rFonts w:hint="eastAsia"/>
        </w:rPr>
        <w:t xml:space="preserve"> </w:t>
      </w:r>
      <w:r w:rsidR="00801790" w:rsidRPr="00ED0DB7">
        <w:rPr>
          <w:rFonts w:hint="eastAsia"/>
        </w:rPr>
        <w:tab/>
      </w:r>
      <w:r w:rsidR="00605154" w:rsidRPr="00ED0DB7">
        <w:rPr>
          <w:rFonts w:hint="eastAsia"/>
        </w:rPr>
        <w:t>0.364</w:t>
      </w:r>
    </w:p>
    <w:p w14:paraId="03DB28AC" w14:textId="1BB8FBA7" w:rsidR="00605154" w:rsidRDefault="009101B6" w:rsidP="007829EC">
      <w:pPr>
        <w:pStyle w:val="afff4"/>
        <w:ind w:left="629"/>
      </w:pPr>
      <w:r>
        <w:rPr>
          <w:rFonts w:hint="eastAsia"/>
        </w:rPr>
        <w:t>T</w:t>
      </w:r>
      <w:r w:rsidR="00605154" w:rsidRPr="00ED0DB7">
        <w:rPr>
          <w:rFonts w:hint="eastAsia"/>
        </w:rPr>
        <w:t>5-</w:t>
      </w:r>
      <w:r>
        <w:rPr>
          <w:rFonts w:hint="eastAsia"/>
        </w:rPr>
        <w:t>27</w:t>
      </w:r>
      <w:r w:rsidR="00605154" w:rsidRPr="00ED0DB7">
        <w:rPr>
          <w:rFonts w:hint="eastAsia"/>
        </w:rPr>
        <w:t xml:space="preserve"> </w:t>
      </w:r>
      <w:r w:rsidR="00801790" w:rsidRPr="00ED0DB7">
        <w:rPr>
          <w:rFonts w:hint="eastAsia"/>
        </w:rPr>
        <w:tab/>
      </w:r>
      <w:r w:rsidR="00605154" w:rsidRPr="00ED0DB7">
        <w:rPr>
          <w:rFonts w:hint="eastAsia"/>
        </w:rPr>
        <w:t>0.222</w:t>
      </w:r>
    </w:p>
    <w:p w14:paraId="7163018C" w14:textId="2549763E" w:rsidR="009101B6" w:rsidRPr="00ED0DB7" w:rsidRDefault="009101B6" w:rsidP="007829EC">
      <w:pPr>
        <w:pStyle w:val="afff4"/>
        <w:ind w:left="629"/>
      </w:pPr>
      <w:r>
        <w:rPr>
          <w:rFonts w:hint="eastAsia"/>
        </w:rPr>
        <w:t>T5-28</w:t>
      </w:r>
      <w:r>
        <w:tab/>
      </w:r>
      <w:r w:rsidRPr="009101B6">
        <w:t>一个</w:t>
      </w:r>
      <w:r w:rsidRPr="009101B6">
        <w:t>UDP</w:t>
      </w:r>
      <w:r w:rsidRPr="009101B6">
        <w:t>用户数据报的最大长度是</w:t>
      </w:r>
      <w:r w:rsidRPr="009101B6">
        <w:t>65535</w:t>
      </w:r>
      <w:r w:rsidRPr="009101B6">
        <w:t>字节。现在的长度超过了这个限度，因此不能使用一个</w:t>
      </w:r>
      <w:r w:rsidRPr="009101B6">
        <w:t>UDP</w:t>
      </w:r>
      <w:r w:rsidRPr="009101B6">
        <w:t>用户数据报来传送，必须进行分割（例如，分割成为两个</w:t>
      </w:r>
      <w:r w:rsidRPr="009101B6">
        <w:t>UDP</w:t>
      </w:r>
      <w:r w:rsidRPr="009101B6">
        <w:t>用户数据报），使其长度不超过以上的限度。</w:t>
      </w:r>
    </w:p>
    <w:p w14:paraId="09B4137F" w14:textId="229B0266" w:rsidR="00605154" w:rsidRPr="00ED0DB7" w:rsidRDefault="009101B6" w:rsidP="007829EC">
      <w:pPr>
        <w:pStyle w:val="afff4"/>
        <w:ind w:left="629"/>
      </w:pPr>
      <w:r>
        <w:rPr>
          <w:rFonts w:hint="eastAsia"/>
        </w:rPr>
        <w:t>T</w:t>
      </w:r>
      <w:r w:rsidR="00605154" w:rsidRPr="00ED0DB7">
        <w:rPr>
          <w:rFonts w:hint="eastAsia"/>
        </w:rPr>
        <w:t>5-</w:t>
      </w:r>
      <w:r>
        <w:rPr>
          <w:rFonts w:hint="eastAsia"/>
        </w:rPr>
        <w:t>29</w:t>
      </w:r>
      <w:r w:rsidR="00605154" w:rsidRPr="00ED0DB7">
        <w:rPr>
          <w:rFonts w:hint="eastAsia"/>
        </w:rPr>
        <w:t xml:space="preserve"> </w:t>
      </w:r>
      <w:r w:rsidR="00801790" w:rsidRPr="00ED0DB7">
        <w:rPr>
          <w:rFonts w:hint="eastAsia"/>
        </w:rPr>
        <w:tab/>
      </w:r>
      <w:r w:rsidR="00605154" w:rsidRPr="00ED0DB7">
        <w:rPr>
          <w:rFonts w:hint="eastAsia"/>
        </w:rPr>
        <w:t>4</w:t>
      </w:r>
      <w:r w:rsidR="00605154" w:rsidRPr="00ED0DB7">
        <w:rPr>
          <w:rFonts w:hint="eastAsia"/>
        </w:rPr>
        <w:t>秒</w:t>
      </w:r>
    </w:p>
    <w:p w14:paraId="5C5CADC6" w14:textId="2FB7B688" w:rsidR="00605154" w:rsidRPr="00ED0DB7" w:rsidRDefault="009101B6" w:rsidP="007829EC">
      <w:pPr>
        <w:pStyle w:val="afff4"/>
        <w:ind w:left="629"/>
      </w:pPr>
      <w:r>
        <w:rPr>
          <w:rFonts w:hint="eastAsia"/>
        </w:rPr>
        <w:t>T</w:t>
      </w:r>
      <w:r w:rsidR="00605154" w:rsidRPr="00ED0DB7">
        <w:rPr>
          <w:rFonts w:hint="eastAsia"/>
        </w:rPr>
        <w:t>5-</w:t>
      </w:r>
      <w:r>
        <w:rPr>
          <w:rFonts w:hint="eastAsia"/>
        </w:rPr>
        <w:t>30</w:t>
      </w:r>
      <w:r w:rsidR="00605154" w:rsidRPr="00ED0DB7">
        <w:rPr>
          <w:rFonts w:hint="eastAsia"/>
        </w:rPr>
        <w:t xml:space="preserve"> </w:t>
      </w:r>
      <w:r w:rsidR="00801790" w:rsidRPr="00ED0DB7">
        <w:rPr>
          <w:rFonts w:hint="eastAsia"/>
        </w:rPr>
        <w:tab/>
      </w:r>
      <w:bookmarkStart w:id="11" w:name="OLE_LINK22"/>
      <w:r w:rsidR="00605154" w:rsidRPr="00ED0DB7">
        <w:rPr>
          <w:rFonts w:hint="eastAsia"/>
        </w:rPr>
        <w:t>窗口的变化如图</w:t>
      </w:r>
      <w:r w:rsidR="00605154" w:rsidRPr="00ED0DB7">
        <w:rPr>
          <w:rFonts w:hint="eastAsia"/>
        </w:rPr>
        <w:t>A-11</w:t>
      </w:r>
      <w:r w:rsidR="00605154" w:rsidRPr="00ED0DB7">
        <w:rPr>
          <w:rFonts w:hint="eastAsia"/>
        </w:rPr>
        <w:t>所示</w:t>
      </w:r>
      <w:bookmarkEnd w:id="11"/>
      <w:r w:rsidR="00EC63DF" w:rsidRPr="00ED0DB7">
        <w:rPr>
          <w:rFonts w:hint="eastAsia"/>
        </w:rPr>
        <w:t>。</w:t>
      </w:r>
    </w:p>
    <w:p w14:paraId="6A837F6F" w14:textId="77777777" w:rsidR="00801790" w:rsidRPr="00ED0DB7" w:rsidRDefault="00801790" w:rsidP="00801790">
      <w:pPr>
        <w:pStyle w:val="666666"/>
      </w:pPr>
    </w:p>
    <w:bookmarkStart w:id="12" w:name="_MON_1202966814"/>
    <w:bookmarkStart w:id="13" w:name="_MON_1202968003"/>
    <w:bookmarkStart w:id="14" w:name="_MON_1202970079"/>
    <w:bookmarkStart w:id="15" w:name="_MON_1214285301"/>
    <w:bookmarkStart w:id="16" w:name="_MON_1214286658"/>
    <w:bookmarkStart w:id="17" w:name="_MON_1216229940"/>
    <w:bookmarkStart w:id="18" w:name="_MON_1216751497"/>
    <w:bookmarkStart w:id="19" w:name="_MON_1216799185"/>
    <w:bookmarkStart w:id="20" w:name="_MON_1216801543"/>
    <w:bookmarkStart w:id="21" w:name="_MON_1216801604"/>
    <w:bookmarkStart w:id="22" w:name="_MON_1352484937"/>
    <w:bookmarkStart w:id="23" w:name="_MON_1352517442"/>
    <w:bookmarkStart w:id="24" w:name="_MON_1352517604"/>
    <w:bookmarkEnd w:id="12"/>
    <w:bookmarkEnd w:id="13"/>
    <w:bookmarkEnd w:id="14"/>
    <w:bookmarkEnd w:id="15"/>
    <w:bookmarkEnd w:id="16"/>
    <w:bookmarkEnd w:id="17"/>
    <w:bookmarkEnd w:id="18"/>
    <w:bookmarkEnd w:id="19"/>
    <w:bookmarkEnd w:id="20"/>
    <w:bookmarkEnd w:id="21"/>
    <w:bookmarkEnd w:id="22"/>
    <w:bookmarkEnd w:id="23"/>
    <w:bookmarkEnd w:id="24"/>
    <w:bookmarkStart w:id="25" w:name="_MON_1358489846"/>
    <w:bookmarkEnd w:id="25"/>
    <w:p w14:paraId="51BCC4DA" w14:textId="77777777" w:rsidR="00605154" w:rsidRPr="00ED0DB7" w:rsidRDefault="00815751" w:rsidP="00801790">
      <w:pPr>
        <w:pStyle w:val="af1"/>
      </w:pPr>
      <w:r w:rsidRPr="00ED0DB7">
        <w:object w:dxaOrig="7215" w:dyaOrig="5407" w14:anchorId="2687D289">
          <v:shape id="_x0000_i1042" type="#_x0000_t75" style="width:336.7pt;height:127.35pt" o:ole="">
            <v:imagedata r:id="rId43" o:title="" croptop="8668f" cropbottom="25872f" cropleft="4059f" cropright="193f"/>
          </v:shape>
          <o:OLEObject Type="Embed" ProgID="PowerPoint.Show.8" ShapeID="_x0000_i1042" DrawAspect="Content" ObjectID="_1843603872" r:id="rId44"/>
        </w:object>
      </w:r>
    </w:p>
    <w:p w14:paraId="51D8BEE1" w14:textId="464D45A8" w:rsidR="00605154" w:rsidRPr="00ED0DB7" w:rsidRDefault="00605154" w:rsidP="00801790">
      <w:pPr>
        <w:pStyle w:val="af1"/>
      </w:pPr>
      <w:r w:rsidRPr="00ED0DB7">
        <w:rPr>
          <w:rFonts w:hint="eastAsia"/>
        </w:rPr>
        <w:t>图</w:t>
      </w:r>
      <w:r w:rsidR="00916874">
        <w:rPr>
          <w:rFonts w:hint="eastAsia"/>
        </w:rPr>
        <w:t>5-7</w:t>
      </w:r>
      <w:r w:rsidRPr="00ED0DB7">
        <w:rPr>
          <w:rFonts w:hint="eastAsia"/>
        </w:rPr>
        <w:t xml:space="preserve">  </w:t>
      </w:r>
      <w:r w:rsidRPr="00ED0DB7">
        <w:rPr>
          <w:rFonts w:hint="eastAsia"/>
        </w:rPr>
        <w:t>习题</w:t>
      </w:r>
      <w:r w:rsidR="00916874">
        <w:rPr>
          <w:rFonts w:hint="eastAsia"/>
        </w:rPr>
        <w:t>T</w:t>
      </w:r>
      <w:r w:rsidRPr="00ED0DB7">
        <w:rPr>
          <w:rFonts w:hint="eastAsia"/>
        </w:rPr>
        <w:t>5-</w:t>
      </w:r>
      <w:r w:rsidR="00916874">
        <w:rPr>
          <w:rFonts w:hint="eastAsia"/>
        </w:rPr>
        <w:t>30</w:t>
      </w:r>
      <w:r w:rsidRPr="00ED0DB7">
        <w:rPr>
          <w:rFonts w:hint="eastAsia"/>
        </w:rPr>
        <w:t>的图</w:t>
      </w:r>
    </w:p>
    <w:p w14:paraId="6BB97DAB" w14:textId="5DFD6255" w:rsidR="009101B6" w:rsidRDefault="009101B6" w:rsidP="00C85F72">
      <w:pPr>
        <w:pStyle w:val="afff4"/>
        <w:ind w:left="629"/>
      </w:pPr>
      <w:r w:rsidRPr="00C85F72">
        <w:t>T5-</w:t>
      </w:r>
      <w:r>
        <w:rPr>
          <w:rFonts w:hint="eastAsia"/>
        </w:rPr>
        <w:t>31</w:t>
      </w:r>
      <w:r>
        <w:tab/>
      </w:r>
      <w:r w:rsidRPr="00ED0DB7">
        <w:rPr>
          <w:rFonts w:hint="eastAsia"/>
        </w:rPr>
        <w:t>窗口的变化</w:t>
      </w:r>
      <w:r>
        <w:rPr>
          <w:rFonts w:hint="eastAsia"/>
        </w:rPr>
        <w:t>如图</w:t>
      </w:r>
      <w:r w:rsidR="00916874">
        <w:rPr>
          <w:rFonts w:hint="eastAsia"/>
        </w:rPr>
        <w:t>5-8</w:t>
      </w:r>
      <w:r>
        <w:rPr>
          <w:rFonts w:hint="eastAsia"/>
        </w:rPr>
        <w:t>所示。</w:t>
      </w:r>
    </w:p>
    <w:bookmarkStart w:id="26" w:name="_MON_1358490325"/>
    <w:bookmarkEnd w:id="26"/>
    <w:bookmarkStart w:id="27" w:name="_MON_1352559357"/>
    <w:bookmarkEnd w:id="27"/>
    <w:p w14:paraId="46170979" w14:textId="46BE9B01" w:rsidR="009101B6" w:rsidRDefault="00602C34" w:rsidP="009101B6">
      <w:pPr>
        <w:pStyle w:val="af3"/>
      </w:pPr>
      <w:r>
        <w:object w:dxaOrig="7199" w:dyaOrig="5400" w14:anchorId="64F7A1EE">
          <v:shape id="_x0000_i1043" type="#_x0000_t75" style="width:372.9pt;height:137.75pt" o:ole="">
            <v:imagedata r:id="rId45" o:title="" croptop="7785f" cropbottom="24189f" cropleft="-1862f" cropright="-410f"/>
          </v:shape>
          <o:OLEObject Type="Embed" ProgID="PowerPoint.Show.8" ShapeID="_x0000_i1043" DrawAspect="Content" ObjectID="_1843603873" r:id="rId46"/>
        </w:object>
      </w:r>
    </w:p>
    <w:p w14:paraId="7CD346A3" w14:textId="494E8890" w:rsidR="009101B6" w:rsidRDefault="009101B6" w:rsidP="009101B6">
      <w:pPr>
        <w:pStyle w:val="aff5"/>
        <w:spacing w:after="120"/>
      </w:pPr>
      <w:bookmarkStart w:id="28" w:name="_Toc283392901"/>
      <w:r>
        <w:rPr>
          <w:rFonts w:hint="eastAsia"/>
        </w:rPr>
        <w:t>图</w:t>
      </w:r>
      <w:r w:rsidR="00916874">
        <w:rPr>
          <w:rFonts w:hint="eastAsia"/>
        </w:rPr>
        <w:t>5-8</w:t>
      </w:r>
      <w:r>
        <w:rPr>
          <w:rFonts w:hint="eastAsia"/>
        </w:rPr>
        <w:t xml:space="preserve">  </w:t>
      </w:r>
      <w:r w:rsidR="00916874">
        <w:rPr>
          <w:rFonts w:hint="eastAsia"/>
        </w:rPr>
        <w:t>习题T5-31的图</w:t>
      </w:r>
      <w:bookmarkEnd w:id="28"/>
    </w:p>
    <w:p w14:paraId="56187BC4" w14:textId="77777777" w:rsidR="009101B6" w:rsidRDefault="009101B6" w:rsidP="007829EC">
      <w:pPr>
        <w:pStyle w:val="afff4"/>
        <w:ind w:left="629"/>
      </w:pPr>
    </w:p>
    <w:p w14:paraId="1BF9746B" w14:textId="7C5F55E2" w:rsidR="009101B6" w:rsidRDefault="009101B6" w:rsidP="00C85F72">
      <w:pPr>
        <w:pStyle w:val="afff4"/>
        <w:ind w:left="629"/>
      </w:pPr>
      <w:r>
        <w:rPr>
          <w:rFonts w:hint="eastAsia"/>
        </w:rPr>
        <w:t>T5-32</w:t>
      </w:r>
      <w:r>
        <w:tab/>
      </w:r>
      <w:r>
        <w:rPr>
          <w:rFonts w:hint="eastAsia"/>
        </w:rPr>
        <w:t>图</w:t>
      </w:r>
      <w:r w:rsidR="00602C34">
        <w:rPr>
          <w:rFonts w:hint="eastAsia"/>
        </w:rPr>
        <w:t>5-9</w:t>
      </w:r>
      <w:r>
        <w:rPr>
          <w:rFonts w:hint="eastAsia"/>
        </w:rPr>
        <w:t>是发送窗口和可用窗口的变化情况。</w:t>
      </w:r>
    </w:p>
    <w:p w14:paraId="4BF3FA6C" w14:textId="77777777" w:rsidR="009101B6" w:rsidRDefault="009101B6" w:rsidP="009101B6">
      <w:pPr>
        <w:pStyle w:val="af3"/>
        <w:spacing w:before="96" w:after="24"/>
      </w:pPr>
      <w:r>
        <w:object w:dxaOrig="7202" w:dyaOrig="5410" w14:anchorId="6DF2F04C">
          <v:shape id="_x0000_i1044" type="#_x0000_t75" style="width:309.65pt;height:260.1pt" o:ole="">
            <v:imagedata r:id="rId47" o:title="" croptop="1511f" cropbottom="893f" cropleft="2889f" cropright="5778f"/>
          </v:shape>
          <o:OLEObject Type="Embed" ProgID="PowerPoint.Show.8" ShapeID="_x0000_i1044" DrawAspect="Content" ObjectID="_1843603874" r:id="rId48"/>
        </w:object>
      </w:r>
    </w:p>
    <w:p w14:paraId="1FAFA47A" w14:textId="1A3C402E" w:rsidR="009101B6" w:rsidRDefault="009101B6" w:rsidP="00C85F72">
      <w:pPr>
        <w:pStyle w:val="afff4"/>
        <w:ind w:left="629"/>
        <w:jc w:val="center"/>
      </w:pPr>
      <w:bookmarkStart w:id="29" w:name="_Toc283392902"/>
      <w:r>
        <w:rPr>
          <w:rFonts w:hint="eastAsia"/>
        </w:rPr>
        <w:t>图</w:t>
      </w:r>
      <w:r w:rsidR="00602C34">
        <w:rPr>
          <w:rFonts w:hint="eastAsia"/>
        </w:rPr>
        <w:t xml:space="preserve">5-9  </w:t>
      </w:r>
      <w:r w:rsidR="00602C34">
        <w:rPr>
          <w:rFonts w:hint="eastAsia"/>
        </w:rPr>
        <w:t>习题</w:t>
      </w:r>
      <w:r>
        <w:rPr>
          <w:rFonts w:hint="eastAsia"/>
        </w:rPr>
        <w:t>T5-</w:t>
      </w:r>
      <w:r w:rsidR="00602C34">
        <w:rPr>
          <w:rFonts w:hint="eastAsia"/>
        </w:rPr>
        <w:t>32</w:t>
      </w:r>
      <w:bookmarkEnd w:id="29"/>
      <w:r w:rsidR="00602C34">
        <w:rPr>
          <w:rFonts w:hint="eastAsia"/>
        </w:rPr>
        <w:t>的图</w:t>
      </w:r>
    </w:p>
    <w:p w14:paraId="0BA68B19" w14:textId="44C25756" w:rsidR="00635238" w:rsidRDefault="00635238" w:rsidP="00C85F72">
      <w:pPr>
        <w:pStyle w:val="afff4"/>
        <w:ind w:left="629"/>
      </w:pPr>
      <w:r>
        <w:rPr>
          <w:rFonts w:hint="eastAsia"/>
        </w:rPr>
        <w:t>T5-33</w:t>
      </w:r>
      <w:r>
        <w:tab/>
      </w:r>
      <w:r>
        <w:rPr>
          <w:rFonts w:hint="eastAsia"/>
        </w:rPr>
        <w:t>(1)</w:t>
      </w:r>
      <w:r>
        <w:rPr>
          <w:rFonts w:hint="eastAsia"/>
        </w:rPr>
        <w:t>当这个服务器收到</w:t>
      </w:r>
      <w:r>
        <w:rPr>
          <w:rFonts w:hint="eastAsia"/>
        </w:rPr>
        <w:t>FIN</w:t>
      </w:r>
      <w:r>
        <w:rPr>
          <w:rFonts w:hint="eastAsia"/>
        </w:rPr>
        <w:t>报文段时，服务器就向客户端发送</w:t>
      </w:r>
      <w:r>
        <w:rPr>
          <w:rFonts w:hint="eastAsia"/>
        </w:rPr>
        <w:t>ACK</w:t>
      </w:r>
      <w:r>
        <w:rPr>
          <w:rFonts w:hint="eastAsia"/>
        </w:rPr>
        <w:t>报文段，并进入到</w:t>
      </w:r>
      <w:r>
        <w:rPr>
          <w:rFonts w:hint="eastAsia"/>
        </w:rPr>
        <w:t>CLOSE-WAIT</w:t>
      </w:r>
      <w:r>
        <w:rPr>
          <w:rFonts w:hint="eastAsia"/>
        </w:rPr>
        <w:t>状态。</w:t>
      </w:r>
    </w:p>
    <w:p w14:paraId="0F3306FE" w14:textId="39CD3759" w:rsidR="00635238" w:rsidRDefault="00635238" w:rsidP="00635238">
      <w:pPr>
        <w:ind w:firstLine="420"/>
      </w:pPr>
      <w:r>
        <w:rPr>
          <w:rFonts w:hint="eastAsia"/>
        </w:rPr>
        <w:t>(2)</w:t>
      </w:r>
      <w:r>
        <w:rPr>
          <w:rFonts w:hint="eastAsia"/>
        </w:rPr>
        <w:t>发送</w:t>
      </w:r>
      <w:r>
        <w:rPr>
          <w:rFonts w:hint="eastAsia"/>
        </w:rPr>
        <w:t>FIN</w:t>
      </w:r>
      <w:r>
        <w:rPr>
          <w:rFonts w:hint="eastAsia"/>
        </w:rPr>
        <w:t>报文段给客户，然后转换到</w:t>
      </w:r>
      <w:r>
        <w:rPr>
          <w:rFonts w:hint="eastAsia"/>
        </w:rPr>
        <w:t>LAST-ACK</w:t>
      </w:r>
      <w:r>
        <w:rPr>
          <w:rFonts w:hint="eastAsia"/>
        </w:rPr>
        <w:t>状态。</w:t>
      </w:r>
    </w:p>
    <w:p w14:paraId="78179A90" w14:textId="44E85836" w:rsidR="00635238" w:rsidRDefault="00AE40B4" w:rsidP="00C85F72">
      <w:pPr>
        <w:ind w:firstLine="0"/>
      </w:pPr>
      <w:r>
        <w:rPr>
          <w:rFonts w:hint="eastAsia"/>
        </w:rPr>
        <w:t xml:space="preserve">T5-34  </w:t>
      </w:r>
      <w:r w:rsidR="00635238">
        <w:rPr>
          <w:rFonts w:hint="eastAsia"/>
        </w:rPr>
        <w:t>(1)</w:t>
      </w:r>
      <w:r w:rsidR="00635238">
        <w:rPr>
          <w:rFonts w:hint="eastAsia"/>
        </w:rPr>
        <w:t>客户端应当向服务器端发送</w:t>
      </w:r>
      <w:r w:rsidR="00635238">
        <w:rPr>
          <w:rFonts w:hint="eastAsia"/>
        </w:rPr>
        <w:t>FIN</w:t>
      </w:r>
      <w:r w:rsidR="00635238">
        <w:rPr>
          <w:rFonts w:hint="eastAsia"/>
        </w:rPr>
        <w:t>报文段，然后进入到</w:t>
      </w:r>
      <w:r w:rsidR="00635238">
        <w:rPr>
          <w:rFonts w:hint="eastAsia"/>
        </w:rPr>
        <w:t>FIN-WAIT-1</w:t>
      </w:r>
      <w:r w:rsidR="00635238">
        <w:rPr>
          <w:rFonts w:hint="eastAsia"/>
        </w:rPr>
        <w:t>状态。</w:t>
      </w:r>
    </w:p>
    <w:p w14:paraId="3C916CAA" w14:textId="6EF599B4" w:rsidR="00635238" w:rsidRDefault="00635238" w:rsidP="00635238">
      <w:pPr>
        <w:ind w:firstLine="420"/>
      </w:pPr>
      <w:r>
        <w:rPr>
          <w:rFonts w:hint="eastAsia"/>
        </w:rPr>
        <w:t>(2)</w:t>
      </w:r>
      <w:r>
        <w:rPr>
          <w:rFonts w:hint="eastAsia"/>
        </w:rPr>
        <w:t>向服务器发送</w:t>
      </w:r>
      <w:r>
        <w:rPr>
          <w:rFonts w:hint="eastAsia"/>
        </w:rPr>
        <w:t>ACK</w:t>
      </w:r>
      <w:r>
        <w:rPr>
          <w:rFonts w:hint="eastAsia"/>
        </w:rPr>
        <w:t>报文段，并进入到</w:t>
      </w:r>
      <w:r>
        <w:rPr>
          <w:rFonts w:hint="eastAsia"/>
        </w:rPr>
        <w:t>CLOSING</w:t>
      </w:r>
      <w:r>
        <w:rPr>
          <w:rFonts w:hint="eastAsia"/>
        </w:rPr>
        <w:t>状态。</w:t>
      </w:r>
    </w:p>
    <w:p w14:paraId="26973718" w14:textId="7AD7DCB5" w:rsidR="00AE40B4" w:rsidRDefault="00AE40B4" w:rsidP="00C85F72">
      <w:pPr>
        <w:spacing w:line="316" w:lineRule="exact"/>
        <w:ind w:firstLine="0"/>
      </w:pPr>
      <w:r>
        <w:rPr>
          <w:rFonts w:hint="eastAsia"/>
        </w:rPr>
        <w:t>T5-35 (1) TCP</w:t>
      </w:r>
      <w:r>
        <w:rPr>
          <w:rFonts w:hint="eastAsia"/>
        </w:rPr>
        <w:t>客户不发送任何报文段，只是从</w:t>
      </w:r>
      <w:r>
        <w:rPr>
          <w:rFonts w:hint="eastAsia"/>
        </w:rPr>
        <w:t>FIN-WAIT-1</w:t>
      </w:r>
      <w:r>
        <w:rPr>
          <w:rFonts w:hint="eastAsia"/>
        </w:rPr>
        <w:t>状态进入到</w:t>
      </w:r>
      <w:r>
        <w:rPr>
          <w:rFonts w:hint="eastAsia"/>
        </w:rPr>
        <w:t>FIN-WAIT-2</w:t>
      </w:r>
      <w:r>
        <w:rPr>
          <w:rFonts w:hint="eastAsia"/>
        </w:rPr>
        <w:t>状态。</w:t>
      </w:r>
    </w:p>
    <w:p w14:paraId="122950F0" w14:textId="322A85FC" w:rsidR="00AE40B4" w:rsidRDefault="00AE40B4" w:rsidP="00AE40B4">
      <w:pPr>
        <w:spacing w:line="316" w:lineRule="exact"/>
        <w:ind w:firstLine="420"/>
      </w:pPr>
      <w:r>
        <w:rPr>
          <w:rFonts w:hint="eastAsia"/>
        </w:rPr>
        <w:t>(2) TCP</w:t>
      </w:r>
      <w:r>
        <w:rPr>
          <w:rFonts w:hint="eastAsia"/>
        </w:rPr>
        <w:t>客户发送</w:t>
      </w:r>
      <w:r>
        <w:rPr>
          <w:rFonts w:hint="eastAsia"/>
        </w:rPr>
        <w:t>ACK</w:t>
      </w:r>
      <w:r>
        <w:rPr>
          <w:rFonts w:hint="eastAsia"/>
        </w:rPr>
        <w:t>报文段，并进入到</w:t>
      </w:r>
      <w:r>
        <w:rPr>
          <w:rFonts w:hint="eastAsia"/>
        </w:rPr>
        <w:t>TIME-WAIT</w:t>
      </w:r>
      <w:r>
        <w:rPr>
          <w:rFonts w:hint="eastAsia"/>
        </w:rPr>
        <w:t>状态。</w:t>
      </w:r>
    </w:p>
    <w:p w14:paraId="5612CA06" w14:textId="28D3DB6A" w:rsidR="00AE40B4" w:rsidRDefault="00AE40B4" w:rsidP="00AE40B4">
      <w:pPr>
        <w:spacing w:line="316" w:lineRule="exact"/>
        <w:ind w:firstLine="420"/>
      </w:pPr>
      <w:r>
        <w:rPr>
          <w:rFonts w:hint="eastAsia"/>
        </w:rPr>
        <w:t>(3) TCP</w:t>
      </w:r>
      <w:r>
        <w:rPr>
          <w:rFonts w:hint="eastAsia"/>
        </w:rPr>
        <w:t>客户进入到</w:t>
      </w:r>
      <w:r>
        <w:rPr>
          <w:rFonts w:hint="eastAsia"/>
        </w:rPr>
        <w:t>CLOSED</w:t>
      </w:r>
      <w:r>
        <w:rPr>
          <w:rFonts w:hint="eastAsia"/>
        </w:rPr>
        <w:t>状态。</w:t>
      </w:r>
    </w:p>
    <w:p w14:paraId="031F95DC" w14:textId="1D760C42" w:rsidR="00605154" w:rsidRPr="00ED0DB7" w:rsidRDefault="00AE40B4" w:rsidP="007829EC">
      <w:pPr>
        <w:pStyle w:val="afff4"/>
        <w:ind w:left="629"/>
      </w:pPr>
      <w:r>
        <w:rPr>
          <w:rFonts w:hint="eastAsia"/>
        </w:rPr>
        <w:t>T</w:t>
      </w:r>
      <w:r w:rsidR="00605154" w:rsidRPr="00ED0DB7">
        <w:rPr>
          <w:rFonts w:hint="eastAsia"/>
        </w:rPr>
        <w:t>5-</w:t>
      </w:r>
      <w:r>
        <w:rPr>
          <w:rFonts w:hint="eastAsia"/>
        </w:rPr>
        <w:t>3</w:t>
      </w:r>
      <w:r w:rsidR="00605154" w:rsidRPr="00ED0DB7">
        <w:rPr>
          <w:rFonts w:hint="eastAsia"/>
        </w:rPr>
        <w:t xml:space="preserve">6 </w:t>
      </w:r>
      <w:r w:rsidR="00801790" w:rsidRPr="00ED0DB7">
        <w:rPr>
          <w:rFonts w:hint="eastAsia"/>
        </w:rPr>
        <w:tab/>
      </w:r>
      <w:r w:rsidR="00605154" w:rsidRPr="00ED0DB7">
        <w:rPr>
          <w:rFonts w:hint="eastAsia"/>
        </w:rPr>
        <w:t>无法知道应写入什么数值。</w:t>
      </w:r>
    </w:p>
    <w:p w14:paraId="6A9D9934" w14:textId="7AEC35DE" w:rsidR="00605154" w:rsidRPr="00ED0DB7" w:rsidRDefault="00AD19EB" w:rsidP="007829EC">
      <w:pPr>
        <w:pStyle w:val="afff4"/>
        <w:ind w:left="629"/>
      </w:pPr>
      <w:r>
        <w:rPr>
          <w:rFonts w:hint="eastAsia"/>
        </w:rPr>
        <w:t>T</w:t>
      </w:r>
      <w:r w:rsidR="00605154" w:rsidRPr="00ED0DB7">
        <w:rPr>
          <w:rFonts w:hint="eastAsia"/>
        </w:rPr>
        <w:t>5-</w:t>
      </w:r>
      <w:r>
        <w:rPr>
          <w:rFonts w:hint="eastAsia"/>
        </w:rPr>
        <w:t>37</w:t>
      </w:r>
      <w:r w:rsidR="00605154" w:rsidRPr="00ED0DB7">
        <w:rPr>
          <w:rFonts w:hint="eastAsia"/>
        </w:rPr>
        <w:t xml:space="preserve"> </w:t>
      </w:r>
      <w:r w:rsidR="00801790" w:rsidRPr="00ED0DB7">
        <w:rPr>
          <w:rFonts w:hint="eastAsia"/>
        </w:rPr>
        <w:tab/>
      </w:r>
      <w:r w:rsidR="00605154" w:rsidRPr="00ED0DB7">
        <w:rPr>
          <w:rFonts w:hint="eastAsia"/>
          <w:lang w:val="fr-FR"/>
        </w:rPr>
        <w:t>取序号字段长度</w:t>
      </w:r>
      <w:r w:rsidR="00605154" w:rsidRPr="00ED0DB7">
        <w:rPr>
          <w:rFonts w:hint="eastAsia"/>
          <w:i/>
        </w:rPr>
        <w:t>n</w:t>
      </w:r>
      <w:r w:rsidR="00605154" w:rsidRPr="00ED0DB7">
        <w:rPr>
          <w:rFonts w:hint="eastAsia"/>
        </w:rPr>
        <w:t xml:space="preserve"> = 33</w:t>
      </w:r>
      <w:r w:rsidR="00605154" w:rsidRPr="00ED0DB7">
        <w:rPr>
          <w:rFonts w:hint="eastAsia"/>
        </w:rPr>
        <w:t>位。但应注意，</w:t>
      </w:r>
      <w:r w:rsidR="00605154" w:rsidRPr="00ED0DB7">
        <w:rPr>
          <w:rFonts w:hint="eastAsia"/>
        </w:rPr>
        <w:t>TCP</w:t>
      </w:r>
      <w:r w:rsidR="00605154" w:rsidRPr="00ED0DB7">
        <w:rPr>
          <w:rFonts w:hint="eastAsia"/>
        </w:rPr>
        <w:t>的序号字段为</w:t>
      </w:r>
      <w:r w:rsidR="00605154" w:rsidRPr="00ED0DB7">
        <w:rPr>
          <w:rFonts w:hint="eastAsia"/>
        </w:rPr>
        <w:t>32</w:t>
      </w:r>
      <w:r w:rsidR="00605154" w:rsidRPr="00ED0DB7">
        <w:rPr>
          <w:rFonts w:hint="eastAsia"/>
        </w:rPr>
        <w:t>位。</w:t>
      </w:r>
    </w:p>
    <w:p w14:paraId="3B0B5C7F" w14:textId="52DB71D8" w:rsidR="00605154" w:rsidRPr="00ED0DB7" w:rsidRDefault="00AD19EB" w:rsidP="007829EC">
      <w:pPr>
        <w:pStyle w:val="afff4"/>
        <w:ind w:left="629"/>
      </w:pPr>
      <w:r>
        <w:rPr>
          <w:rFonts w:hint="eastAsia"/>
        </w:rPr>
        <w:lastRenderedPageBreak/>
        <w:t>T</w:t>
      </w:r>
      <w:r w:rsidR="00605154" w:rsidRPr="00ED0DB7">
        <w:rPr>
          <w:rFonts w:hint="eastAsia"/>
        </w:rPr>
        <w:t>5-</w:t>
      </w:r>
      <w:r>
        <w:rPr>
          <w:rFonts w:hint="eastAsia"/>
        </w:rPr>
        <w:t>38</w:t>
      </w:r>
      <w:r w:rsidR="00605154" w:rsidRPr="00ED0DB7">
        <w:rPr>
          <w:rFonts w:hint="eastAsia"/>
        </w:rPr>
        <w:t xml:space="preserve"> </w:t>
      </w:r>
      <w:r w:rsidR="00801790" w:rsidRPr="00ED0DB7">
        <w:rPr>
          <w:rFonts w:hint="eastAsia"/>
        </w:rPr>
        <w:tab/>
      </w:r>
      <w:r w:rsidR="00605154" w:rsidRPr="00ED0DB7">
        <w:rPr>
          <w:rFonts w:hint="eastAsia"/>
        </w:rPr>
        <w:t>(1) 859 ms  (2) 42.7</w:t>
      </w:r>
      <w:r w:rsidR="00605154" w:rsidRPr="00ED0DB7">
        <w:rPr>
          <w:rFonts w:hint="eastAsia"/>
        </w:rPr>
        <w:t>天</w:t>
      </w:r>
    </w:p>
    <w:p w14:paraId="1468DCF8" w14:textId="77777777" w:rsidR="00605154" w:rsidRPr="00ED0DB7" w:rsidRDefault="00605154" w:rsidP="007829EC">
      <w:pPr>
        <w:pStyle w:val="A40"/>
      </w:pPr>
      <w:r w:rsidRPr="00ED0DB7">
        <w:rPr>
          <w:rFonts w:hint="eastAsia"/>
        </w:rPr>
        <w:t>第</w:t>
      </w:r>
      <w:r w:rsidRPr="00ED0DB7">
        <w:rPr>
          <w:rFonts w:hint="eastAsia"/>
        </w:rPr>
        <w:t>6</w:t>
      </w:r>
      <w:r w:rsidRPr="00ED0DB7">
        <w:rPr>
          <w:rFonts w:hint="eastAsia"/>
        </w:rPr>
        <w:t>章</w:t>
      </w:r>
    </w:p>
    <w:p w14:paraId="059BCAD0" w14:textId="0176F1A2" w:rsidR="00605154" w:rsidRPr="00ED0DB7" w:rsidRDefault="00404EB0" w:rsidP="00900B33">
      <w:pPr>
        <w:pStyle w:val="afff4"/>
        <w:spacing w:line="320" w:lineRule="atLeast"/>
        <w:ind w:left="629"/>
        <w:rPr>
          <w:szCs w:val="18"/>
        </w:rPr>
      </w:pPr>
      <w:r>
        <w:rPr>
          <w:rFonts w:hint="eastAsia"/>
        </w:rPr>
        <w:t>T</w:t>
      </w:r>
      <w:r w:rsidR="00605154" w:rsidRPr="00ED0DB7">
        <w:rPr>
          <w:rFonts w:hint="eastAsia"/>
        </w:rPr>
        <w:t>6-</w:t>
      </w:r>
      <w:r>
        <w:rPr>
          <w:rFonts w:hint="eastAsia"/>
        </w:rPr>
        <w:t>0</w:t>
      </w:r>
      <w:r w:rsidR="00605154" w:rsidRPr="00ED0DB7">
        <w:rPr>
          <w:rFonts w:hint="eastAsia"/>
        </w:rPr>
        <w:t xml:space="preserve">1 </w:t>
      </w:r>
      <w:r w:rsidR="00801790" w:rsidRPr="00ED0DB7">
        <w:rPr>
          <w:rFonts w:hint="eastAsia"/>
        </w:rPr>
        <w:tab/>
      </w:r>
      <w:r w:rsidR="00605154" w:rsidRPr="00ED0DB7">
        <w:rPr>
          <w:rFonts w:hint="eastAsia"/>
        </w:rPr>
        <w:t xml:space="preserve">(1) </w:t>
      </w:r>
      <w:r w:rsidR="00605154" w:rsidRPr="00ED0DB7">
        <w:rPr>
          <w:rFonts w:hint="eastAsia"/>
        </w:rPr>
        <w:t>错误；</w:t>
      </w:r>
      <w:r w:rsidR="00605154" w:rsidRPr="00ED0DB7">
        <w:rPr>
          <w:rFonts w:hint="eastAsia"/>
        </w:rPr>
        <w:t xml:space="preserve">(2) </w:t>
      </w:r>
      <w:r w:rsidR="00605154" w:rsidRPr="00ED0DB7">
        <w:rPr>
          <w:rFonts w:hint="eastAsia"/>
        </w:rPr>
        <w:t>正确；</w:t>
      </w:r>
      <w:r w:rsidR="00605154" w:rsidRPr="00ED0DB7">
        <w:rPr>
          <w:rFonts w:hint="eastAsia"/>
        </w:rPr>
        <w:t xml:space="preserve">(3) </w:t>
      </w:r>
      <w:r w:rsidR="00605154" w:rsidRPr="00ED0DB7">
        <w:rPr>
          <w:rFonts w:hint="eastAsia"/>
        </w:rPr>
        <w:t>错误；</w:t>
      </w:r>
      <w:r w:rsidR="00605154" w:rsidRPr="00ED0DB7">
        <w:rPr>
          <w:rFonts w:hint="eastAsia"/>
        </w:rPr>
        <w:t xml:space="preserve">(4) </w:t>
      </w:r>
      <w:r w:rsidR="00605154" w:rsidRPr="00ED0DB7">
        <w:rPr>
          <w:rFonts w:hint="eastAsia"/>
        </w:rPr>
        <w:t>错误。</w:t>
      </w:r>
    </w:p>
    <w:p w14:paraId="44C03101" w14:textId="4B208454" w:rsidR="00605154" w:rsidRPr="00ED0DB7" w:rsidRDefault="00404EB0" w:rsidP="00900B33">
      <w:pPr>
        <w:pStyle w:val="afff4"/>
        <w:spacing w:line="320" w:lineRule="atLeast"/>
        <w:ind w:left="629"/>
        <w:rPr>
          <w:szCs w:val="21"/>
        </w:rPr>
      </w:pPr>
      <w:r>
        <w:rPr>
          <w:rFonts w:hint="eastAsia"/>
          <w:szCs w:val="21"/>
        </w:rPr>
        <w:t>T</w:t>
      </w:r>
      <w:r w:rsidR="00605154" w:rsidRPr="00ED0DB7">
        <w:rPr>
          <w:rFonts w:hint="eastAsia"/>
          <w:szCs w:val="21"/>
        </w:rPr>
        <w:t>6-</w:t>
      </w:r>
      <w:r>
        <w:rPr>
          <w:rFonts w:hint="eastAsia"/>
          <w:szCs w:val="21"/>
        </w:rPr>
        <w:t>02</w:t>
      </w:r>
      <w:r w:rsidR="00605154" w:rsidRPr="00ED0DB7">
        <w:rPr>
          <w:rFonts w:hint="eastAsia"/>
          <w:szCs w:val="21"/>
        </w:rPr>
        <w:t xml:space="preserve"> </w:t>
      </w:r>
      <w:r w:rsidR="00801790" w:rsidRPr="00ED0DB7">
        <w:rPr>
          <w:rFonts w:hint="eastAsia"/>
          <w:szCs w:val="21"/>
        </w:rPr>
        <w:tab/>
      </w:r>
      <w:r w:rsidR="00605154" w:rsidRPr="00ED0DB7">
        <w:rPr>
          <w:rFonts w:hint="eastAsia"/>
          <w:szCs w:val="21"/>
        </w:rPr>
        <w:t>解析</w:t>
      </w:r>
      <w:r w:rsidR="00605154" w:rsidRPr="00ED0DB7">
        <w:rPr>
          <w:rFonts w:hint="eastAsia"/>
          <w:szCs w:val="21"/>
        </w:rPr>
        <w:t>IP</w:t>
      </w:r>
      <w:r w:rsidR="00605154" w:rsidRPr="00ED0DB7">
        <w:rPr>
          <w:rFonts w:hint="eastAsia"/>
          <w:szCs w:val="21"/>
        </w:rPr>
        <w:t>地址需要的时间是：</w:t>
      </w:r>
      <w:r w:rsidR="00605154" w:rsidRPr="00ED0DB7">
        <w:rPr>
          <w:rFonts w:hint="eastAsia"/>
          <w:szCs w:val="21"/>
        </w:rPr>
        <w:t>RTT</w:t>
      </w:r>
      <w:r w:rsidR="00605154" w:rsidRPr="00ED0DB7">
        <w:rPr>
          <w:rFonts w:hint="eastAsia"/>
          <w:szCs w:val="21"/>
          <w:vertAlign w:val="subscript"/>
        </w:rPr>
        <w:t xml:space="preserve">1 </w:t>
      </w:r>
      <w:r w:rsidR="00605154" w:rsidRPr="00ED0DB7">
        <w:rPr>
          <w:rFonts w:hint="eastAsia"/>
          <w:szCs w:val="21"/>
        </w:rPr>
        <w:t>+ RTT</w:t>
      </w:r>
      <w:r w:rsidR="00605154" w:rsidRPr="00ED0DB7">
        <w:rPr>
          <w:rFonts w:hint="eastAsia"/>
          <w:szCs w:val="21"/>
          <w:vertAlign w:val="subscript"/>
        </w:rPr>
        <w:t>2</w:t>
      </w:r>
      <w:r w:rsidR="00605154" w:rsidRPr="00ED0DB7">
        <w:rPr>
          <w:rFonts w:hint="eastAsia"/>
          <w:szCs w:val="21"/>
        </w:rPr>
        <w:t xml:space="preserve"> + </w:t>
      </w:r>
      <w:r w:rsidR="00605154" w:rsidRPr="00ED0DB7">
        <w:rPr>
          <w:rFonts w:ascii="宋体" w:hAnsi="宋体"/>
          <w:szCs w:val="21"/>
        </w:rPr>
        <w:t>…</w:t>
      </w:r>
      <w:r w:rsidR="00605154" w:rsidRPr="00ED0DB7">
        <w:rPr>
          <w:rFonts w:hint="eastAsia"/>
          <w:szCs w:val="21"/>
        </w:rPr>
        <w:t>+ RTT</w:t>
      </w:r>
      <w:r w:rsidR="00605154" w:rsidRPr="00ED0DB7">
        <w:rPr>
          <w:rFonts w:hint="eastAsia"/>
          <w:i/>
          <w:szCs w:val="21"/>
          <w:vertAlign w:val="subscript"/>
        </w:rPr>
        <w:t xml:space="preserve">n </w:t>
      </w:r>
      <w:r w:rsidR="00605154" w:rsidRPr="00ED0DB7">
        <w:rPr>
          <w:rFonts w:hint="eastAsia"/>
          <w:szCs w:val="21"/>
        </w:rPr>
        <w:t>。</w:t>
      </w:r>
    </w:p>
    <w:p w14:paraId="1C24C9FC" w14:textId="77777777" w:rsidR="00605154" w:rsidRPr="00ED0DB7" w:rsidRDefault="00605154" w:rsidP="00900B33">
      <w:pPr>
        <w:pStyle w:val="afff4"/>
        <w:spacing w:line="320" w:lineRule="atLeast"/>
        <w:ind w:left="629"/>
        <w:rPr>
          <w:szCs w:val="21"/>
        </w:rPr>
      </w:pPr>
      <w:r w:rsidRPr="00ED0DB7">
        <w:rPr>
          <w:rFonts w:hint="eastAsia"/>
          <w:szCs w:val="21"/>
        </w:rPr>
        <w:t xml:space="preserve">   </w:t>
      </w:r>
      <w:r w:rsidR="00801790" w:rsidRPr="00ED0DB7">
        <w:rPr>
          <w:rFonts w:hint="eastAsia"/>
          <w:szCs w:val="21"/>
        </w:rPr>
        <w:tab/>
      </w:r>
      <w:r w:rsidRPr="00ED0DB7">
        <w:rPr>
          <w:rFonts w:hint="eastAsia"/>
          <w:szCs w:val="21"/>
        </w:rPr>
        <w:t>建立</w:t>
      </w:r>
      <w:r w:rsidRPr="00ED0DB7">
        <w:rPr>
          <w:rFonts w:hint="eastAsia"/>
          <w:szCs w:val="21"/>
        </w:rPr>
        <w:t>TCP</w:t>
      </w:r>
      <w:r w:rsidRPr="00ED0DB7">
        <w:rPr>
          <w:rFonts w:hint="eastAsia"/>
          <w:szCs w:val="21"/>
        </w:rPr>
        <w:t>连接和请求万维网文档需要</w:t>
      </w:r>
      <w:r w:rsidRPr="00ED0DB7">
        <w:rPr>
          <w:rFonts w:hint="eastAsia"/>
          <w:szCs w:val="21"/>
        </w:rPr>
        <w:t>2RTT</w:t>
      </w:r>
      <w:r w:rsidRPr="00ED0DB7">
        <w:rPr>
          <w:rFonts w:hint="eastAsia"/>
          <w:szCs w:val="21"/>
          <w:vertAlign w:val="subscript"/>
        </w:rPr>
        <w:t>W</w:t>
      </w:r>
      <w:r w:rsidRPr="00ED0DB7">
        <w:rPr>
          <w:rFonts w:hint="eastAsia"/>
          <w:szCs w:val="21"/>
        </w:rPr>
        <w:t>。</w:t>
      </w:r>
    </w:p>
    <w:p w14:paraId="4A657B20" w14:textId="77777777" w:rsidR="00605154" w:rsidRPr="00ED0DB7" w:rsidRDefault="00605154" w:rsidP="00900B33">
      <w:pPr>
        <w:pStyle w:val="afff4"/>
        <w:spacing w:line="320" w:lineRule="atLeast"/>
        <w:ind w:left="629"/>
        <w:rPr>
          <w:szCs w:val="21"/>
        </w:rPr>
      </w:pPr>
      <w:r w:rsidRPr="00ED0DB7">
        <w:rPr>
          <w:rFonts w:hint="eastAsia"/>
          <w:szCs w:val="21"/>
        </w:rPr>
        <w:t xml:space="preserve">   </w:t>
      </w:r>
      <w:r w:rsidR="00801790" w:rsidRPr="00ED0DB7">
        <w:rPr>
          <w:rFonts w:hint="eastAsia"/>
          <w:szCs w:val="21"/>
        </w:rPr>
        <w:tab/>
      </w:r>
      <w:r w:rsidRPr="00ED0DB7">
        <w:rPr>
          <w:rFonts w:hint="eastAsia"/>
          <w:szCs w:val="21"/>
        </w:rPr>
        <w:t>需要的总时间是：</w:t>
      </w:r>
      <w:r w:rsidRPr="00ED0DB7">
        <w:rPr>
          <w:rFonts w:hint="eastAsia"/>
          <w:szCs w:val="21"/>
        </w:rPr>
        <w:t>2RTT</w:t>
      </w:r>
      <w:r w:rsidRPr="00ED0DB7">
        <w:rPr>
          <w:rFonts w:hint="eastAsia"/>
          <w:szCs w:val="21"/>
          <w:vertAlign w:val="subscript"/>
        </w:rPr>
        <w:t xml:space="preserve">W </w:t>
      </w:r>
      <w:r w:rsidRPr="00ED0DB7">
        <w:rPr>
          <w:rFonts w:hint="eastAsia"/>
          <w:szCs w:val="21"/>
        </w:rPr>
        <w:t>+ RTT</w:t>
      </w:r>
      <w:r w:rsidRPr="00ED0DB7">
        <w:rPr>
          <w:rFonts w:hint="eastAsia"/>
          <w:szCs w:val="21"/>
          <w:vertAlign w:val="subscript"/>
        </w:rPr>
        <w:t xml:space="preserve">1 </w:t>
      </w:r>
      <w:r w:rsidRPr="00ED0DB7">
        <w:rPr>
          <w:rFonts w:hint="eastAsia"/>
          <w:szCs w:val="21"/>
        </w:rPr>
        <w:t>+ RTT</w:t>
      </w:r>
      <w:r w:rsidRPr="00ED0DB7">
        <w:rPr>
          <w:rFonts w:hint="eastAsia"/>
          <w:szCs w:val="21"/>
          <w:vertAlign w:val="subscript"/>
        </w:rPr>
        <w:t>2</w:t>
      </w:r>
      <w:r w:rsidRPr="00ED0DB7">
        <w:rPr>
          <w:rFonts w:hint="eastAsia"/>
          <w:szCs w:val="21"/>
        </w:rPr>
        <w:t xml:space="preserve"> + </w:t>
      </w:r>
      <w:r w:rsidR="000E6FD9" w:rsidRPr="00ED0DB7">
        <w:rPr>
          <w:rFonts w:ascii="宋体" w:hAnsi="宋体"/>
          <w:szCs w:val="21"/>
        </w:rPr>
        <w:t>…</w:t>
      </w:r>
      <w:r w:rsidRPr="00ED0DB7">
        <w:rPr>
          <w:rFonts w:hint="eastAsia"/>
          <w:szCs w:val="21"/>
        </w:rPr>
        <w:t>+ RTT</w:t>
      </w:r>
      <w:r w:rsidRPr="00ED0DB7">
        <w:rPr>
          <w:rFonts w:hint="eastAsia"/>
          <w:i/>
          <w:szCs w:val="21"/>
          <w:vertAlign w:val="subscript"/>
        </w:rPr>
        <w:t>n</w:t>
      </w:r>
      <w:r w:rsidRPr="00ED0DB7">
        <w:rPr>
          <w:rFonts w:hint="eastAsia"/>
          <w:i/>
          <w:szCs w:val="21"/>
        </w:rPr>
        <w:t xml:space="preserve"> </w:t>
      </w:r>
      <w:r w:rsidRPr="00ED0DB7">
        <w:rPr>
          <w:rFonts w:hint="eastAsia"/>
          <w:i/>
          <w:szCs w:val="21"/>
        </w:rPr>
        <w:t>。</w:t>
      </w:r>
    </w:p>
    <w:p w14:paraId="32314568" w14:textId="3981785D" w:rsidR="00605154" w:rsidRPr="00ED0DB7" w:rsidRDefault="00404EB0" w:rsidP="00900B33">
      <w:pPr>
        <w:pStyle w:val="afff4"/>
        <w:spacing w:line="320" w:lineRule="atLeast"/>
        <w:ind w:left="629"/>
        <w:rPr>
          <w:szCs w:val="21"/>
        </w:rPr>
      </w:pPr>
      <w:r>
        <w:rPr>
          <w:rFonts w:hint="eastAsia"/>
          <w:szCs w:val="21"/>
        </w:rPr>
        <w:t>T</w:t>
      </w:r>
      <w:r w:rsidR="00605154" w:rsidRPr="00ED0DB7">
        <w:rPr>
          <w:rFonts w:hint="eastAsia"/>
          <w:szCs w:val="21"/>
        </w:rPr>
        <w:t>6-</w:t>
      </w:r>
      <w:r>
        <w:rPr>
          <w:rFonts w:hint="eastAsia"/>
          <w:szCs w:val="21"/>
        </w:rPr>
        <w:t>03</w:t>
      </w:r>
      <w:r w:rsidR="00605154" w:rsidRPr="00ED0DB7">
        <w:rPr>
          <w:rFonts w:hint="eastAsia"/>
          <w:szCs w:val="21"/>
        </w:rPr>
        <w:t xml:space="preserve"> </w:t>
      </w:r>
      <w:r w:rsidR="00801790" w:rsidRPr="00ED0DB7">
        <w:rPr>
          <w:rFonts w:hint="eastAsia"/>
          <w:szCs w:val="21"/>
        </w:rPr>
        <w:tab/>
      </w:r>
      <w:r w:rsidR="00605154" w:rsidRPr="00ED0DB7">
        <w:rPr>
          <w:rFonts w:hint="eastAsia"/>
          <w:szCs w:val="21"/>
        </w:rPr>
        <w:t xml:space="preserve">(1) </w:t>
      </w:r>
      <w:r w:rsidR="00605154" w:rsidRPr="00ED0DB7">
        <w:rPr>
          <w:rFonts w:hint="eastAsia"/>
          <w:szCs w:val="21"/>
        </w:rPr>
        <w:t>所需时间</w:t>
      </w:r>
      <w:r w:rsidR="00605154" w:rsidRPr="00ED0DB7">
        <w:rPr>
          <w:rFonts w:hint="eastAsia"/>
          <w:szCs w:val="21"/>
        </w:rPr>
        <w:t xml:space="preserve"> = RTT</w:t>
      </w:r>
      <w:r w:rsidR="00605154" w:rsidRPr="00ED0DB7">
        <w:rPr>
          <w:rFonts w:hint="eastAsia"/>
          <w:szCs w:val="21"/>
          <w:vertAlign w:val="subscript"/>
        </w:rPr>
        <w:t xml:space="preserve">1 </w:t>
      </w:r>
      <w:r w:rsidR="00605154" w:rsidRPr="00ED0DB7">
        <w:rPr>
          <w:rFonts w:hint="eastAsia"/>
          <w:szCs w:val="21"/>
        </w:rPr>
        <w:t>+ RTT</w:t>
      </w:r>
      <w:r w:rsidR="00605154" w:rsidRPr="00ED0DB7">
        <w:rPr>
          <w:rFonts w:hint="eastAsia"/>
          <w:szCs w:val="21"/>
          <w:vertAlign w:val="subscript"/>
        </w:rPr>
        <w:t>2</w:t>
      </w:r>
      <w:r w:rsidR="00605154" w:rsidRPr="00ED0DB7">
        <w:rPr>
          <w:rFonts w:hint="eastAsia"/>
          <w:szCs w:val="21"/>
        </w:rPr>
        <w:t xml:space="preserve"> + </w:t>
      </w:r>
      <w:r w:rsidR="000E6FD9" w:rsidRPr="00ED0DB7">
        <w:rPr>
          <w:rFonts w:ascii="宋体" w:hAnsi="宋体"/>
          <w:szCs w:val="21"/>
        </w:rPr>
        <w:t>…</w:t>
      </w:r>
      <w:r w:rsidR="00605154" w:rsidRPr="00ED0DB7">
        <w:rPr>
          <w:rFonts w:hint="eastAsia"/>
          <w:szCs w:val="21"/>
        </w:rPr>
        <w:t>+ RTT</w:t>
      </w:r>
      <w:r w:rsidR="00605154" w:rsidRPr="00ED0DB7">
        <w:rPr>
          <w:rFonts w:hint="eastAsia"/>
          <w:i/>
          <w:szCs w:val="21"/>
          <w:vertAlign w:val="subscript"/>
        </w:rPr>
        <w:t xml:space="preserve">n </w:t>
      </w:r>
      <w:r w:rsidR="00605154" w:rsidRPr="00ED0DB7">
        <w:rPr>
          <w:rFonts w:hint="eastAsia"/>
          <w:szCs w:val="21"/>
        </w:rPr>
        <w:t>+ 8RTT</w:t>
      </w:r>
      <w:r w:rsidR="00605154" w:rsidRPr="00ED0DB7">
        <w:rPr>
          <w:rFonts w:hint="eastAsia"/>
          <w:szCs w:val="21"/>
          <w:vertAlign w:val="subscript"/>
        </w:rPr>
        <w:t xml:space="preserve">W </w:t>
      </w:r>
      <w:r w:rsidR="00605154" w:rsidRPr="00ED0DB7">
        <w:rPr>
          <w:rFonts w:hint="eastAsia"/>
          <w:szCs w:val="21"/>
        </w:rPr>
        <w:t>。</w:t>
      </w:r>
    </w:p>
    <w:p w14:paraId="274064E6" w14:textId="77777777" w:rsidR="00605154" w:rsidRPr="00ED0DB7" w:rsidRDefault="00605154" w:rsidP="00900B33">
      <w:pPr>
        <w:pStyle w:val="afff4"/>
        <w:spacing w:line="320" w:lineRule="atLeast"/>
        <w:ind w:left="629"/>
        <w:rPr>
          <w:szCs w:val="21"/>
          <w:lang w:val="sv-SE"/>
        </w:rPr>
      </w:pPr>
      <w:r w:rsidRPr="00ED0DB7">
        <w:rPr>
          <w:rFonts w:hint="eastAsia"/>
          <w:szCs w:val="21"/>
        </w:rPr>
        <w:t xml:space="preserve">  </w:t>
      </w:r>
      <w:r w:rsidR="00801790" w:rsidRPr="00ED0DB7">
        <w:rPr>
          <w:rFonts w:hint="eastAsia"/>
          <w:szCs w:val="21"/>
        </w:rPr>
        <w:tab/>
      </w:r>
      <w:r w:rsidRPr="00ED0DB7">
        <w:rPr>
          <w:rFonts w:hint="eastAsia"/>
          <w:szCs w:val="21"/>
        </w:rPr>
        <w:t xml:space="preserve">(2) </w:t>
      </w:r>
      <w:r w:rsidRPr="00ED0DB7">
        <w:rPr>
          <w:rFonts w:hint="eastAsia"/>
          <w:szCs w:val="21"/>
        </w:rPr>
        <w:t>所需时间</w:t>
      </w:r>
      <w:r w:rsidRPr="00ED0DB7">
        <w:rPr>
          <w:rFonts w:hint="eastAsia"/>
          <w:szCs w:val="21"/>
        </w:rPr>
        <w:t xml:space="preserve"> </w:t>
      </w:r>
      <w:r w:rsidRPr="00ED0DB7">
        <w:rPr>
          <w:rFonts w:hint="eastAsia"/>
          <w:szCs w:val="21"/>
          <w:lang w:val="sv-SE"/>
        </w:rPr>
        <w:t>= RTT</w:t>
      </w:r>
      <w:r w:rsidRPr="00ED0DB7">
        <w:rPr>
          <w:rFonts w:hint="eastAsia"/>
          <w:szCs w:val="21"/>
          <w:vertAlign w:val="subscript"/>
          <w:lang w:val="sv-SE"/>
        </w:rPr>
        <w:t xml:space="preserve">1 </w:t>
      </w:r>
      <w:r w:rsidRPr="00ED0DB7">
        <w:rPr>
          <w:rFonts w:hint="eastAsia"/>
          <w:szCs w:val="21"/>
          <w:lang w:val="sv-SE"/>
        </w:rPr>
        <w:t>+ RTT</w:t>
      </w:r>
      <w:r w:rsidRPr="00ED0DB7">
        <w:rPr>
          <w:rFonts w:hint="eastAsia"/>
          <w:szCs w:val="21"/>
          <w:vertAlign w:val="subscript"/>
          <w:lang w:val="sv-SE"/>
        </w:rPr>
        <w:t>2</w:t>
      </w:r>
      <w:r w:rsidRPr="00ED0DB7">
        <w:rPr>
          <w:rFonts w:hint="eastAsia"/>
          <w:szCs w:val="21"/>
          <w:lang w:val="sv-SE"/>
        </w:rPr>
        <w:t xml:space="preserve"> + </w:t>
      </w:r>
      <w:r w:rsidR="000E6FD9" w:rsidRPr="00ED0DB7">
        <w:rPr>
          <w:rFonts w:ascii="宋体" w:hAnsi="宋体"/>
          <w:szCs w:val="21"/>
        </w:rPr>
        <w:t>…</w:t>
      </w:r>
      <w:r w:rsidRPr="00ED0DB7">
        <w:rPr>
          <w:rFonts w:hint="eastAsia"/>
          <w:szCs w:val="21"/>
          <w:lang w:val="sv-SE"/>
        </w:rPr>
        <w:t>+ RTT</w:t>
      </w:r>
      <w:r w:rsidRPr="00ED0DB7">
        <w:rPr>
          <w:rFonts w:hint="eastAsia"/>
          <w:i/>
          <w:szCs w:val="21"/>
          <w:vertAlign w:val="subscript"/>
          <w:lang w:val="sv-SE"/>
        </w:rPr>
        <w:t xml:space="preserve">n </w:t>
      </w:r>
      <w:r w:rsidRPr="00ED0DB7">
        <w:rPr>
          <w:rFonts w:hint="eastAsia"/>
          <w:szCs w:val="21"/>
          <w:lang w:val="sv-SE"/>
        </w:rPr>
        <w:t>+ 4RTT</w:t>
      </w:r>
      <w:r w:rsidRPr="00ED0DB7">
        <w:rPr>
          <w:rFonts w:hint="eastAsia"/>
          <w:szCs w:val="21"/>
          <w:vertAlign w:val="subscript"/>
          <w:lang w:val="sv-SE"/>
        </w:rPr>
        <w:t>W</w:t>
      </w:r>
      <w:r w:rsidRPr="00ED0DB7">
        <w:rPr>
          <w:rFonts w:hint="eastAsia"/>
          <w:szCs w:val="21"/>
          <w:lang w:val="sv-SE"/>
        </w:rPr>
        <w:t xml:space="preserve"> </w:t>
      </w:r>
      <w:r w:rsidRPr="00ED0DB7">
        <w:rPr>
          <w:rFonts w:hint="eastAsia"/>
          <w:szCs w:val="21"/>
          <w:lang w:val="sv-SE"/>
        </w:rPr>
        <w:t>。</w:t>
      </w:r>
    </w:p>
    <w:p w14:paraId="6C6B9548" w14:textId="77777777" w:rsidR="00605154" w:rsidRPr="00ED0DB7" w:rsidRDefault="00801790" w:rsidP="00900B33">
      <w:pPr>
        <w:pStyle w:val="afff4"/>
        <w:spacing w:line="320" w:lineRule="atLeast"/>
        <w:ind w:left="629"/>
        <w:rPr>
          <w:szCs w:val="21"/>
          <w:lang w:val="sv-SE"/>
        </w:rPr>
      </w:pPr>
      <w:r w:rsidRPr="00ED0DB7">
        <w:rPr>
          <w:rFonts w:hint="eastAsia"/>
          <w:szCs w:val="21"/>
        </w:rPr>
        <w:tab/>
      </w:r>
      <w:r w:rsidR="00605154" w:rsidRPr="00ED0DB7">
        <w:rPr>
          <w:rFonts w:hint="eastAsia"/>
          <w:szCs w:val="21"/>
          <w:lang w:val="sv-SE"/>
        </w:rPr>
        <w:t xml:space="preserve">(3) </w:t>
      </w:r>
      <w:r w:rsidR="00605154" w:rsidRPr="00ED0DB7">
        <w:rPr>
          <w:rFonts w:hint="eastAsia"/>
          <w:szCs w:val="21"/>
        </w:rPr>
        <w:t>所需时间</w:t>
      </w:r>
      <w:r w:rsidR="00605154" w:rsidRPr="00ED0DB7">
        <w:rPr>
          <w:rFonts w:hint="eastAsia"/>
          <w:szCs w:val="21"/>
          <w:lang w:val="sv-SE"/>
        </w:rPr>
        <w:t xml:space="preserve"> = RTT</w:t>
      </w:r>
      <w:r w:rsidR="00605154" w:rsidRPr="00ED0DB7">
        <w:rPr>
          <w:rFonts w:hint="eastAsia"/>
          <w:szCs w:val="21"/>
          <w:vertAlign w:val="subscript"/>
          <w:lang w:val="sv-SE"/>
        </w:rPr>
        <w:t xml:space="preserve">1 </w:t>
      </w:r>
      <w:r w:rsidR="00605154" w:rsidRPr="00ED0DB7">
        <w:rPr>
          <w:rFonts w:hint="eastAsia"/>
          <w:szCs w:val="21"/>
          <w:lang w:val="sv-SE"/>
        </w:rPr>
        <w:t>+ RTT</w:t>
      </w:r>
      <w:r w:rsidR="00605154" w:rsidRPr="00ED0DB7">
        <w:rPr>
          <w:rFonts w:hint="eastAsia"/>
          <w:szCs w:val="21"/>
          <w:vertAlign w:val="subscript"/>
          <w:lang w:val="sv-SE"/>
        </w:rPr>
        <w:t>2</w:t>
      </w:r>
      <w:r w:rsidR="00605154" w:rsidRPr="00ED0DB7">
        <w:rPr>
          <w:rFonts w:hint="eastAsia"/>
          <w:szCs w:val="21"/>
          <w:lang w:val="sv-SE"/>
        </w:rPr>
        <w:t xml:space="preserve"> + </w:t>
      </w:r>
      <w:r w:rsidR="000E6FD9" w:rsidRPr="00ED0DB7">
        <w:rPr>
          <w:rFonts w:ascii="宋体" w:hAnsi="宋体"/>
          <w:szCs w:val="21"/>
        </w:rPr>
        <w:t>…</w:t>
      </w:r>
      <w:r w:rsidR="00605154" w:rsidRPr="00ED0DB7">
        <w:rPr>
          <w:rFonts w:hint="eastAsia"/>
          <w:szCs w:val="21"/>
          <w:lang w:val="sv-SE"/>
        </w:rPr>
        <w:t>+ RTT</w:t>
      </w:r>
      <w:r w:rsidR="00605154" w:rsidRPr="00ED0DB7">
        <w:rPr>
          <w:rFonts w:hint="eastAsia"/>
          <w:i/>
          <w:szCs w:val="21"/>
          <w:vertAlign w:val="subscript"/>
          <w:lang w:val="sv-SE"/>
        </w:rPr>
        <w:t xml:space="preserve">n </w:t>
      </w:r>
      <w:r w:rsidR="00605154" w:rsidRPr="00ED0DB7">
        <w:rPr>
          <w:rFonts w:hint="eastAsia"/>
          <w:szCs w:val="21"/>
          <w:lang w:val="sv-SE"/>
        </w:rPr>
        <w:t>+ 3RTT</w:t>
      </w:r>
      <w:r w:rsidR="00605154" w:rsidRPr="00ED0DB7">
        <w:rPr>
          <w:rFonts w:hint="eastAsia"/>
          <w:szCs w:val="21"/>
          <w:vertAlign w:val="subscript"/>
          <w:lang w:val="sv-SE"/>
        </w:rPr>
        <w:t>W</w:t>
      </w:r>
      <w:r w:rsidR="00605154" w:rsidRPr="00ED0DB7">
        <w:rPr>
          <w:rFonts w:hint="eastAsia"/>
          <w:szCs w:val="21"/>
          <w:lang w:val="sv-SE"/>
        </w:rPr>
        <w:t xml:space="preserve"> </w:t>
      </w:r>
      <w:r w:rsidR="00605154" w:rsidRPr="00ED0DB7">
        <w:rPr>
          <w:rFonts w:hint="eastAsia"/>
          <w:szCs w:val="21"/>
          <w:lang w:val="sv-SE"/>
        </w:rPr>
        <w:t>。</w:t>
      </w:r>
    </w:p>
    <w:p w14:paraId="764AE12A" w14:textId="36F351AA" w:rsidR="00605154" w:rsidRPr="00ED0DB7" w:rsidRDefault="00404EB0" w:rsidP="00900B33">
      <w:pPr>
        <w:pStyle w:val="afff4"/>
        <w:spacing w:line="320" w:lineRule="atLeast"/>
        <w:ind w:left="629"/>
        <w:rPr>
          <w:szCs w:val="21"/>
        </w:rPr>
      </w:pPr>
      <w:r>
        <w:rPr>
          <w:rFonts w:hint="eastAsia"/>
          <w:szCs w:val="21"/>
          <w:lang w:val="sv-SE"/>
        </w:rPr>
        <w:t>T</w:t>
      </w:r>
      <w:r w:rsidR="00605154" w:rsidRPr="00ED0DB7">
        <w:rPr>
          <w:rFonts w:hint="eastAsia"/>
          <w:szCs w:val="21"/>
          <w:lang w:val="sv-SE"/>
        </w:rPr>
        <w:t>6-</w:t>
      </w:r>
      <w:r>
        <w:rPr>
          <w:rFonts w:hint="eastAsia"/>
          <w:szCs w:val="21"/>
          <w:lang w:val="sv-SE"/>
        </w:rPr>
        <w:t>04</w:t>
      </w:r>
      <w:r w:rsidR="00605154" w:rsidRPr="00ED0DB7">
        <w:rPr>
          <w:rFonts w:hint="eastAsia"/>
          <w:szCs w:val="21"/>
          <w:lang w:val="sv-SE"/>
        </w:rPr>
        <w:t xml:space="preserve"> </w:t>
      </w:r>
      <w:r w:rsidR="00801790" w:rsidRPr="00ED0DB7">
        <w:rPr>
          <w:rFonts w:hint="eastAsia"/>
          <w:szCs w:val="21"/>
          <w:lang w:val="sv-SE"/>
        </w:rPr>
        <w:tab/>
      </w:r>
      <w:r w:rsidR="00605154" w:rsidRPr="00ED0DB7">
        <w:rPr>
          <w:rFonts w:hint="eastAsia"/>
          <w:szCs w:val="21"/>
        </w:rPr>
        <w:t>约</w:t>
      </w:r>
      <w:r w:rsidR="00605154" w:rsidRPr="00ED0DB7">
        <w:rPr>
          <w:rFonts w:hint="eastAsia"/>
          <w:szCs w:val="21"/>
        </w:rPr>
        <w:t>11.6</w:t>
      </w:r>
      <w:r w:rsidR="00605154" w:rsidRPr="00ED0DB7">
        <w:rPr>
          <w:rFonts w:hint="eastAsia"/>
          <w:szCs w:val="21"/>
        </w:rPr>
        <w:t>天。</w:t>
      </w:r>
    </w:p>
    <w:p w14:paraId="31AD0BC2" w14:textId="2F90C458" w:rsidR="00605154" w:rsidRPr="00ED0DB7" w:rsidRDefault="00404EB0" w:rsidP="00900B33">
      <w:pPr>
        <w:pStyle w:val="afff4"/>
        <w:spacing w:line="320" w:lineRule="atLeast"/>
        <w:ind w:left="629"/>
      </w:pPr>
      <w:r>
        <w:rPr>
          <w:rFonts w:hint="eastAsia"/>
        </w:rPr>
        <w:t>T</w:t>
      </w:r>
      <w:r w:rsidR="00605154" w:rsidRPr="00ED0DB7">
        <w:rPr>
          <w:rFonts w:hint="eastAsia"/>
        </w:rPr>
        <w:t>6-</w:t>
      </w:r>
      <w:r>
        <w:rPr>
          <w:rFonts w:hint="eastAsia"/>
        </w:rPr>
        <w:t>05</w:t>
      </w:r>
      <w:r w:rsidR="00605154" w:rsidRPr="00ED0DB7">
        <w:rPr>
          <w:rFonts w:hint="eastAsia"/>
        </w:rPr>
        <w:t xml:space="preserve"> </w:t>
      </w:r>
      <w:r w:rsidR="00801790" w:rsidRPr="00ED0DB7">
        <w:rPr>
          <w:rFonts w:hint="eastAsia"/>
        </w:rPr>
        <w:tab/>
      </w:r>
      <w:r w:rsidR="00605154" w:rsidRPr="00ED0DB7">
        <w:rPr>
          <w:rFonts w:hint="eastAsia"/>
        </w:rPr>
        <w:t>4200</w:t>
      </w:r>
      <w:r w:rsidR="00605154" w:rsidRPr="00ED0DB7">
        <w:rPr>
          <w:rFonts w:hint="eastAsia"/>
        </w:rPr>
        <w:t>字节。</w:t>
      </w:r>
    </w:p>
    <w:p w14:paraId="56A8E2EC" w14:textId="5FC938C9" w:rsidR="00605154" w:rsidRPr="00ED0DB7" w:rsidRDefault="00404EB0" w:rsidP="00900B33">
      <w:pPr>
        <w:pStyle w:val="afff4"/>
        <w:spacing w:line="320" w:lineRule="atLeast"/>
        <w:ind w:left="629"/>
        <w:rPr>
          <w:szCs w:val="18"/>
        </w:rPr>
      </w:pPr>
      <w:r>
        <w:rPr>
          <w:rFonts w:hint="eastAsia"/>
        </w:rPr>
        <w:t>T</w:t>
      </w:r>
      <w:r w:rsidR="00605154" w:rsidRPr="00ED0DB7">
        <w:rPr>
          <w:rFonts w:hint="eastAsia"/>
        </w:rPr>
        <w:t>6-</w:t>
      </w:r>
      <w:r>
        <w:rPr>
          <w:rFonts w:hint="eastAsia"/>
        </w:rPr>
        <w:t>06</w:t>
      </w:r>
      <w:r w:rsidR="00605154" w:rsidRPr="00ED0DB7">
        <w:t xml:space="preserve"> </w:t>
      </w:r>
      <w:r w:rsidR="00801790" w:rsidRPr="00ED0DB7">
        <w:rPr>
          <w:rFonts w:hint="eastAsia"/>
        </w:rPr>
        <w:tab/>
      </w:r>
      <w:r w:rsidR="00605154" w:rsidRPr="00ED0DB7">
        <w:rPr>
          <w:rFonts w:hint="eastAsia"/>
          <w:szCs w:val="18"/>
        </w:rPr>
        <w:t>对应的</w:t>
      </w:r>
      <w:r w:rsidR="00605154" w:rsidRPr="00ED0DB7">
        <w:rPr>
          <w:rFonts w:hint="eastAsia"/>
          <w:szCs w:val="18"/>
        </w:rPr>
        <w:t>ASCII</w:t>
      </w:r>
      <w:r w:rsidR="00605154" w:rsidRPr="00ED0DB7">
        <w:rPr>
          <w:rFonts w:hint="eastAsia"/>
          <w:szCs w:val="18"/>
        </w:rPr>
        <w:t>数据为</w:t>
      </w:r>
      <w:r w:rsidR="00605154" w:rsidRPr="00ED0DB7">
        <w:rPr>
          <w:szCs w:val="18"/>
        </w:rPr>
        <w:t>zIE4</w:t>
      </w:r>
      <w:r w:rsidR="00605154" w:rsidRPr="00ED0DB7">
        <w:rPr>
          <w:rFonts w:hint="eastAsia"/>
          <w:szCs w:val="18"/>
        </w:rPr>
        <w:t>，对应的二进制代码为：</w:t>
      </w:r>
    </w:p>
    <w:p w14:paraId="28166295" w14:textId="77777777" w:rsidR="00605154" w:rsidRPr="00ED0DB7" w:rsidRDefault="00801790" w:rsidP="00900B33">
      <w:pPr>
        <w:pStyle w:val="afff4"/>
        <w:spacing w:line="320" w:lineRule="atLeast"/>
        <w:ind w:left="629"/>
      </w:pPr>
      <w:r w:rsidRPr="00ED0DB7">
        <w:rPr>
          <w:rFonts w:hint="eastAsia"/>
          <w:szCs w:val="21"/>
        </w:rPr>
        <w:tab/>
      </w:r>
      <w:r w:rsidR="00605154" w:rsidRPr="00ED0DB7">
        <w:rPr>
          <w:rFonts w:hint="eastAsia"/>
          <w:szCs w:val="18"/>
        </w:rPr>
        <w:t>01111010 01001001 01000101 00110100</w:t>
      </w:r>
      <w:r w:rsidR="00605154" w:rsidRPr="00ED0DB7">
        <w:rPr>
          <w:rFonts w:hint="eastAsia"/>
          <w:szCs w:val="18"/>
        </w:rPr>
        <w:t>。</w:t>
      </w:r>
    </w:p>
    <w:p w14:paraId="7DD0C8B7" w14:textId="45946889" w:rsidR="00605154" w:rsidRPr="00ED0DB7" w:rsidRDefault="00CE7D71" w:rsidP="00900B33">
      <w:pPr>
        <w:pStyle w:val="afff4"/>
        <w:spacing w:line="320" w:lineRule="atLeast"/>
        <w:ind w:left="629"/>
      </w:pPr>
      <w:r>
        <w:rPr>
          <w:rFonts w:hint="eastAsia"/>
        </w:rPr>
        <w:t>T</w:t>
      </w:r>
      <w:r w:rsidR="00605154" w:rsidRPr="00ED0DB7">
        <w:rPr>
          <w:rFonts w:hint="eastAsia"/>
        </w:rPr>
        <w:t>6-</w:t>
      </w:r>
      <w:r>
        <w:rPr>
          <w:rFonts w:hint="eastAsia"/>
        </w:rPr>
        <w:t>07</w:t>
      </w:r>
      <w:r w:rsidR="00605154" w:rsidRPr="00ED0DB7">
        <w:t xml:space="preserve"> </w:t>
      </w:r>
      <w:r w:rsidR="00801790" w:rsidRPr="00ED0DB7">
        <w:rPr>
          <w:rFonts w:hint="eastAsia"/>
        </w:rPr>
        <w:tab/>
      </w:r>
      <w:r w:rsidR="00605154" w:rsidRPr="00ED0DB7">
        <w:rPr>
          <w:rFonts w:hint="eastAsia"/>
        </w:rPr>
        <w:t>01001100 00111101 00111001 01000100 00111001</w:t>
      </w:r>
      <w:r w:rsidR="00605154" w:rsidRPr="00ED0DB7">
        <w:rPr>
          <w:rFonts w:hint="eastAsia"/>
        </w:rPr>
        <w:t>。编码开销为</w:t>
      </w:r>
      <w:r w:rsidR="00605154" w:rsidRPr="00ED0DB7">
        <w:rPr>
          <w:rFonts w:hint="eastAsia"/>
        </w:rPr>
        <w:t>66.7%</w:t>
      </w:r>
      <w:r w:rsidR="00605154" w:rsidRPr="00ED0DB7">
        <w:rPr>
          <w:rFonts w:hint="eastAsia"/>
        </w:rPr>
        <w:t>。</w:t>
      </w:r>
    </w:p>
    <w:p w14:paraId="79DE0578" w14:textId="043FBAAF" w:rsidR="00605154" w:rsidRPr="00ED0DB7" w:rsidRDefault="00CE7D71" w:rsidP="00900B33">
      <w:pPr>
        <w:pStyle w:val="afff4"/>
        <w:spacing w:line="320" w:lineRule="atLeast"/>
        <w:ind w:left="629"/>
      </w:pPr>
      <w:r>
        <w:rPr>
          <w:rFonts w:hint="eastAsia"/>
        </w:rPr>
        <w:t>T</w:t>
      </w:r>
      <w:r w:rsidR="00605154" w:rsidRPr="00ED0DB7">
        <w:rPr>
          <w:rFonts w:hint="eastAsia"/>
        </w:rPr>
        <w:t>6-</w:t>
      </w:r>
      <w:r>
        <w:rPr>
          <w:rFonts w:hint="eastAsia"/>
        </w:rPr>
        <w:t>08</w:t>
      </w:r>
      <w:r w:rsidR="00605154" w:rsidRPr="00ED0DB7">
        <w:rPr>
          <w:rFonts w:hint="eastAsia"/>
        </w:rPr>
        <w:t xml:space="preserve"> </w:t>
      </w:r>
      <w:r w:rsidR="00801790" w:rsidRPr="00ED0DB7">
        <w:rPr>
          <w:rFonts w:hint="eastAsia"/>
        </w:rPr>
        <w:tab/>
      </w:r>
      <w:r w:rsidR="00605154" w:rsidRPr="00ED0DB7">
        <w:rPr>
          <w:rFonts w:hint="eastAsia"/>
        </w:rPr>
        <w:t>整个的编码为</w:t>
      </w:r>
    </w:p>
    <w:p w14:paraId="5584C1DB" w14:textId="77777777" w:rsidR="00605154" w:rsidRPr="00ED0DB7" w:rsidRDefault="00801790" w:rsidP="00900B33">
      <w:pPr>
        <w:pStyle w:val="afff4"/>
        <w:spacing w:line="320" w:lineRule="atLeast"/>
        <w:ind w:left="629"/>
      </w:pPr>
      <w:r w:rsidRPr="00ED0DB7">
        <w:rPr>
          <w:rFonts w:hint="eastAsia"/>
          <w:szCs w:val="21"/>
        </w:rPr>
        <w:tab/>
      </w:r>
      <w:r w:rsidR="00605154" w:rsidRPr="00ED0DB7">
        <w:rPr>
          <w:rFonts w:hint="eastAsia"/>
        </w:rPr>
        <w:t>30 18</w:t>
      </w:r>
    </w:p>
    <w:p w14:paraId="610DD2BC" w14:textId="77777777" w:rsidR="00605154" w:rsidRPr="00ED0DB7" w:rsidRDefault="00801790" w:rsidP="00900B33">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02 04 00 00 09 29</w:t>
      </w:r>
    </w:p>
    <w:p w14:paraId="6A5A70E1" w14:textId="77777777" w:rsidR="00605154" w:rsidRPr="00ED0DB7" w:rsidRDefault="00801790" w:rsidP="00900B33">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02 04 00 00 04 D4</w:t>
      </w:r>
    </w:p>
    <w:p w14:paraId="2AA947DF" w14:textId="77777777" w:rsidR="00605154" w:rsidRPr="00ED0DB7" w:rsidRDefault="00801790" w:rsidP="00900B33">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 xml:space="preserve">02 04 00 00 00 </w:t>
      </w:r>
      <w:smartTag w:uri="urn:schemas-microsoft-com:office:smarttags" w:element="chmetcnv">
        <w:smartTagPr>
          <w:attr w:name="UnitName" w:val="a"/>
          <w:attr w:name="SourceValue" w:val="7"/>
          <w:attr w:name="HasSpace" w:val="False"/>
          <w:attr w:name="Negative" w:val="False"/>
          <w:attr w:name="NumberType" w:val="1"/>
          <w:attr w:name="TCSC" w:val="0"/>
        </w:smartTagPr>
        <w:r w:rsidR="00605154" w:rsidRPr="00ED0DB7">
          <w:rPr>
            <w:rFonts w:hint="eastAsia"/>
          </w:rPr>
          <w:t>7A</w:t>
        </w:r>
      </w:smartTag>
    </w:p>
    <w:p w14:paraId="3B371193" w14:textId="77777777" w:rsidR="00605154" w:rsidRPr="00ED0DB7" w:rsidRDefault="00801790" w:rsidP="00900B33">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02 04 00 00 04 D4</w:t>
      </w:r>
    </w:p>
    <w:p w14:paraId="4AAA0CE4" w14:textId="1BE976BC" w:rsidR="00605154" w:rsidRPr="00ED0DB7" w:rsidRDefault="00CE7D71" w:rsidP="00900B33">
      <w:pPr>
        <w:pStyle w:val="afff4"/>
        <w:spacing w:line="320" w:lineRule="atLeast"/>
        <w:ind w:left="629"/>
      </w:pPr>
      <w:r>
        <w:rPr>
          <w:rFonts w:hint="eastAsia"/>
        </w:rPr>
        <w:t>T</w:t>
      </w:r>
      <w:r w:rsidR="00605154" w:rsidRPr="00ED0DB7">
        <w:rPr>
          <w:rFonts w:hint="eastAsia"/>
        </w:rPr>
        <w:t>6-</w:t>
      </w:r>
      <w:r>
        <w:rPr>
          <w:rFonts w:hint="eastAsia"/>
        </w:rPr>
        <w:t>09</w:t>
      </w:r>
      <w:r w:rsidR="00605154" w:rsidRPr="00ED0DB7">
        <w:rPr>
          <w:rFonts w:hint="eastAsia"/>
        </w:rPr>
        <w:t xml:space="preserve"> </w:t>
      </w:r>
      <w:r w:rsidR="00801790" w:rsidRPr="00ED0DB7">
        <w:rPr>
          <w:rFonts w:hint="eastAsia"/>
        </w:rPr>
        <w:tab/>
      </w:r>
      <w:r w:rsidR="00605154" w:rsidRPr="00ED0DB7">
        <w:rPr>
          <w:rFonts w:hint="eastAsia"/>
        </w:rPr>
        <w:t>变量</w:t>
      </w:r>
      <w:r w:rsidR="00605154" w:rsidRPr="00ED0DB7">
        <w:t>icmpInParmProbs</w:t>
      </w:r>
      <w:r w:rsidR="00605154" w:rsidRPr="00ED0DB7">
        <w:rPr>
          <w:rFonts w:hint="eastAsia"/>
        </w:rPr>
        <w:t>的对象标识符是</w:t>
      </w:r>
      <w:smartTag w:uri="urn:schemas-microsoft-com:office:smarttags" w:element="chsdate">
        <w:smartTagPr>
          <w:attr w:name="IsROCDate" w:val="False"/>
          <w:attr w:name="IsLunarDate" w:val="False"/>
          <w:attr w:name="Day" w:val="30"/>
          <w:attr w:name="Month" w:val="12"/>
          <w:attr w:name="Year" w:val="1899"/>
        </w:smartTagPr>
        <w:r w:rsidR="00605154" w:rsidRPr="00ED0DB7">
          <w:rPr>
            <w:rFonts w:hint="eastAsia"/>
          </w:rPr>
          <w:t>1.3.6</w:t>
        </w:r>
      </w:smartTag>
      <w:r w:rsidR="00605154" w:rsidRPr="00ED0DB7">
        <w:rPr>
          <w:rFonts w:hint="eastAsia"/>
        </w:rPr>
        <w:t>.1.2.1.5.5</w:t>
      </w:r>
      <w:r w:rsidR="00605154" w:rsidRPr="00ED0DB7">
        <w:rPr>
          <w:rFonts w:hint="eastAsia"/>
        </w:rPr>
        <w:t>，加上后缀“</w:t>
      </w:r>
      <w:smartTag w:uri="urn:schemas-microsoft-com:office:smarttags" w:element="chmetcnv">
        <w:smartTagPr>
          <w:attr w:name="TCSC" w:val="0"/>
          <w:attr w:name="NumberType" w:val="1"/>
          <w:attr w:name="Negative" w:val="False"/>
          <w:attr w:name="HasSpace" w:val="False"/>
          <w:attr w:name="SourceValue" w:val="0"/>
          <w:attr w:name="UnitName" w:val="”"/>
        </w:smartTagPr>
        <w:r w:rsidR="00605154" w:rsidRPr="00ED0DB7">
          <w:rPr>
            <w:rFonts w:hint="eastAsia"/>
          </w:rPr>
          <w:t>.0</w:t>
        </w:r>
        <w:r w:rsidR="00605154" w:rsidRPr="00ED0DB7">
          <w:rPr>
            <w:rFonts w:hint="eastAsia"/>
          </w:rPr>
          <w:t>”</w:t>
        </w:r>
      </w:smartTag>
      <w:r w:rsidR="00605154" w:rsidRPr="00ED0DB7">
        <w:rPr>
          <w:rFonts w:hint="eastAsia"/>
        </w:rPr>
        <w:t>。</w:t>
      </w:r>
    </w:p>
    <w:p w14:paraId="78BD7485" w14:textId="77777777" w:rsidR="00605154" w:rsidRPr="00ED0DB7" w:rsidRDefault="00801790" w:rsidP="00900B33">
      <w:pPr>
        <w:pStyle w:val="afff4"/>
        <w:spacing w:line="320" w:lineRule="atLeast"/>
        <w:ind w:left="629"/>
      </w:pPr>
      <w:r w:rsidRPr="00ED0DB7">
        <w:rPr>
          <w:rFonts w:hint="eastAsia"/>
          <w:szCs w:val="21"/>
        </w:rPr>
        <w:tab/>
      </w:r>
      <w:r w:rsidR="00605154" w:rsidRPr="00ED0DB7">
        <w:rPr>
          <w:rFonts w:hint="eastAsia"/>
        </w:rPr>
        <w:t>A0 1D</w:t>
      </w:r>
    </w:p>
    <w:p w14:paraId="172C0F86" w14:textId="77777777" w:rsidR="00605154" w:rsidRPr="00ED0DB7" w:rsidRDefault="00605154" w:rsidP="00900B33">
      <w:pPr>
        <w:pStyle w:val="afff4"/>
        <w:spacing w:line="320" w:lineRule="atLeast"/>
        <w:ind w:left="629"/>
      </w:pPr>
      <w:r w:rsidRPr="00ED0DB7">
        <w:rPr>
          <w:rFonts w:hint="eastAsia"/>
        </w:rPr>
        <w:t xml:space="preserve">   </w:t>
      </w:r>
      <w:r w:rsidR="00801790" w:rsidRPr="00ED0DB7">
        <w:rPr>
          <w:rFonts w:hint="eastAsia"/>
        </w:rPr>
        <w:tab/>
      </w:r>
      <w:r w:rsidR="00801790" w:rsidRPr="00ED0DB7">
        <w:rPr>
          <w:rFonts w:hint="eastAsia"/>
        </w:rPr>
        <w:t xml:space="preserve">　</w:t>
      </w:r>
      <w:r w:rsidRPr="00ED0DB7">
        <w:rPr>
          <w:rFonts w:hint="eastAsia"/>
        </w:rPr>
        <w:t>02 04 00 01 06 14</w:t>
      </w:r>
    </w:p>
    <w:p w14:paraId="105C4F3D" w14:textId="77777777" w:rsidR="00605154" w:rsidRPr="00ED0DB7" w:rsidRDefault="00605154" w:rsidP="00900B33">
      <w:pPr>
        <w:pStyle w:val="afff4"/>
        <w:spacing w:line="320" w:lineRule="atLeast"/>
        <w:ind w:left="629"/>
      </w:pPr>
      <w:r w:rsidRPr="00ED0DB7">
        <w:rPr>
          <w:rFonts w:hint="eastAsia"/>
        </w:rPr>
        <w:t xml:space="preserve">   </w:t>
      </w:r>
      <w:r w:rsidR="00801790" w:rsidRPr="00ED0DB7">
        <w:rPr>
          <w:rFonts w:hint="eastAsia"/>
        </w:rPr>
        <w:tab/>
      </w:r>
      <w:r w:rsidR="00801790" w:rsidRPr="00ED0DB7">
        <w:rPr>
          <w:rFonts w:hint="eastAsia"/>
        </w:rPr>
        <w:t xml:space="preserve">　</w:t>
      </w:r>
      <w:r w:rsidRPr="00ED0DB7">
        <w:rPr>
          <w:rFonts w:hint="eastAsia"/>
        </w:rPr>
        <w:t>02 01 00</w:t>
      </w:r>
    </w:p>
    <w:p w14:paraId="40589C8B" w14:textId="77777777" w:rsidR="00605154" w:rsidRPr="00ED0DB7" w:rsidRDefault="00605154" w:rsidP="00900B33">
      <w:pPr>
        <w:pStyle w:val="afff4"/>
        <w:spacing w:line="320" w:lineRule="atLeast"/>
        <w:ind w:left="629"/>
      </w:pPr>
      <w:r w:rsidRPr="00ED0DB7">
        <w:rPr>
          <w:rFonts w:hint="eastAsia"/>
        </w:rPr>
        <w:t xml:space="preserve">   </w:t>
      </w:r>
      <w:r w:rsidR="00801790" w:rsidRPr="00ED0DB7">
        <w:rPr>
          <w:rFonts w:hint="eastAsia"/>
        </w:rPr>
        <w:tab/>
      </w:r>
      <w:r w:rsidR="00801790" w:rsidRPr="00ED0DB7">
        <w:rPr>
          <w:rFonts w:hint="eastAsia"/>
        </w:rPr>
        <w:t xml:space="preserve">　</w:t>
      </w:r>
      <w:r w:rsidRPr="00ED0DB7">
        <w:rPr>
          <w:rFonts w:hint="eastAsia"/>
        </w:rPr>
        <w:t>02 01 00</w:t>
      </w:r>
    </w:p>
    <w:p w14:paraId="227A61FB" w14:textId="77777777" w:rsidR="00605154" w:rsidRPr="00ED0DB7" w:rsidRDefault="00605154" w:rsidP="001B3478">
      <w:pPr>
        <w:pStyle w:val="afff4"/>
        <w:spacing w:line="320" w:lineRule="atLeast"/>
        <w:ind w:left="629"/>
      </w:pPr>
      <w:r w:rsidRPr="00ED0DB7">
        <w:rPr>
          <w:rFonts w:hint="eastAsia"/>
        </w:rPr>
        <w:t xml:space="preserve">   </w:t>
      </w:r>
      <w:r w:rsidR="00801790" w:rsidRPr="00ED0DB7">
        <w:rPr>
          <w:rFonts w:hint="eastAsia"/>
        </w:rPr>
        <w:tab/>
      </w:r>
      <w:r w:rsidR="00801790" w:rsidRPr="00ED0DB7">
        <w:rPr>
          <w:rFonts w:hint="eastAsia"/>
        </w:rPr>
        <w:t xml:space="preserve">　</w:t>
      </w:r>
      <w:r w:rsidRPr="00ED0DB7">
        <w:rPr>
          <w:rFonts w:hint="eastAsia"/>
        </w:rPr>
        <w:t xml:space="preserve">30 </w:t>
      </w:r>
      <w:smartTag w:uri="urn:schemas-microsoft-com:office:smarttags" w:element="chmetcnv">
        <w:smartTagPr>
          <w:attr w:name="UnitName" w:val="F"/>
          <w:attr w:name="SourceValue" w:val="0"/>
          <w:attr w:name="HasSpace" w:val="False"/>
          <w:attr w:name="Negative" w:val="False"/>
          <w:attr w:name="NumberType" w:val="1"/>
          <w:attr w:name="TCSC" w:val="0"/>
        </w:smartTagPr>
        <w:r w:rsidRPr="00ED0DB7">
          <w:rPr>
            <w:rFonts w:hint="eastAsia"/>
          </w:rPr>
          <w:t>0F</w:t>
        </w:r>
      </w:smartTag>
    </w:p>
    <w:p w14:paraId="4C0D99B9" w14:textId="77777777" w:rsidR="00605154" w:rsidRPr="00ED0DB7" w:rsidRDefault="00801790" w:rsidP="001B3478">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30 0D</w:t>
      </w:r>
    </w:p>
    <w:p w14:paraId="40CF293F" w14:textId="77777777" w:rsidR="00605154" w:rsidRPr="00ED0DB7" w:rsidRDefault="00801790" w:rsidP="001B3478">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06 09 01 03 06 01 02 01 05 05 00</w:t>
      </w:r>
    </w:p>
    <w:p w14:paraId="666E23F6" w14:textId="77777777" w:rsidR="00605154" w:rsidRPr="00ED0DB7" w:rsidRDefault="00801790" w:rsidP="001B3478">
      <w:pPr>
        <w:pStyle w:val="afff4"/>
        <w:spacing w:line="320" w:lineRule="atLeast"/>
        <w:ind w:left="629"/>
      </w:pPr>
      <w:r w:rsidRPr="00ED0DB7">
        <w:rPr>
          <w:rFonts w:hint="eastAsia"/>
          <w:szCs w:val="21"/>
        </w:rPr>
        <w:tab/>
      </w:r>
      <w:r w:rsidRPr="00ED0DB7">
        <w:rPr>
          <w:rFonts w:hint="eastAsia"/>
          <w:szCs w:val="21"/>
        </w:rPr>
        <w:t xml:space="preserve">　　</w:t>
      </w:r>
      <w:r w:rsidR="00605154" w:rsidRPr="00ED0DB7">
        <w:rPr>
          <w:rFonts w:hint="eastAsia"/>
        </w:rPr>
        <w:t>05 00</w:t>
      </w:r>
    </w:p>
    <w:p w14:paraId="382B6714" w14:textId="1C75E15B" w:rsidR="00605154" w:rsidRPr="00ED0DB7" w:rsidRDefault="00CE7D71" w:rsidP="001B3478">
      <w:pPr>
        <w:pStyle w:val="afff4"/>
        <w:spacing w:line="320" w:lineRule="atLeast"/>
        <w:ind w:left="629"/>
      </w:pPr>
      <w:r>
        <w:rPr>
          <w:rFonts w:hint="eastAsia"/>
        </w:rPr>
        <w:t>T</w:t>
      </w:r>
      <w:r w:rsidR="00605154" w:rsidRPr="00ED0DB7">
        <w:rPr>
          <w:rFonts w:hint="eastAsia"/>
        </w:rPr>
        <w:t>6-</w:t>
      </w:r>
      <w:r>
        <w:rPr>
          <w:rFonts w:hint="eastAsia"/>
        </w:rPr>
        <w:t>10</w:t>
      </w:r>
      <w:r w:rsidR="00605154" w:rsidRPr="00ED0DB7">
        <w:rPr>
          <w:rFonts w:hint="eastAsia"/>
        </w:rPr>
        <w:t xml:space="preserve"> </w:t>
      </w:r>
      <w:r w:rsidR="00801790" w:rsidRPr="00ED0DB7">
        <w:rPr>
          <w:rFonts w:hint="eastAsia"/>
        </w:rPr>
        <w:tab/>
      </w:r>
      <w:r w:rsidR="00605154" w:rsidRPr="00ED0DB7">
        <w:rPr>
          <w:rFonts w:hint="eastAsia"/>
        </w:rPr>
        <w:t>40 04 83 15 0E 02</w:t>
      </w:r>
    </w:p>
    <w:p w14:paraId="741E4A65" w14:textId="71531D6C" w:rsidR="00605154" w:rsidRPr="00ED0DB7" w:rsidRDefault="00CE7D71" w:rsidP="001B3478">
      <w:pPr>
        <w:pStyle w:val="afff4"/>
        <w:spacing w:line="320" w:lineRule="atLeast"/>
        <w:ind w:left="629"/>
      </w:pPr>
      <w:r>
        <w:rPr>
          <w:rFonts w:hint="eastAsia"/>
        </w:rPr>
        <w:t>T</w:t>
      </w:r>
      <w:r w:rsidR="00605154" w:rsidRPr="00ED0DB7">
        <w:rPr>
          <w:rFonts w:hint="eastAsia"/>
        </w:rPr>
        <w:t>6-</w:t>
      </w:r>
      <w:r>
        <w:rPr>
          <w:rFonts w:hint="eastAsia"/>
        </w:rPr>
        <w:t>11</w:t>
      </w:r>
      <w:r w:rsidR="00605154" w:rsidRPr="00ED0DB7">
        <w:rPr>
          <w:rFonts w:hint="eastAsia"/>
        </w:rPr>
        <w:t xml:space="preserve"> </w:t>
      </w:r>
      <w:r w:rsidR="00801790" w:rsidRPr="00ED0DB7">
        <w:rPr>
          <w:rFonts w:hint="eastAsia"/>
        </w:rPr>
        <w:tab/>
      </w:r>
      <w:r w:rsidR="00605154" w:rsidRPr="00ED0DB7">
        <w:rPr>
          <w:rFonts w:hint="eastAsia"/>
          <w:i/>
        </w:rPr>
        <w:t>NF</w:t>
      </w:r>
      <w:r w:rsidR="00605154" w:rsidRPr="00ED0DB7">
        <w:rPr>
          <w:rFonts w:hint="eastAsia"/>
        </w:rPr>
        <w:t>/</w:t>
      </w:r>
      <w:r w:rsidR="00605154" w:rsidRPr="00ED0DB7">
        <w:rPr>
          <w:rFonts w:hint="eastAsia"/>
          <w:i/>
        </w:rPr>
        <w:t>u</w:t>
      </w:r>
    </w:p>
    <w:p w14:paraId="4919069E" w14:textId="1C9CAF5F" w:rsidR="00605154" w:rsidRPr="00ED0DB7" w:rsidRDefault="00CE7D71" w:rsidP="001B3478">
      <w:pPr>
        <w:pStyle w:val="afff4"/>
        <w:spacing w:line="320" w:lineRule="atLeast"/>
        <w:ind w:left="629"/>
      </w:pPr>
      <w:r>
        <w:rPr>
          <w:rFonts w:hint="eastAsia"/>
        </w:rPr>
        <w:t>T</w:t>
      </w:r>
      <w:r w:rsidR="00605154" w:rsidRPr="00ED0DB7">
        <w:rPr>
          <w:rFonts w:hint="eastAsia"/>
        </w:rPr>
        <w:t>6-</w:t>
      </w:r>
      <w:r>
        <w:rPr>
          <w:rFonts w:hint="eastAsia"/>
        </w:rPr>
        <w:t>12</w:t>
      </w:r>
      <w:r w:rsidR="00605154" w:rsidRPr="00ED0DB7">
        <w:rPr>
          <w:rFonts w:hint="eastAsia"/>
        </w:rPr>
        <w:t xml:space="preserve"> </w:t>
      </w:r>
      <w:r w:rsidR="00801790" w:rsidRPr="00ED0DB7">
        <w:rPr>
          <w:rFonts w:hint="eastAsia"/>
        </w:rPr>
        <w:tab/>
      </w:r>
      <w:r w:rsidR="00605154" w:rsidRPr="00ED0DB7">
        <w:rPr>
          <w:rFonts w:hint="eastAsia"/>
        </w:rPr>
        <w:t>[log</w:t>
      </w:r>
      <w:r w:rsidR="00605154" w:rsidRPr="00ED0DB7">
        <w:rPr>
          <w:rFonts w:hint="eastAsia"/>
          <w:vertAlign w:val="subscript"/>
        </w:rPr>
        <w:t>2</w:t>
      </w:r>
      <w:r w:rsidR="00605154" w:rsidRPr="00ED0DB7">
        <w:rPr>
          <w:rFonts w:hint="eastAsia"/>
        </w:rPr>
        <w:t>(</w:t>
      </w:r>
      <w:r w:rsidR="00605154" w:rsidRPr="00ED0DB7">
        <w:rPr>
          <w:rFonts w:hint="eastAsia"/>
          <w:i/>
        </w:rPr>
        <w:t>N</w:t>
      </w:r>
      <w:r w:rsidR="00605154" w:rsidRPr="00ED0DB7">
        <w:rPr>
          <w:rFonts w:hint="eastAsia"/>
        </w:rPr>
        <w:t xml:space="preserve"> + 1)]</w:t>
      </w:r>
      <w:r w:rsidR="00605154" w:rsidRPr="00ED0DB7">
        <w:rPr>
          <w:rFonts w:hint="eastAsia"/>
          <w:i/>
        </w:rPr>
        <w:t>F</w:t>
      </w:r>
      <w:r w:rsidR="00605154" w:rsidRPr="00ED0DB7">
        <w:rPr>
          <w:rFonts w:hint="eastAsia"/>
        </w:rPr>
        <w:t>/</w:t>
      </w:r>
      <w:r w:rsidR="00605154" w:rsidRPr="00ED0DB7">
        <w:rPr>
          <w:rFonts w:hint="eastAsia"/>
          <w:i/>
        </w:rPr>
        <w:t>u</w:t>
      </w:r>
    </w:p>
    <w:p w14:paraId="601FB409" w14:textId="4200A228" w:rsidR="00605154" w:rsidRPr="00ED0DB7" w:rsidRDefault="00CE7D71" w:rsidP="001B3478">
      <w:pPr>
        <w:pStyle w:val="afff4"/>
        <w:spacing w:line="320" w:lineRule="atLeast"/>
        <w:ind w:left="629"/>
        <w:rPr>
          <w:i/>
        </w:rPr>
      </w:pPr>
      <w:r>
        <w:rPr>
          <w:rFonts w:hint="eastAsia"/>
        </w:rPr>
        <w:t>T</w:t>
      </w:r>
      <w:r w:rsidR="00801790" w:rsidRPr="00ED0DB7">
        <w:rPr>
          <w:rFonts w:hint="eastAsia"/>
        </w:rPr>
        <w:t>6-</w:t>
      </w:r>
      <w:r>
        <w:rPr>
          <w:rFonts w:hint="eastAsia"/>
        </w:rPr>
        <w:t>13</w:t>
      </w:r>
      <w:r w:rsidR="00801790" w:rsidRPr="00ED0DB7">
        <w:rPr>
          <w:rFonts w:hint="eastAsia"/>
        </w:rPr>
        <w:t xml:space="preserve"> </w:t>
      </w:r>
      <w:r w:rsidR="00801790" w:rsidRPr="00ED0DB7">
        <w:rPr>
          <w:rFonts w:hint="eastAsia"/>
        </w:rPr>
        <w:tab/>
      </w:r>
      <w:r w:rsidR="00605154" w:rsidRPr="00ED0DB7">
        <w:rPr>
          <w:rFonts w:hint="eastAsia"/>
          <w:i/>
        </w:rPr>
        <w:t>F</w:t>
      </w:r>
      <w:r w:rsidR="00605154" w:rsidRPr="00ED0DB7">
        <w:rPr>
          <w:rFonts w:hint="eastAsia"/>
        </w:rPr>
        <w:t>/</w:t>
      </w:r>
      <w:r w:rsidR="00605154" w:rsidRPr="00ED0DB7">
        <w:rPr>
          <w:rFonts w:hint="eastAsia"/>
          <w:i/>
        </w:rPr>
        <w:t>u</w:t>
      </w:r>
    </w:p>
    <w:p w14:paraId="3B4AB8E7" w14:textId="2D59BFC9" w:rsidR="00605154" w:rsidRDefault="00CE7D71" w:rsidP="001B3478">
      <w:pPr>
        <w:pStyle w:val="afff4"/>
        <w:spacing w:line="320" w:lineRule="atLeast"/>
        <w:ind w:left="629"/>
      </w:pPr>
      <w:r>
        <w:rPr>
          <w:rFonts w:hint="eastAsia"/>
        </w:rPr>
        <w:t>T</w:t>
      </w:r>
      <w:r w:rsidR="00605154" w:rsidRPr="00ED0DB7">
        <w:rPr>
          <w:rFonts w:hint="eastAsia"/>
        </w:rPr>
        <w:t>6-</w:t>
      </w:r>
      <w:r>
        <w:rPr>
          <w:rFonts w:hint="eastAsia"/>
        </w:rPr>
        <w:t>14</w:t>
      </w:r>
      <w:r w:rsidR="00605154" w:rsidRPr="00ED0DB7">
        <w:rPr>
          <w:rFonts w:hint="eastAsia"/>
        </w:rPr>
        <w:t xml:space="preserve"> </w:t>
      </w:r>
      <w:r w:rsidR="00801790" w:rsidRPr="00ED0DB7">
        <w:rPr>
          <w:rFonts w:hint="eastAsia"/>
        </w:rPr>
        <w:tab/>
      </w:r>
      <w:r w:rsidR="00605154" w:rsidRPr="00ED0DB7">
        <w:rPr>
          <w:rFonts w:hint="eastAsia"/>
        </w:rPr>
        <w:t xml:space="preserve">(1) </w:t>
      </w:r>
      <w:r w:rsidR="00605154" w:rsidRPr="00ED0DB7">
        <w:rPr>
          <w:rFonts w:hint="eastAsia"/>
        </w:rPr>
        <w:t>文件分发时间的最小值都是</w:t>
      </w:r>
      <w:r w:rsidR="00605154" w:rsidRPr="00ED0DB7">
        <w:rPr>
          <w:rFonts w:hint="eastAsia"/>
        </w:rPr>
        <w:t xml:space="preserve">7.5 </w:t>
      </w:r>
      <w:r w:rsidR="00605154" w:rsidRPr="00ED0DB7">
        <w:rPr>
          <w:rFonts w:hint="eastAsia"/>
        </w:rPr>
        <w:sym w:font="Symbol" w:char="F0B4"/>
      </w:r>
      <w:r w:rsidR="00605154" w:rsidRPr="00ED0DB7">
        <w:rPr>
          <w:rFonts w:hint="eastAsia"/>
        </w:rPr>
        <w:t xml:space="preserve"> 10</w:t>
      </w:r>
      <w:r w:rsidR="00605154" w:rsidRPr="00ED0DB7">
        <w:rPr>
          <w:rFonts w:hint="eastAsia"/>
          <w:vertAlign w:val="superscript"/>
        </w:rPr>
        <w:t xml:space="preserve">3 </w:t>
      </w:r>
      <w:r w:rsidR="00605154" w:rsidRPr="00ED0DB7">
        <w:rPr>
          <w:rFonts w:hint="eastAsia"/>
        </w:rPr>
        <w:t>s</w:t>
      </w:r>
      <w:r w:rsidR="00605154" w:rsidRPr="00ED0DB7">
        <w:rPr>
          <w:rFonts w:hint="eastAsia"/>
        </w:rPr>
        <w:t>。</w:t>
      </w:r>
      <w:r w:rsidR="00605154" w:rsidRPr="00ED0DB7">
        <w:rPr>
          <w:rFonts w:hint="eastAsia"/>
        </w:rPr>
        <w:t xml:space="preserve"> (2) </w:t>
      </w:r>
      <w:r w:rsidR="00605154" w:rsidRPr="00ED0DB7">
        <w:rPr>
          <w:rFonts w:hint="eastAsia"/>
        </w:rPr>
        <w:t>客户</w:t>
      </w:r>
      <w:r w:rsidR="00605154" w:rsidRPr="00ED0DB7">
        <w:rPr>
          <w:rFonts w:hint="eastAsia"/>
        </w:rPr>
        <w:sym w:font="Symbol" w:char="F02D"/>
      </w:r>
      <w:r w:rsidR="00605154" w:rsidRPr="00ED0DB7">
        <w:rPr>
          <w:rFonts w:hint="eastAsia"/>
        </w:rPr>
        <w:t>服务器方式下，文件分发的最小时间是</w:t>
      </w:r>
      <w:r w:rsidR="00605154" w:rsidRPr="00ED0DB7">
        <w:rPr>
          <w:rFonts w:hint="eastAsia"/>
        </w:rPr>
        <w:t xml:space="preserve">5 </w:t>
      </w:r>
      <w:r w:rsidR="00605154" w:rsidRPr="00ED0DB7">
        <w:rPr>
          <w:rFonts w:hint="eastAsia"/>
        </w:rPr>
        <w:sym w:font="Symbol" w:char="F0B4"/>
      </w:r>
      <w:r w:rsidR="00605154" w:rsidRPr="00ED0DB7">
        <w:rPr>
          <w:rFonts w:hint="eastAsia"/>
        </w:rPr>
        <w:t xml:space="preserve"> 10</w:t>
      </w:r>
      <w:r w:rsidR="00605154" w:rsidRPr="00ED0DB7">
        <w:rPr>
          <w:rFonts w:hint="eastAsia"/>
          <w:vertAlign w:val="superscript"/>
        </w:rPr>
        <w:t xml:space="preserve">5 </w:t>
      </w:r>
      <w:r w:rsidR="00605154" w:rsidRPr="00ED0DB7">
        <w:rPr>
          <w:rFonts w:hint="eastAsia"/>
        </w:rPr>
        <w:t>s</w:t>
      </w:r>
      <w:r w:rsidR="00605154" w:rsidRPr="00ED0DB7">
        <w:rPr>
          <w:rFonts w:hint="eastAsia"/>
        </w:rPr>
        <w:t>。</w:t>
      </w:r>
      <w:r w:rsidR="00605154" w:rsidRPr="00ED0DB7">
        <w:t>在</w:t>
      </w:r>
      <w:r w:rsidR="00605154" w:rsidRPr="00ED0DB7">
        <w:rPr>
          <w:rFonts w:hint="eastAsia"/>
        </w:rPr>
        <w:t>P2P</w:t>
      </w:r>
      <w:r w:rsidR="00605154" w:rsidRPr="00ED0DB7">
        <w:rPr>
          <w:rFonts w:hint="eastAsia"/>
        </w:rPr>
        <w:t>方式下，文件分发的最小时间是</w:t>
      </w:r>
      <w:r w:rsidR="00605154" w:rsidRPr="00ED0DB7">
        <w:rPr>
          <w:rFonts w:hint="eastAsia"/>
        </w:rPr>
        <w:t xml:space="preserve">45.5 </w:t>
      </w:r>
      <w:r w:rsidR="00605154" w:rsidRPr="00ED0DB7">
        <w:rPr>
          <w:rFonts w:hint="eastAsia"/>
        </w:rPr>
        <w:sym w:font="Symbol" w:char="F0B4"/>
      </w:r>
      <w:r w:rsidR="00605154" w:rsidRPr="00ED0DB7">
        <w:rPr>
          <w:rFonts w:hint="eastAsia"/>
        </w:rPr>
        <w:t xml:space="preserve"> 10</w:t>
      </w:r>
      <w:r w:rsidR="00605154" w:rsidRPr="00ED0DB7">
        <w:rPr>
          <w:rFonts w:hint="eastAsia"/>
          <w:vertAlign w:val="superscript"/>
        </w:rPr>
        <w:t xml:space="preserve">3 </w:t>
      </w:r>
      <w:r w:rsidR="00605154" w:rsidRPr="00ED0DB7">
        <w:rPr>
          <w:rFonts w:hint="eastAsia"/>
        </w:rPr>
        <w:t>s</w:t>
      </w:r>
      <w:r w:rsidR="00605154" w:rsidRPr="00ED0DB7">
        <w:rPr>
          <w:rFonts w:hint="eastAsia"/>
        </w:rPr>
        <w:t>。</w:t>
      </w:r>
    </w:p>
    <w:p w14:paraId="6A533CE0" w14:textId="350EC6E5" w:rsidR="00CE7D71" w:rsidRPr="00ED0DB7" w:rsidRDefault="00CE7D71" w:rsidP="00CE7D71">
      <w:pPr>
        <w:pStyle w:val="afff4"/>
        <w:spacing w:line="320" w:lineRule="atLeast"/>
        <w:ind w:left="629"/>
      </w:pPr>
      <w:r>
        <w:rPr>
          <w:rFonts w:hint="eastAsia"/>
        </w:rPr>
        <w:t>T6</w:t>
      </w:r>
      <w:r w:rsidRPr="00ED0DB7">
        <w:rPr>
          <w:rFonts w:hint="eastAsia"/>
        </w:rPr>
        <w:t>-1</w:t>
      </w:r>
      <w:r>
        <w:rPr>
          <w:rFonts w:hint="eastAsia"/>
        </w:rPr>
        <w:t>5</w:t>
      </w:r>
      <w:r w:rsidRPr="00ED0DB7">
        <w:rPr>
          <w:rFonts w:hint="eastAsia"/>
        </w:rPr>
        <w:t xml:space="preserve"> </w:t>
      </w:r>
      <w:r w:rsidRPr="00ED0DB7">
        <w:rPr>
          <w:rFonts w:hint="eastAsia"/>
        </w:rPr>
        <w:tab/>
      </w:r>
      <w:r w:rsidRPr="00ED0DB7">
        <w:rPr>
          <w:rFonts w:hint="eastAsia"/>
        </w:rPr>
        <w:t>显然，</w:t>
      </w:r>
      <w:r w:rsidRPr="00ED0DB7">
        <w:rPr>
          <w:rFonts w:hint="eastAsia"/>
        </w:rPr>
        <w:sym w:font="Symbol" w:char="F044"/>
      </w:r>
      <w:r w:rsidRPr="00ED0DB7">
        <w:rPr>
          <w:rFonts w:hint="eastAsia"/>
        </w:rPr>
        <w:t>应小于话音分组长度</w:t>
      </w:r>
      <w:r w:rsidRPr="00ED0DB7">
        <w:rPr>
          <w:rFonts w:hint="eastAsia"/>
        </w:rPr>
        <w:t>10 ms</w:t>
      </w:r>
      <w:r w:rsidRPr="00ED0DB7">
        <w:rPr>
          <w:rFonts w:hint="eastAsia"/>
        </w:rPr>
        <w:t>。如果将</w:t>
      </w:r>
      <w:r w:rsidRPr="00ED0DB7">
        <w:rPr>
          <w:rFonts w:hint="eastAsia"/>
        </w:rPr>
        <w:sym w:font="Symbol" w:char="F044"/>
      </w:r>
      <w:r w:rsidRPr="00ED0DB7">
        <w:rPr>
          <w:rFonts w:hint="eastAsia"/>
        </w:rPr>
        <w:t>取为</w:t>
      </w:r>
      <w:r w:rsidRPr="00ED0DB7">
        <w:rPr>
          <w:rFonts w:hint="eastAsia"/>
        </w:rPr>
        <w:t>9 ms</w:t>
      </w:r>
      <w:r w:rsidRPr="00ED0DB7">
        <w:rPr>
          <w:rFonts w:hint="eastAsia"/>
        </w:rPr>
        <w:t>，则有：</w:t>
      </w:r>
    </w:p>
    <w:p w14:paraId="16534AB3" w14:textId="77777777" w:rsidR="00CE7D71" w:rsidRPr="00ED0DB7" w:rsidRDefault="00CE7D71" w:rsidP="00CE7D71">
      <w:pPr>
        <w:pStyle w:val="afff4"/>
        <w:spacing w:line="320" w:lineRule="atLeast"/>
        <w:ind w:left="629"/>
        <w:rPr>
          <w:spacing w:val="-6"/>
        </w:rPr>
      </w:pPr>
      <w:r w:rsidRPr="00ED0DB7">
        <w:rPr>
          <w:rFonts w:hint="eastAsia"/>
          <w:szCs w:val="21"/>
        </w:rPr>
        <w:tab/>
      </w:r>
      <w:r w:rsidRPr="00ED0DB7">
        <w:rPr>
          <w:rFonts w:hint="eastAsia"/>
          <w:spacing w:val="-6"/>
        </w:rPr>
        <w:t>时钟时间：</w:t>
      </w:r>
      <w:r w:rsidRPr="00ED0DB7">
        <w:rPr>
          <w:rFonts w:hint="eastAsia"/>
          <w:spacing w:val="-6"/>
        </w:rPr>
        <w:t xml:space="preserve">0    9   18   27   36   45   54   63   72   81   90   99   108 </w:t>
      </w:r>
      <w:r w:rsidRPr="00ED0DB7">
        <w:rPr>
          <w:rFonts w:hint="eastAsia"/>
          <w:spacing w:val="-6"/>
        </w:rPr>
        <w:t>…</w:t>
      </w:r>
      <w:r w:rsidRPr="00ED0DB7">
        <w:rPr>
          <w:rFonts w:hint="eastAsia"/>
          <w:spacing w:val="-6"/>
        </w:rPr>
        <w:t xml:space="preserve"> </w:t>
      </w:r>
    </w:p>
    <w:p w14:paraId="14656908" w14:textId="77777777" w:rsidR="00CE7D71" w:rsidRPr="00ED0DB7" w:rsidRDefault="00CE7D71" w:rsidP="00CE7D71">
      <w:pPr>
        <w:pStyle w:val="afff4"/>
        <w:spacing w:line="320" w:lineRule="atLeast"/>
        <w:ind w:left="629"/>
        <w:rPr>
          <w:spacing w:val="-6"/>
        </w:rPr>
      </w:pPr>
      <w:r w:rsidRPr="00ED0DB7">
        <w:rPr>
          <w:rFonts w:hint="eastAsia"/>
          <w:szCs w:val="21"/>
        </w:rPr>
        <w:tab/>
      </w:r>
      <w:r w:rsidRPr="00ED0DB7">
        <w:rPr>
          <w:rFonts w:hint="eastAsia"/>
          <w:spacing w:val="-6"/>
        </w:rPr>
        <w:t>计数器值：</w:t>
      </w:r>
      <w:r w:rsidRPr="00ED0DB7">
        <w:rPr>
          <w:rFonts w:hint="eastAsia"/>
          <w:spacing w:val="-6"/>
        </w:rPr>
        <w:t xml:space="preserve">0    1    2    3    4    5    6    7    8    9   10   11    12 </w:t>
      </w:r>
      <w:r w:rsidRPr="00ED0DB7">
        <w:rPr>
          <w:rFonts w:hint="eastAsia"/>
          <w:spacing w:val="-6"/>
        </w:rPr>
        <w:t>…</w:t>
      </w:r>
    </w:p>
    <w:p w14:paraId="117B0DA2" w14:textId="77777777" w:rsidR="00CE7D71" w:rsidRPr="00ED0DB7" w:rsidRDefault="00CE7D71" w:rsidP="00CE7D71">
      <w:pPr>
        <w:pStyle w:val="afff4"/>
        <w:spacing w:line="320" w:lineRule="atLeast"/>
        <w:ind w:left="629"/>
        <w:rPr>
          <w:spacing w:val="-6"/>
        </w:rPr>
      </w:pPr>
      <w:r w:rsidRPr="00ED0DB7">
        <w:rPr>
          <w:rFonts w:hint="eastAsia"/>
          <w:szCs w:val="21"/>
        </w:rPr>
        <w:lastRenderedPageBreak/>
        <w:tab/>
      </w:r>
      <w:r w:rsidRPr="00ED0DB7">
        <w:rPr>
          <w:rFonts w:hint="eastAsia"/>
          <w:spacing w:val="-6"/>
        </w:rPr>
        <w:t>话音分组每隔</w:t>
      </w:r>
      <w:r w:rsidRPr="00ED0DB7">
        <w:rPr>
          <w:rFonts w:hint="eastAsia"/>
          <w:spacing w:val="-6"/>
        </w:rPr>
        <w:t>10 ms</w:t>
      </w:r>
      <w:r w:rsidRPr="00ED0DB7">
        <w:rPr>
          <w:rFonts w:hint="eastAsia"/>
          <w:spacing w:val="-6"/>
        </w:rPr>
        <w:t>产生一个，对应的时间戳值（即计数器值）为：</w:t>
      </w:r>
    </w:p>
    <w:p w14:paraId="38C6BC65" w14:textId="77777777" w:rsidR="00CE7D71" w:rsidRPr="00ED0DB7" w:rsidRDefault="00CE7D71" w:rsidP="00CE7D71">
      <w:pPr>
        <w:pStyle w:val="afff4"/>
        <w:spacing w:line="320" w:lineRule="atLeast"/>
        <w:ind w:left="629"/>
        <w:rPr>
          <w:spacing w:val="-8"/>
        </w:rPr>
      </w:pPr>
      <w:r w:rsidRPr="00ED0DB7">
        <w:rPr>
          <w:rFonts w:hint="eastAsia"/>
          <w:szCs w:val="21"/>
        </w:rPr>
        <w:tab/>
      </w:r>
      <w:r w:rsidRPr="00ED0DB7">
        <w:rPr>
          <w:rFonts w:hint="eastAsia"/>
          <w:spacing w:val="-8"/>
        </w:rPr>
        <w:t>话音分组产生时间：</w:t>
      </w:r>
      <w:r w:rsidRPr="00ED0DB7">
        <w:rPr>
          <w:rFonts w:hint="eastAsia"/>
          <w:spacing w:val="-8"/>
        </w:rPr>
        <w:t xml:space="preserve">0    10   20   30   40   50   60   70   80   90   100   110  </w:t>
      </w:r>
      <w:r w:rsidRPr="00ED0DB7">
        <w:rPr>
          <w:rFonts w:hint="eastAsia"/>
          <w:spacing w:val="-8"/>
        </w:rPr>
        <w:t>…</w:t>
      </w:r>
      <w:r w:rsidRPr="00ED0DB7">
        <w:rPr>
          <w:rFonts w:hint="eastAsia"/>
          <w:spacing w:val="-8"/>
        </w:rPr>
        <w:t xml:space="preserve"> </w:t>
      </w:r>
    </w:p>
    <w:p w14:paraId="3B363F8A" w14:textId="77777777" w:rsidR="00CE7D71" w:rsidRPr="00ED0DB7" w:rsidRDefault="00CE7D71" w:rsidP="00CE7D71">
      <w:pPr>
        <w:pStyle w:val="afff4"/>
        <w:spacing w:line="320" w:lineRule="atLeast"/>
        <w:ind w:left="629"/>
        <w:rPr>
          <w:spacing w:val="-6"/>
        </w:rPr>
      </w:pPr>
      <w:r w:rsidRPr="00ED0DB7">
        <w:rPr>
          <w:rFonts w:hint="eastAsia"/>
          <w:szCs w:val="21"/>
        </w:rPr>
        <w:tab/>
      </w:r>
      <w:r w:rsidRPr="00ED0DB7">
        <w:rPr>
          <w:rFonts w:hint="eastAsia"/>
          <w:spacing w:val="-6"/>
        </w:rPr>
        <w:t>应加上的时间戳值：</w:t>
      </w:r>
      <w:r w:rsidRPr="00ED0DB7">
        <w:rPr>
          <w:rFonts w:hint="eastAsia"/>
          <w:spacing w:val="-6"/>
        </w:rPr>
        <w:t xml:space="preserve">0    1    2    3    4    5    6    7    </w:t>
      </w:r>
      <w:r w:rsidRPr="00ED0DB7">
        <w:rPr>
          <w:rFonts w:hint="eastAsia"/>
          <w:spacing w:val="-6"/>
          <w:u w:val="single"/>
        </w:rPr>
        <w:t>8    10</w:t>
      </w:r>
      <w:r w:rsidRPr="00ED0DB7">
        <w:rPr>
          <w:rFonts w:hint="eastAsia"/>
          <w:spacing w:val="-6"/>
        </w:rPr>
        <w:t xml:space="preserve">    11    12  </w:t>
      </w:r>
      <w:r w:rsidRPr="00ED0DB7">
        <w:rPr>
          <w:rFonts w:hint="eastAsia"/>
          <w:spacing w:val="-6"/>
        </w:rPr>
        <w:t>…</w:t>
      </w:r>
    </w:p>
    <w:p w14:paraId="2B306A99" w14:textId="77777777" w:rsidR="00CE7D71" w:rsidRPr="00ED0DB7" w:rsidRDefault="00CE7D71" w:rsidP="00CE7D71">
      <w:pPr>
        <w:pStyle w:val="afff4"/>
        <w:spacing w:line="320" w:lineRule="atLeast"/>
        <w:ind w:left="629"/>
      </w:pPr>
      <w:r w:rsidRPr="00ED0DB7">
        <w:rPr>
          <w:rFonts w:hint="eastAsia"/>
          <w:szCs w:val="21"/>
        </w:rPr>
        <w:tab/>
      </w:r>
      <w:r w:rsidRPr="00ED0DB7">
        <w:rPr>
          <w:rFonts w:hint="eastAsia"/>
        </w:rPr>
        <w:t>我们看到时间戳值在</w:t>
      </w:r>
      <w:r w:rsidRPr="00ED0DB7">
        <w:rPr>
          <w:rFonts w:hint="eastAsia"/>
        </w:rPr>
        <w:t>8</w:t>
      </w:r>
      <w:r w:rsidRPr="00ED0DB7">
        <w:rPr>
          <w:rFonts w:hint="eastAsia"/>
        </w:rPr>
        <w:t>到</w:t>
      </w:r>
      <w:r w:rsidRPr="00ED0DB7">
        <w:rPr>
          <w:rFonts w:hint="eastAsia"/>
        </w:rPr>
        <w:t>10</w:t>
      </w:r>
      <w:r w:rsidRPr="00ED0DB7">
        <w:rPr>
          <w:rFonts w:hint="eastAsia"/>
        </w:rPr>
        <w:t>之间缺了一个。可见将</w:t>
      </w:r>
      <w:r w:rsidRPr="00ED0DB7">
        <w:rPr>
          <w:rFonts w:hint="eastAsia"/>
        </w:rPr>
        <w:sym w:font="Symbol" w:char="F044"/>
      </w:r>
      <w:r w:rsidRPr="00ED0DB7">
        <w:rPr>
          <w:rFonts w:hint="eastAsia"/>
        </w:rPr>
        <w:t>取为略小于话音分组长度</w:t>
      </w:r>
      <w:r w:rsidRPr="00ED0DB7">
        <w:rPr>
          <w:rFonts w:hint="eastAsia"/>
        </w:rPr>
        <w:t>10 ms</w:t>
      </w:r>
      <w:r w:rsidRPr="00ED0DB7">
        <w:rPr>
          <w:rFonts w:hint="eastAsia"/>
        </w:rPr>
        <w:t>是不行的。</w:t>
      </w:r>
    </w:p>
    <w:p w14:paraId="7B7644C6" w14:textId="77777777" w:rsidR="00CE7D71" w:rsidRPr="00ED0DB7" w:rsidRDefault="00CE7D71" w:rsidP="00CE7D71">
      <w:pPr>
        <w:pStyle w:val="afff4"/>
        <w:spacing w:line="320" w:lineRule="atLeast"/>
        <w:ind w:left="629"/>
      </w:pPr>
      <w:r w:rsidRPr="00ED0DB7">
        <w:rPr>
          <w:rFonts w:hint="eastAsia"/>
          <w:szCs w:val="21"/>
        </w:rPr>
        <w:tab/>
      </w:r>
      <w:r w:rsidRPr="00ED0DB7">
        <w:rPr>
          <w:rFonts w:hint="eastAsia"/>
          <w:spacing w:val="2"/>
        </w:rPr>
        <w:t>正确的做法是使</w:t>
      </w:r>
      <w:r w:rsidRPr="00ED0DB7">
        <w:rPr>
          <w:rFonts w:hint="eastAsia"/>
          <w:spacing w:val="-2"/>
        </w:rPr>
        <w:t>2</w:t>
      </w:r>
      <w:r w:rsidRPr="00ED0DB7">
        <w:rPr>
          <w:rFonts w:hint="eastAsia"/>
          <w:spacing w:val="-2"/>
        </w:rPr>
        <w:sym w:font="Symbol" w:char="F044"/>
      </w:r>
      <w:r w:rsidRPr="00ED0DB7">
        <w:rPr>
          <w:rFonts w:hint="eastAsia"/>
          <w:spacing w:val="-2"/>
        </w:rPr>
        <w:t>或</w:t>
      </w:r>
      <w:r w:rsidRPr="00ED0DB7">
        <w:rPr>
          <w:rFonts w:hint="eastAsia"/>
        </w:rPr>
        <w:t>3</w:t>
      </w:r>
      <w:r w:rsidRPr="00ED0DB7">
        <w:rPr>
          <w:rFonts w:hint="eastAsia"/>
        </w:rPr>
        <w:sym w:font="Symbol" w:char="F044"/>
      </w:r>
      <w:r w:rsidRPr="00ED0DB7">
        <w:rPr>
          <w:rFonts w:hint="eastAsia"/>
        </w:rPr>
        <w:t>等于话音分组长度。</w:t>
      </w:r>
      <w:r w:rsidRPr="00ED0DB7">
        <w:rPr>
          <w:rFonts w:hint="eastAsia"/>
          <w:spacing w:val="-2"/>
        </w:rPr>
        <w:t>当话音分组丢失时，时间戳值会相差</w:t>
      </w:r>
      <w:r w:rsidRPr="00ED0DB7">
        <w:rPr>
          <w:rFonts w:hint="eastAsia"/>
          <w:spacing w:val="-2"/>
        </w:rPr>
        <w:t>4</w:t>
      </w:r>
      <w:r w:rsidRPr="00ED0DB7">
        <w:rPr>
          <w:rFonts w:hint="eastAsia"/>
          <w:spacing w:val="-2"/>
        </w:rPr>
        <w:sym w:font="Symbol" w:char="F044"/>
      </w:r>
      <w:r w:rsidRPr="00ED0DB7">
        <w:rPr>
          <w:rFonts w:hint="eastAsia"/>
          <w:spacing w:val="-2"/>
        </w:rPr>
        <w:t>或</w:t>
      </w:r>
      <w:r w:rsidRPr="00ED0DB7">
        <w:rPr>
          <w:rFonts w:hint="eastAsia"/>
          <w:spacing w:val="-2"/>
        </w:rPr>
        <w:t>5</w:t>
      </w:r>
      <w:r w:rsidRPr="00ED0DB7">
        <w:rPr>
          <w:rFonts w:hint="eastAsia"/>
          <w:spacing w:val="-2"/>
        </w:rPr>
        <w:sym w:font="Symbol" w:char="F044"/>
      </w:r>
      <w:r w:rsidRPr="00ED0DB7">
        <w:rPr>
          <w:rFonts w:hint="eastAsia"/>
          <w:spacing w:val="-2"/>
        </w:rPr>
        <w:t>，</w:t>
      </w:r>
      <w:r w:rsidRPr="00ED0DB7">
        <w:rPr>
          <w:rFonts w:hint="eastAsia"/>
        </w:rPr>
        <w:t>由此来判定是否发生了分组丢失。</w:t>
      </w:r>
    </w:p>
    <w:p w14:paraId="0FF6932C" w14:textId="4329BE4F" w:rsidR="00CE7D71" w:rsidRPr="00ED0DB7" w:rsidRDefault="00CE7D71" w:rsidP="00CE7D71">
      <w:pPr>
        <w:pStyle w:val="afff4"/>
        <w:ind w:left="629"/>
      </w:pPr>
      <w:r>
        <w:rPr>
          <w:rFonts w:hint="eastAsia"/>
        </w:rPr>
        <w:t>T6</w:t>
      </w:r>
      <w:r w:rsidRPr="00ED0DB7">
        <w:rPr>
          <w:rFonts w:hint="eastAsia"/>
        </w:rPr>
        <w:t>-</w:t>
      </w:r>
      <w:r>
        <w:rPr>
          <w:rFonts w:hint="eastAsia"/>
        </w:rPr>
        <w:t>16</w:t>
      </w:r>
      <w:r w:rsidRPr="00ED0DB7">
        <w:rPr>
          <w:rFonts w:hint="eastAsia"/>
        </w:rPr>
        <w:t xml:space="preserve"> </w:t>
      </w:r>
      <w:r w:rsidRPr="00ED0DB7">
        <w:rPr>
          <w:rFonts w:hint="eastAsia"/>
        </w:rPr>
        <w:tab/>
        <w:t>80 kbit/s</w:t>
      </w:r>
      <w:r w:rsidRPr="00ED0DB7">
        <w:rPr>
          <w:rFonts w:hint="eastAsia"/>
        </w:rPr>
        <w:t>。</w:t>
      </w:r>
      <w:r w:rsidRPr="00ED0DB7">
        <w:rPr>
          <w:rFonts w:hint="eastAsia"/>
        </w:rPr>
        <w:t>25%</w:t>
      </w:r>
      <w:r w:rsidRPr="00ED0DB7">
        <w:rPr>
          <w:rFonts w:hint="eastAsia"/>
        </w:rPr>
        <w:t>。</w:t>
      </w:r>
    </w:p>
    <w:p w14:paraId="441FD99D" w14:textId="695FFF2B" w:rsidR="003C7B3C" w:rsidRPr="00ED0DB7" w:rsidRDefault="003C7B3C" w:rsidP="003C7B3C">
      <w:pPr>
        <w:pStyle w:val="afff4"/>
        <w:ind w:left="629"/>
      </w:pPr>
      <w:r>
        <w:rPr>
          <w:rFonts w:hint="eastAsia"/>
        </w:rPr>
        <w:t>T6</w:t>
      </w:r>
      <w:r w:rsidRPr="00ED0DB7">
        <w:rPr>
          <w:rFonts w:hint="eastAsia"/>
        </w:rPr>
        <w:t>-</w:t>
      </w:r>
      <w:r>
        <w:rPr>
          <w:rFonts w:hint="eastAsia"/>
        </w:rPr>
        <w:t>17</w:t>
      </w:r>
      <w:r w:rsidRPr="00ED0DB7">
        <w:rPr>
          <w:rFonts w:hint="eastAsia"/>
        </w:rPr>
        <w:t xml:space="preserve"> </w:t>
      </w:r>
      <w:r w:rsidRPr="00ED0DB7">
        <w:rPr>
          <w:rFonts w:hint="eastAsia"/>
        </w:rPr>
        <w:tab/>
        <w:t>(1) 20 kbit/s</w:t>
      </w:r>
      <w:r w:rsidRPr="00ED0DB7">
        <w:rPr>
          <w:rFonts w:hint="eastAsia"/>
        </w:rPr>
        <w:t>。</w:t>
      </w:r>
      <w:r w:rsidRPr="00ED0DB7">
        <w:rPr>
          <w:rFonts w:hint="eastAsia"/>
        </w:rPr>
        <w:t xml:space="preserve">  (2) 5 kbit/s</w:t>
      </w:r>
      <w:r w:rsidRPr="00ED0DB7">
        <w:rPr>
          <w:rFonts w:hint="eastAsia"/>
        </w:rPr>
        <w:t>。</w:t>
      </w:r>
    </w:p>
    <w:p w14:paraId="7192F4E2" w14:textId="2B958CC7" w:rsidR="003C7B3C" w:rsidRPr="008A3948" w:rsidRDefault="003C7B3C" w:rsidP="00C85F72">
      <w:pPr>
        <w:ind w:firstLine="0"/>
      </w:pPr>
      <w:r>
        <w:rPr>
          <w:rFonts w:hint="eastAsia"/>
        </w:rPr>
        <w:t>T6-18</w:t>
      </w:r>
      <w:r>
        <w:tab/>
      </w:r>
      <w:r>
        <w:rPr>
          <w:rFonts w:hint="eastAsia"/>
        </w:rPr>
        <w:t>(1) 30 s</w:t>
      </w:r>
      <w:r>
        <w:rPr>
          <w:rFonts w:hint="eastAsia"/>
        </w:rPr>
        <w:t>；</w:t>
      </w:r>
      <w:r w:rsidRPr="00CB0480">
        <w:rPr>
          <w:rFonts w:hint="eastAsia"/>
          <w:spacing w:val="-2"/>
        </w:rPr>
        <w:t>15 s</w:t>
      </w:r>
      <w:r w:rsidRPr="00CB0480">
        <w:rPr>
          <w:rFonts w:hint="eastAsia"/>
          <w:spacing w:val="-2"/>
        </w:rPr>
        <w:t>。</w:t>
      </w:r>
      <w:r>
        <w:rPr>
          <w:spacing w:val="-2"/>
        </w:rPr>
        <w:tab/>
      </w:r>
      <w:r>
        <w:rPr>
          <w:rFonts w:hint="eastAsia"/>
        </w:rPr>
        <w:t>(2) 77.5 s</w:t>
      </w:r>
      <w:r>
        <w:rPr>
          <w:rFonts w:hint="eastAsia"/>
        </w:rPr>
        <w:t>。</w:t>
      </w:r>
    </w:p>
    <w:p w14:paraId="3CA44485" w14:textId="77777777" w:rsidR="00605154" w:rsidRPr="00ED0DB7" w:rsidRDefault="00605154" w:rsidP="007829EC">
      <w:pPr>
        <w:pStyle w:val="A40"/>
      </w:pPr>
      <w:r w:rsidRPr="00ED0DB7">
        <w:rPr>
          <w:rFonts w:hint="eastAsia"/>
        </w:rPr>
        <w:t>第</w:t>
      </w:r>
      <w:r w:rsidRPr="00ED0DB7">
        <w:rPr>
          <w:rFonts w:hint="eastAsia"/>
        </w:rPr>
        <w:t>7</w:t>
      </w:r>
      <w:r w:rsidRPr="00ED0DB7">
        <w:rPr>
          <w:rFonts w:hint="eastAsia"/>
        </w:rPr>
        <w:t>章</w:t>
      </w:r>
    </w:p>
    <w:p w14:paraId="64749EDC" w14:textId="6E357690" w:rsidR="003559F1" w:rsidRDefault="003559F1" w:rsidP="001B3478">
      <w:pPr>
        <w:pStyle w:val="afff4"/>
        <w:spacing w:line="320" w:lineRule="atLeast"/>
        <w:ind w:left="629"/>
      </w:pPr>
      <w:r>
        <w:rPr>
          <w:rFonts w:hint="eastAsia"/>
        </w:rPr>
        <w:t>T7-01</w:t>
      </w:r>
      <w:r>
        <w:tab/>
      </w:r>
      <w:r>
        <w:rPr>
          <w:rFonts w:hint="eastAsia"/>
        </w:rPr>
        <w:t xml:space="preserve"> </w:t>
      </w:r>
      <w:r w:rsidRPr="003559F1">
        <w:t>A</w:t>
      </w:r>
      <w:r w:rsidRPr="003559F1">
        <w:t>和</w:t>
      </w:r>
      <w:r w:rsidRPr="003559F1">
        <w:t>B</w:t>
      </w:r>
      <w:r w:rsidRPr="003559F1">
        <w:t>对不同的会话必须使用不同的不重数集。</w:t>
      </w:r>
      <w:r w:rsidRPr="003559F1">
        <w:t>P</w:t>
      </w:r>
      <w:r w:rsidRPr="003559F1">
        <w:t>发回同样的</w:t>
      </w:r>
      <w:r w:rsidRPr="003559F1">
        <w:t>RA</w:t>
      </w:r>
      <w:r w:rsidRPr="003559F1">
        <w:t>作为自己的不重数，</w:t>
      </w:r>
      <w:r w:rsidRPr="003559F1">
        <w:t>A</w:t>
      </w:r>
      <w:r w:rsidRPr="003559F1">
        <w:t>一看就应当知道，这不是自己人发来的报文。</w:t>
      </w:r>
    </w:p>
    <w:p w14:paraId="18EB8B75" w14:textId="094687DC" w:rsidR="003559F1" w:rsidRDefault="003559F1" w:rsidP="001B3478">
      <w:pPr>
        <w:pStyle w:val="afff4"/>
        <w:spacing w:line="320" w:lineRule="atLeast"/>
        <w:ind w:left="629"/>
      </w:pPr>
      <w:r>
        <w:rPr>
          <w:rFonts w:hint="eastAsia"/>
        </w:rPr>
        <w:t xml:space="preserve">T7-02 </w:t>
      </w:r>
      <w:r w:rsidR="00B76232">
        <w:rPr>
          <w:rFonts w:hint="eastAsia"/>
        </w:rPr>
        <w:t>105</w:t>
      </w:r>
      <w:r w:rsidR="00B76232">
        <w:rPr>
          <w:rFonts w:hint="eastAsia"/>
        </w:rPr>
        <w:t>。</w:t>
      </w:r>
    </w:p>
    <w:p w14:paraId="3A4C81A6" w14:textId="1FF0A306" w:rsidR="003559F1" w:rsidRPr="00ED0DB7" w:rsidRDefault="008A3ACF" w:rsidP="001B3478">
      <w:pPr>
        <w:pStyle w:val="afff4"/>
        <w:spacing w:line="320" w:lineRule="atLeast"/>
        <w:ind w:left="629"/>
      </w:pPr>
      <w:r>
        <w:rPr>
          <w:rFonts w:hint="eastAsia"/>
        </w:rPr>
        <w:t>T7-03</w:t>
      </w:r>
      <w:r>
        <w:tab/>
      </w:r>
      <w:r w:rsidR="00F55E36" w:rsidRPr="00F55E36">
        <w:t>A</w:t>
      </w:r>
      <w:r w:rsidR="00F55E36" w:rsidRPr="00F55E36">
        <w:t>和</w:t>
      </w:r>
      <w:r w:rsidR="00F55E36" w:rsidRPr="00F55E36">
        <w:t>B</w:t>
      </w:r>
      <w:r w:rsidR="00F55E36" w:rsidRPr="00F55E36">
        <w:t>的公钥</w:t>
      </w:r>
      <w:r w:rsidR="00F55E36">
        <w:rPr>
          <w:rFonts w:hint="eastAsia"/>
        </w:rPr>
        <w:t>都是</w:t>
      </w:r>
      <w:r w:rsidR="00F55E36">
        <w:rPr>
          <w:rFonts w:hint="eastAsia"/>
        </w:rPr>
        <w:t>8</w:t>
      </w:r>
      <w:r w:rsidR="00F55E36">
        <w:rPr>
          <w:rFonts w:hint="eastAsia"/>
        </w:rPr>
        <w:t>。</w:t>
      </w:r>
    </w:p>
    <w:p w14:paraId="35C98C25" w14:textId="6111FEAE" w:rsidR="00605154" w:rsidRPr="00ED0DB7" w:rsidRDefault="00605154" w:rsidP="00801790">
      <w:pPr>
        <w:pStyle w:val="A40"/>
      </w:pPr>
      <w:bookmarkStart w:id="30" w:name="_MON_1240905747"/>
      <w:bookmarkStart w:id="31" w:name="_MON_1217699500"/>
      <w:bookmarkEnd w:id="30"/>
      <w:bookmarkEnd w:id="31"/>
      <w:r w:rsidRPr="00ED0DB7">
        <w:rPr>
          <w:rFonts w:hint="eastAsia"/>
        </w:rPr>
        <w:t>第</w:t>
      </w:r>
      <w:r w:rsidR="008A3ACF">
        <w:rPr>
          <w:rFonts w:hint="eastAsia"/>
        </w:rPr>
        <w:t>8</w:t>
      </w:r>
      <w:r w:rsidRPr="00ED0DB7">
        <w:rPr>
          <w:rFonts w:hint="eastAsia"/>
        </w:rPr>
        <w:t>章</w:t>
      </w:r>
    </w:p>
    <w:p w14:paraId="23B902DC" w14:textId="4C1FBA20" w:rsidR="00605154" w:rsidRPr="00ED0DB7" w:rsidRDefault="008A3ACF" w:rsidP="004E6D6A">
      <w:pPr>
        <w:pStyle w:val="19"/>
        <w:ind w:left="978" w:hanging="978"/>
      </w:pPr>
      <w:r w:rsidRPr="000A0633">
        <w:t>T</w:t>
      </w:r>
      <w:r w:rsidRPr="000A0633" w:rsidDel="008A3ACF">
        <w:t xml:space="preserve"> </w:t>
      </w:r>
      <w:r w:rsidRPr="000A0633">
        <w:t>8</w:t>
      </w:r>
      <w:r w:rsidR="00605154" w:rsidRPr="000A0633">
        <w:t>-</w:t>
      </w:r>
      <w:r w:rsidRPr="000A0633">
        <w:t>01</w:t>
      </w:r>
      <w:r w:rsidR="00605154" w:rsidRPr="000A0633">
        <w:t xml:space="preserve"> </w:t>
      </w:r>
      <w:r w:rsidR="004E6D6A">
        <w:rPr>
          <w:rFonts w:hint="eastAsia"/>
        </w:rPr>
        <w:t xml:space="preserve">   </w:t>
      </w:r>
      <w:r w:rsidR="004E6D6A" w:rsidRPr="000A0633">
        <w:t>(1)</w:t>
      </w:r>
      <w:r w:rsidR="004E6D6A" w:rsidRPr="000A0633">
        <w:tab/>
      </w:r>
      <w:r w:rsidR="004E6D6A" w:rsidRPr="000A0633">
        <w:rPr>
          <w:rFonts w:hint="eastAsia"/>
        </w:rPr>
        <w:t>虽然两个</w:t>
      </w:r>
      <w:r w:rsidR="004E6D6A" w:rsidRPr="000A0633">
        <w:t>AP</w:t>
      </w:r>
      <w:r w:rsidR="004E6D6A" w:rsidRPr="000A0633">
        <w:rPr>
          <w:rFonts w:hint="eastAsia"/>
        </w:rPr>
        <w:t>使用同一信道会产生冲突，但由于所有站点和</w:t>
      </w:r>
      <w:r w:rsidR="004E6D6A" w:rsidRPr="000A0633">
        <w:t>AP</w:t>
      </w:r>
      <w:r w:rsidR="004E6D6A" w:rsidRPr="000A0633">
        <w:rPr>
          <w:rFonts w:hint="eastAsia"/>
        </w:rPr>
        <w:t>都使用</w:t>
      </w:r>
      <w:r w:rsidR="004E6D6A" w:rsidRPr="000A0633">
        <w:t>CSMA/CA</w:t>
      </w:r>
      <w:r w:rsidR="004E6D6A" w:rsidRPr="000A0633">
        <w:rPr>
          <w:rFonts w:hint="eastAsia"/>
        </w:rPr>
        <w:t>竞争信道，两个无线网络仍然可正常工作，但性能会有所下降。</w:t>
      </w:r>
      <w:r w:rsidR="004E6D6A" w:rsidRPr="000A0633">
        <w:cr/>
        <w:t>(2)</w:t>
      </w:r>
      <w:r w:rsidR="004E6D6A" w:rsidRPr="000A0633">
        <w:tab/>
      </w:r>
      <w:r w:rsidR="004E6D6A" w:rsidRPr="000A0633">
        <w:rPr>
          <w:rFonts w:hint="eastAsia"/>
        </w:rPr>
        <w:t>两个无线网络可以正常工作，由于两个网络之间不冲突，冲突仅在单个网络内部发生，因此整体性能要优于情况</w:t>
      </w:r>
      <w:r w:rsidR="004E6D6A" w:rsidRPr="000A0633">
        <w:t>(1)</w:t>
      </w:r>
      <w:r w:rsidR="004E6D6A" w:rsidRPr="000A0633">
        <w:rPr>
          <w:rFonts w:hint="eastAsia"/>
        </w:rPr>
        <w:t>。</w:t>
      </w:r>
    </w:p>
    <w:p w14:paraId="67FEF01B" w14:textId="0457F7E4" w:rsidR="00605154" w:rsidRPr="00ED0DB7" w:rsidRDefault="004C1D91" w:rsidP="00801790">
      <w:pPr>
        <w:pStyle w:val="19"/>
        <w:ind w:left="978" w:hanging="978"/>
      </w:pPr>
      <w:r>
        <w:rPr>
          <w:rFonts w:hint="eastAsia"/>
        </w:rPr>
        <w:t>T8</w:t>
      </w:r>
      <w:r w:rsidR="00605154" w:rsidRPr="00ED0DB7">
        <w:rPr>
          <w:rFonts w:hint="eastAsia"/>
        </w:rPr>
        <w:t>-</w:t>
      </w:r>
      <w:r>
        <w:rPr>
          <w:rFonts w:hint="eastAsia"/>
        </w:rPr>
        <w:t>02</w:t>
      </w:r>
      <w:r w:rsidR="00605154" w:rsidRPr="00ED0DB7">
        <w:rPr>
          <w:rFonts w:hint="eastAsia"/>
        </w:rPr>
        <w:t xml:space="preserve"> </w:t>
      </w:r>
      <w:r w:rsidR="002452CB" w:rsidRPr="00ED0DB7">
        <w:rPr>
          <w:rFonts w:hint="eastAsia"/>
        </w:rPr>
        <w:tab/>
      </w:r>
      <w:r w:rsidR="00605154" w:rsidRPr="00ED0DB7">
        <w:rPr>
          <w:rFonts w:hint="eastAsia"/>
        </w:rPr>
        <w:t>(1)</w:t>
      </w:r>
      <w:r w:rsidR="00801790" w:rsidRPr="00ED0DB7">
        <w:rPr>
          <w:rFonts w:hint="eastAsia"/>
        </w:rPr>
        <w:tab/>
      </w:r>
      <w:r w:rsidR="00605154" w:rsidRPr="00ED0DB7">
        <w:rPr>
          <w:rFonts w:hint="eastAsia"/>
        </w:rPr>
        <w:t>1</w:t>
      </w:r>
      <w:r w:rsidR="00605154" w:rsidRPr="00ED0DB7">
        <w:rPr>
          <w:rFonts w:hint="eastAsia"/>
        </w:rPr>
        <w:t>报文</w:t>
      </w:r>
      <w:r w:rsidR="00605154" w:rsidRPr="00ED0DB7">
        <w:rPr>
          <w:rFonts w:hint="eastAsia"/>
        </w:rPr>
        <w:t>/2</w:t>
      </w:r>
      <w:r w:rsidR="00605154" w:rsidRPr="00ED0DB7">
        <w:rPr>
          <w:rFonts w:hint="eastAsia"/>
        </w:rPr>
        <w:t>时隙。</w:t>
      </w:r>
      <w:r w:rsidR="00605154" w:rsidRPr="00ED0DB7">
        <w:rPr>
          <w:rFonts w:hint="eastAsia"/>
        </w:rPr>
        <w:t>(2) 2</w:t>
      </w:r>
      <w:r w:rsidR="00605154" w:rsidRPr="00ED0DB7">
        <w:rPr>
          <w:rFonts w:hint="eastAsia"/>
        </w:rPr>
        <w:t>报文</w:t>
      </w:r>
      <w:r w:rsidR="00605154" w:rsidRPr="00ED0DB7">
        <w:rPr>
          <w:rFonts w:hint="eastAsia"/>
        </w:rPr>
        <w:t>/1</w:t>
      </w:r>
      <w:r w:rsidR="00605154" w:rsidRPr="00ED0DB7">
        <w:rPr>
          <w:rFonts w:hint="eastAsia"/>
        </w:rPr>
        <w:t>时隙。</w:t>
      </w:r>
      <w:r w:rsidR="00605154" w:rsidRPr="00ED0DB7">
        <w:rPr>
          <w:rFonts w:hint="eastAsia"/>
        </w:rPr>
        <w:t>(3) 1</w:t>
      </w:r>
      <w:r w:rsidR="00605154" w:rsidRPr="00ED0DB7">
        <w:rPr>
          <w:rFonts w:hint="eastAsia"/>
        </w:rPr>
        <w:t>报文</w:t>
      </w:r>
      <w:r w:rsidR="00605154" w:rsidRPr="00ED0DB7">
        <w:rPr>
          <w:rFonts w:hint="eastAsia"/>
        </w:rPr>
        <w:t>/1</w:t>
      </w:r>
      <w:r w:rsidR="00605154" w:rsidRPr="00ED0DB7">
        <w:rPr>
          <w:rFonts w:hint="eastAsia"/>
        </w:rPr>
        <w:t>时隙。</w:t>
      </w:r>
    </w:p>
    <w:p w14:paraId="3A4E278E" w14:textId="77777777" w:rsidR="00605154" w:rsidRPr="00ED0DB7" w:rsidRDefault="00801790" w:rsidP="00801790">
      <w:pPr>
        <w:pStyle w:val="19"/>
        <w:ind w:left="978" w:hanging="978"/>
      </w:pPr>
      <w:r w:rsidRPr="00ED0DB7">
        <w:rPr>
          <w:rFonts w:hint="eastAsia"/>
        </w:rPr>
        <w:tab/>
      </w:r>
      <w:r w:rsidR="00605154" w:rsidRPr="00ED0DB7">
        <w:rPr>
          <w:rFonts w:hint="eastAsia"/>
        </w:rPr>
        <w:t>(4)</w:t>
      </w:r>
      <w:r w:rsidRPr="00ED0DB7">
        <w:rPr>
          <w:rFonts w:hint="eastAsia"/>
        </w:rPr>
        <w:tab/>
      </w:r>
      <w:r w:rsidR="00605154" w:rsidRPr="00ED0DB7">
        <w:rPr>
          <w:rFonts w:hint="eastAsia"/>
        </w:rPr>
        <w:sym w:font="Wingdings" w:char="F081"/>
      </w:r>
      <w:r w:rsidR="00605154" w:rsidRPr="00ED0DB7">
        <w:rPr>
          <w:rFonts w:hint="eastAsia"/>
        </w:rPr>
        <w:t xml:space="preserve"> 1</w:t>
      </w:r>
      <w:r w:rsidR="00605154" w:rsidRPr="00ED0DB7">
        <w:rPr>
          <w:rFonts w:hint="eastAsia"/>
        </w:rPr>
        <w:t>报文</w:t>
      </w:r>
      <w:r w:rsidR="00605154" w:rsidRPr="00ED0DB7">
        <w:rPr>
          <w:rFonts w:hint="eastAsia"/>
        </w:rPr>
        <w:t>/1</w:t>
      </w:r>
      <w:r w:rsidR="00605154" w:rsidRPr="00ED0DB7">
        <w:rPr>
          <w:rFonts w:hint="eastAsia"/>
        </w:rPr>
        <w:t>时隙。</w:t>
      </w:r>
      <w:r w:rsidR="00605154" w:rsidRPr="00ED0DB7">
        <w:rPr>
          <w:rFonts w:hint="eastAsia"/>
        </w:rPr>
        <w:sym w:font="Wingdings" w:char="F082"/>
      </w:r>
      <w:r w:rsidR="00605154" w:rsidRPr="00ED0DB7">
        <w:rPr>
          <w:rFonts w:hint="eastAsia"/>
        </w:rPr>
        <w:t>2</w:t>
      </w:r>
      <w:r w:rsidR="00605154" w:rsidRPr="00ED0DB7">
        <w:rPr>
          <w:rFonts w:hint="eastAsia"/>
        </w:rPr>
        <w:t>报文</w:t>
      </w:r>
      <w:r w:rsidR="00605154" w:rsidRPr="00ED0DB7">
        <w:rPr>
          <w:rFonts w:hint="eastAsia"/>
        </w:rPr>
        <w:t>/1</w:t>
      </w:r>
      <w:r w:rsidR="00605154" w:rsidRPr="00ED0DB7">
        <w:rPr>
          <w:rFonts w:hint="eastAsia"/>
        </w:rPr>
        <w:t>时隙。</w:t>
      </w:r>
      <w:r w:rsidR="00605154" w:rsidRPr="00ED0DB7">
        <w:rPr>
          <w:rFonts w:hint="eastAsia"/>
        </w:rPr>
        <w:sym w:font="Wingdings" w:char="F083"/>
      </w:r>
      <w:r w:rsidR="00605154" w:rsidRPr="00ED0DB7">
        <w:rPr>
          <w:rFonts w:hint="eastAsia"/>
        </w:rPr>
        <w:t xml:space="preserve"> 2</w:t>
      </w:r>
      <w:r w:rsidR="00605154" w:rsidRPr="00ED0DB7">
        <w:rPr>
          <w:rFonts w:hint="eastAsia"/>
        </w:rPr>
        <w:t>报文</w:t>
      </w:r>
      <w:r w:rsidR="00605154" w:rsidRPr="00ED0DB7">
        <w:rPr>
          <w:rFonts w:hint="eastAsia"/>
        </w:rPr>
        <w:t>/1</w:t>
      </w:r>
      <w:r w:rsidR="00605154" w:rsidRPr="00ED0DB7">
        <w:rPr>
          <w:rFonts w:hint="eastAsia"/>
        </w:rPr>
        <w:t>时隙。</w:t>
      </w:r>
    </w:p>
    <w:p w14:paraId="63505411" w14:textId="77777777" w:rsidR="00605154" w:rsidRPr="00ED0DB7" w:rsidRDefault="00801790" w:rsidP="00801790">
      <w:pPr>
        <w:pStyle w:val="19"/>
        <w:ind w:left="978" w:hanging="978"/>
      </w:pPr>
      <w:r w:rsidRPr="00ED0DB7">
        <w:rPr>
          <w:rFonts w:hint="eastAsia"/>
        </w:rPr>
        <w:tab/>
      </w:r>
      <w:r w:rsidR="00605154" w:rsidRPr="00ED0DB7">
        <w:rPr>
          <w:rFonts w:hint="eastAsia"/>
        </w:rPr>
        <w:t>(5)</w:t>
      </w:r>
      <w:r w:rsidRPr="00ED0DB7">
        <w:rPr>
          <w:rFonts w:hint="eastAsia"/>
        </w:rPr>
        <w:tab/>
      </w:r>
      <w:r w:rsidR="00605154" w:rsidRPr="00ED0DB7">
        <w:rPr>
          <w:rFonts w:hint="eastAsia"/>
        </w:rPr>
        <w:sym w:font="Wingdings" w:char="F081"/>
      </w:r>
      <w:r w:rsidR="00605154" w:rsidRPr="00ED0DB7">
        <w:rPr>
          <w:rFonts w:hint="eastAsia"/>
        </w:rPr>
        <w:t xml:space="preserve"> 1</w:t>
      </w:r>
      <w:r w:rsidR="00605154" w:rsidRPr="00ED0DB7">
        <w:rPr>
          <w:rFonts w:hint="eastAsia"/>
        </w:rPr>
        <w:t>报文</w:t>
      </w:r>
      <w:r w:rsidR="00605154" w:rsidRPr="00ED0DB7">
        <w:rPr>
          <w:rFonts w:hint="eastAsia"/>
        </w:rPr>
        <w:t>/4</w:t>
      </w:r>
      <w:r w:rsidR="00605154" w:rsidRPr="00ED0DB7">
        <w:rPr>
          <w:rFonts w:hint="eastAsia"/>
        </w:rPr>
        <w:t>时隙。</w:t>
      </w:r>
      <w:r w:rsidR="00605154" w:rsidRPr="00ED0DB7">
        <w:rPr>
          <w:rFonts w:hint="eastAsia"/>
        </w:rPr>
        <w:sym w:font="Wingdings" w:char="F082"/>
      </w:r>
      <w:r w:rsidR="00605154" w:rsidRPr="00ED0DB7">
        <w:rPr>
          <w:rFonts w:hint="eastAsia"/>
        </w:rPr>
        <w:t>时隙</w:t>
      </w:r>
      <w:r w:rsidR="00605154" w:rsidRPr="00ED0DB7">
        <w:rPr>
          <w:rFonts w:hint="eastAsia"/>
        </w:rPr>
        <w:t>1</w:t>
      </w:r>
      <w:r w:rsidR="00605154" w:rsidRPr="00ED0DB7">
        <w:rPr>
          <w:rFonts w:hint="eastAsia"/>
        </w:rPr>
        <w:t>：报文</w:t>
      </w:r>
      <w:r w:rsidR="00605154" w:rsidRPr="00ED0DB7">
        <w:rPr>
          <w:rFonts w:hint="eastAsia"/>
        </w:rPr>
        <w:t>A</w:t>
      </w:r>
      <w:r w:rsidR="00605154" w:rsidRPr="00ED0DB7">
        <w:rPr>
          <w:rFonts w:hint="eastAsia"/>
        </w:rPr>
        <w:t>→</w:t>
      </w:r>
      <w:r w:rsidR="00605154" w:rsidRPr="00ED0DB7">
        <w:rPr>
          <w:rFonts w:hint="eastAsia"/>
        </w:rPr>
        <w:t>B</w:t>
      </w:r>
      <w:r w:rsidR="00605154" w:rsidRPr="00ED0DB7">
        <w:rPr>
          <w:rFonts w:hint="eastAsia"/>
        </w:rPr>
        <w:t>，报文</w:t>
      </w:r>
      <w:r w:rsidR="00605154" w:rsidRPr="00ED0DB7">
        <w:rPr>
          <w:rFonts w:hint="eastAsia"/>
        </w:rPr>
        <w:t>D</w:t>
      </w:r>
      <w:r w:rsidR="00605154" w:rsidRPr="00ED0DB7">
        <w:rPr>
          <w:rFonts w:hint="eastAsia"/>
        </w:rPr>
        <w:t>→</w:t>
      </w:r>
      <w:r w:rsidR="00605154" w:rsidRPr="00ED0DB7">
        <w:rPr>
          <w:rFonts w:hint="eastAsia"/>
        </w:rPr>
        <w:t>C</w:t>
      </w:r>
      <w:r w:rsidR="00605154" w:rsidRPr="00ED0DB7">
        <w:rPr>
          <w:rFonts w:hint="eastAsia"/>
        </w:rPr>
        <w:t>；时隙</w:t>
      </w:r>
      <w:r w:rsidR="00605154" w:rsidRPr="00ED0DB7">
        <w:rPr>
          <w:rFonts w:hint="eastAsia"/>
        </w:rPr>
        <w:t>2</w:t>
      </w:r>
      <w:r w:rsidR="00605154" w:rsidRPr="00ED0DB7">
        <w:rPr>
          <w:rFonts w:hint="eastAsia"/>
        </w:rPr>
        <w:t>：</w:t>
      </w:r>
      <w:r w:rsidR="00605154" w:rsidRPr="00ED0DB7">
        <w:rPr>
          <w:rFonts w:hint="eastAsia"/>
        </w:rPr>
        <w:t>ACK B</w:t>
      </w:r>
      <w:r w:rsidR="00605154" w:rsidRPr="00ED0DB7">
        <w:rPr>
          <w:rFonts w:hint="eastAsia"/>
        </w:rPr>
        <w:t>→</w:t>
      </w:r>
      <w:r w:rsidR="00605154" w:rsidRPr="00ED0DB7">
        <w:rPr>
          <w:rFonts w:hint="eastAsia"/>
        </w:rPr>
        <w:t>A</w:t>
      </w:r>
      <w:r w:rsidR="00605154" w:rsidRPr="00ED0DB7">
        <w:rPr>
          <w:rFonts w:hint="eastAsia"/>
        </w:rPr>
        <w:t>；时隙</w:t>
      </w:r>
      <w:r w:rsidR="00605154" w:rsidRPr="00ED0DB7">
        <w:rPr>
          <w:rFonts w:hint="eastAsia"/>
        </w:rPr>
        <w:t>3</w:t>
      </w:r>
      <w:r w:rsidR="00605154" w:rsidRPr="00ED0DB7">
        <w:rPr>
          <w:rFonts w:hint="eastAsia"/>
        </w:rPr>
        <w:t>：</w:t>
      </w:r>
      <w:r w:rsidR="00605154" w:rsidRPr="00ED0DB7">
        <w:rPr>
          <w:rFonts w:hint="eastAsia"/>
        </w:rPr>
        <w:t>ACK C</w:t>
      </w:r>
      <w:r w:rsidR="00605154" w:rsidRPr="00ED0DB7">
        <w:rPr>
          <w:rFonts w:hint="eastAsia"/>
        </w:rPr>
        <w:t>→</w:t>
      </w:r>
      <w:r w:rsidR="00605154" w:rsidRPr="00ED0DB7">
        <w:rPr>
          <w:rFonts w:hint="eastAsia"/>
        </w:rPr>
        <w:t>D</w:t>
      </w:r>
      <w:r w:rsidR="00605154" w:rsidRPr="00ED0DB7">
        <w:rPr>
          <w:rFonts w:hint="eastAsia"/>
        </w:rPr>
        <w:t>。得出</w:t>
      </w:r>
      <w:r w:rsidR="00605154" w:rsidRPr="00ED0DB7">
        <w:rPr>
          <w:rFonts w:hint="eastAsia"/>
        </w:rPr>
        <w:t xml:space="preserve"> 2</w:t>
      </w:r>
      <w:r w:rsidR="00605154" w:rsidRPr="00ED0DB7">
        <w:rPr>
          <w:rFonts w:hint="eastAsia"/>
        </w:rPr>
        <w:t>报文</w:t>
      </w:r>
      <w:r w:rsidR="00605154" w:rsidRPr="00ED0DB7">
        <w:rPr>
          <w:rFonts w:hint="eastAsia"/>
        </w:rPr>
        <w:t>/3</w:t>
      </w:r>
      <w:r w:rsidR="00605154" w:rsidRPr="00ED0DB7">
        <w:rPr>
          <w:rFonts w:hint="eastAsia"/>
        </w:rPr>
        <w:t>时隙。</w:t>
      </w:r>
      <w:r w:rsidR="00605154" w:rsidRPr="00ED0DB7">
        <w:rPr>
          <w:rFonts w:hint="eastAsia"/>
        </w:rPr>
        <w:sym w:font="Wingdings" w:char="F083"/>
      </w:r>
      <w:r w:rsidR="00605154" w:rsidRPr="00ED0DB7">
        <w:rPr>
          <w:rFonts w:hint="eastAsia"/>
        </w:rPr>
        <w:t>时隙</w:t>
      </w:r>
      <w:r w:rsidR="00605154" w:rsidRPr="00ED0DB7">
        <w:rPr>
          <w:rFonts w:hint="eastAsia"/>
        </w:rPr>
        <w:t>1</w:t>
      </w:r>
      <w:r w:rsidR="00605154" w:rsidRPr="00ED0DB7">
        <w:rPr>
          <w:rFonts w:hint="eastAsia"/>
        </w:rPr>
        <w:t>：报文</w:t>
      </w:r>
      <w:r w:rsidR="00605154" w:rsidRPr="00ED0DB7">
        <w:rPr>
          <w:rFonts w:hint="eastAsia"/>
        </w:rPr>
        <w:t>C</w:t>
      </w:r>
      <w:r w:rsidR="00605154" w:rsidRPr="00ED0DB7">
        <w:rPr>
          <w:rFonts w:hint="eastAsia"/>
        </w:rPr>
        <w:t>→</w:t>
      </w:r>
      <w:r w:rsidR="00605154" w:rsidRPr="00ED0DB7">
        <w:rPr>
          <w:rFonts w:hint="eastAsia"/>
        </w:rPr>
        <w:t>D</w:t>
      </w:r>
      <w:r w:rsidR="00605154" w:rsidRPr="00ED0DB7">
        <w:rPr>
          <w:rFonts w:hint="eastAsia"/>
        </w:rPr>
        <w:t>；时隙</w:t>
      </w:r>
      <w:r w:rsidR="00605154" w:rsidRPr="00ED0DB7">
        <w:rPr>
          <w:rFonts w:hint="eastAsia"/>
        </w:rPr>
        <w:t>2</w:t>
      </w:r>
      <w:r w:rsidR="00605154" w:rsidRPr="00ED0DB7">
        <w:rPr>
          <w:rFonts w:hint="eastAsia"/>
        </w:rPr>
        <w:t>：</w:t>
      </w:r>
      <w:r w:rsidR="00605154" w:rsidRPr="00ED0DB7">
        <w:rPr>
          <w:rFonts w:hint="eastAsia"/>
        </w:rPr>
        <w:t>ACK D</w:t>
      </w:r>
      <w:r w:rsidR="00605154" w:rsidRPr="00ED0DB7">
        <w:rPr>
          <w:rFonts w:hint="eastAsia"/>
        </w:rPr>
        <w:t>→</w:t>
      </w:r>
      <w:r w:rsidR="00605154" w:rsidRPr="00ED0DB7">
        <w:rPr>
          <w:rFonts w:hint="eastAsia"/>
        </w:rPr>
        <w:t>C</w:t>
      </w:r>
      <w:r w:rsidR="00605154" w:rsidRPr="00ED0DB7">
        <w:rPr>
          <w:rFonts w:hint="eastAsia"/>
        </w:rPr>
        <w:t>，报文</w:t>
      </w:r>
      <w:r w:rsidR="00605154" w:rsidRPr="00ED0DB7">
        <w:rPr>
          <w:rFonts w:hint="eastAsia"/>
        </w:rPr>
        <w:t>A</w:t>
      </w:r>
      <w:r w:rsidR="00605154" w:rsidRPr="00ED0DB7">
        <w:rPr>
          <w:rFonts w:hint="eastAsia"/>
        </w:rPr>
        <w:t>→</w:t>
      </w:r>
      <w:r w:rsidR="00605154" w:rsidRPr="00ED0DB7">
        <w:rPr>
          <w:rFonts w:hint="eastAsia"/>
        </w:rPr>
        <w:t>B</w:t>
      </w:r>
      <w:r w:rsidR="00605154" w:rsidRPr="00ED0DB7">
        <w:rPr>
          <w:rFonts w:hint="eastAsia"/>
        </w:rPr>
        <w:t>，；时隙</w:t>
      </w:r>
      <w:r w:rsidR="00605154" w:rsidRPr="00ED0DB7">
        <w:rPr>
          <w:rFonts w:hint="eastAsia"/>
        </w:rPr>
        <w:t>3</w:t>
      </w:r>
      <w:r w:rsidR="00605154" w:rsidRPr="00ED0DB7">
        <w:rPr>
          <w:rFonts w:hint="eastAsia"/>
        </w:rPr>
        <w:t>：</w:t>
      </w:r>
      <w:r w:rsidR="00605154" w:rsidRPr="00ED0DB7">
        <w:rPr>
          <w:rFonts w:hint="eastAsia"/>
        </w:rPr>
        <w:t>ACK B</w:t>
      </w:r>
      <w:r w:rsidR="00605154" w:rsidRPr="00ED0DB7">
        <w:rPr>
          <w:rFonts w:hint="eastAsia"/>
        </w:rPr>
        <w:t>→</w:t>
      </w:r>
      <w:r w:rsidR="00605154" w:rsidRPr="00ED0DB7">
        <w:rPr>
          <w:rFonts w:hint="eastAsia"/>
        </w:rPr>
        <w:t>A</w:t>
      </w:r>
      <w:r w:rsidR="00605154" w:rsidRPr="00ED0DB7">
        <w:rPr>
          <w:rFonts w:hint="eastAsia"/>
        </w:rPr>
        <w:t>。得出</w:t>
      </w:r>
      <w:r w:rsidR="00605154" w:rsidRPr="00ED0DB7">
        <w:rPr>
          <w:rFonts w:hint="eastAsia"/>
        </w:rPr>
        <w:t xml:space="preserve"> 2</w:t>
      </w:r>
      <w:r w:rsidR="00605154" w:rsidRPr="00ED0DB7">
        <w:rPr>
          <w:rFonts w:hint="eastAsia"/>
        </w:rPr>
        <w:t>报文</w:t>
      </w:r>
      <w:r w:rsidR="00605154" w:rsidRPr="00ED0DB7">
        <w:rPr>
          <w:rFonts w:hint="eastAsia"/>
        </w:rPr>
        <w:t>/3</w:t>
      </w:r>
      <w:r w:rsidR="00605154" w:rsidRPr="00ED0DB7">
        <w:rPr>
          <w:rFonts w:hint="eastAsia"/>
        </w:rPr>
        <w:t>时隙。</w:t>
      </w:r>
    </w:p>
    <w:bookmarkEnd w:id="0"/>
    <w:p w14:paraId="37C4F1F6" w14:textId="14EF0675" w:rsidR="004C1D91" w:rsidRPr="00ED0DB7" w:rsidRDefault="004C1D91" w:rsidP="004C1D91">
      <w:pPr>
        <w:pStyle w:val="afff4"/>
        <w:ind w:left="629"/>
      </w:pPr>
      <w:r>
        <w:rPr>
          <w:rFonts w:hint="eastAsia"/>
        </w:rPr>
        <w:t>T8</w:t>
      </w:r>
      <w:r w:rsidRPr="00ED0DB7">
        <w:rPr>
          <w:rFonts w:hint="eastAsia"/>
        </w:rPr>
        <w:t>-</w:t>
      </w:r>
      <w:r>
        <w:rPr>
          <w:rFonts w:hint="eastAsia"/>
        </w:rPr>
        <w:t>03</w:t>
      </w:r>
      <w:r w:rsidRPr="00ED0DB7">
        <w:rPr>
          <w:rFonts w:hint="eastAsia"/>
        </w:rPr>
        <w:t xml:space="preserve"> </w:t>
      </w:r>
      <w:r w:rsidRPr="00ED0DB7">
        <w:rPr>
          <w:rFonts w:hint="eastAsia"/>
        </w:rPr>
        <w:tab/>
      </w:r>
      <w:r w:rsidRPr="00ED0DB7">
        <w:rPr>
          <w:rFonts w:hint="eastAsia"/>
        </w:rPr>
        <w:t>总共的时间</w:t>
      </w:r>
      <w:r w:rsidRPr="00ED0DB7">
        <w:rPr>
          <w:rFonts w:hint="eastAsia"/>
        </w:rPr>
        <w:t xml:space="preserve"> =  974.2 </w:t>
      </w:r>
      <w:r w:rsidRPr="00ED0DB7">
        <w:sym w:font="Symbol" w:char="F06D"/>
      </w:r>
      <w:r w:rsidRPr="00ED0DB7">
        <w:t>s</w:t>
      </w:r>
      <w:r w:rsidRPr="00ED0DB7">
        <w:rPr>
          <w:rFonts w:hint="eastAsia"/>
        </w:rPr>
        <w:t>。</w:t>
      </w:r>
    </w:p>
    <w:p w14:paraId="1BB5F615" w14:textId="77777777" w:rsidR="00605154" w:rsidRDefault="00605154" w:rsidP="00801790"/>
    <w:p w14:paraId="50B0C6BE" w14:textId="025C26C2" w:rsidR="00615BBE" w:rsidRPr="00ED0DB7" w:rsidRDefault="00615BBE" w:rsidP="00615BBE">
      <w:pPr>
        <w:pStyle w:val="A40"/>
      </w:pPr>
      <w:r w:rsidRPr="00ED0DB7">
        <w:rPr>
          <w:rFonts w:hint="eastAsia"/>
        </w:rPr>
        <w:t>第</w:t>
      </w:r>
      <w:r>
        <w:t>9</w:t>
      </w:r>
      <w:r w:rsidRPr="00ED0DB7">
        <w:rPr>
          <w:rFonts w:hint="eastAsia"/>
        </w:rPr>
        <w:t>章</w:t>
      </w:r>
    </w:p>
    <w:p w14:paraId="17078774" w14:textId="23D71E4A" w:rsidR="00A617F6" w:rsidRDefault="00615BBE" w:rsidP="00615BBE">
      <w:pPr>
        <w:pStyle w:val="19"/>
        <w:ind w:left="978" w:hanging="978"/>
      </w:pPr>
      <w:r w:rsidRPr="000A0633">
        <w:t>T</w:t>
      </w:r>
      <w:r w:rsidRPr="000A0633" w:rsidDel="008A3ACF">
        <w:t xml:space="preserve"> </w:t>
      </w:r>
      <w:r>
        <w:t>9</w:t>
      </w:r>
      <w:r w:rsidRPr="000A0633">
        <w:t xml:space="preserve">-01 </w:t>
      </w:r>
      <w:r>
        <w:rPr>
          <w:rFonts w:hint="eastAsia"/>
        </w:rPr>
        <w:t xml:space="preserve">  </w:t>
      </w:r>
      <w:r w:rsidR="00D73457" w:rsidRPr="00D73457">
        <w:rPr>
          <w:rFonts w:hint="eastAsia"/>
        </w:rPr>
        <w:t>SDN</w:t>
      </w:r>
      <w:r w:rsidR="00D73457" w:rsidRPr="00D73457">
        <w:rPr>
          <w:rFonts w:hint="eastAsia"/>
        </w:rPr>
        <w:t>的故障处理主要分为故障检测和故障恢复两个阶段。</w:t>
      </w:r>
      <w:r w:rsidR="00D73457">
        <w:rPr>
          <w:rFonts w:hint="eastAsia"/>
        </w:rPr>
        <w:t>在故障检测阶段，</w:t>
      </w:r>
      <w:r w:rsidR="00D73457">
        <w:rPr>
          <w:rFonts w:hint="eastAsia"/>
        </w:rPr>
        <w:t>SDN</w:t>
      </w:r>
      <w:r w:rsidR="00D73457">
        <w:rPr>
          <w:rFonts w:hint="eastAsia"/>
        </w:rPr>
        <w:t>控制器</w:t>
      </w:r>
      <w:r w:rsidR="00A617F6">
        <w:rPr>
          <w:rFonts w:hint="eastAsia"/>
        </w:rPr>
        <w:t>既</w:t>
      </w:r>
      <w:r w:rsidR="00D73457">
        <w:rPr>
          <w:rFonts w:hint="eastAsia"/>
        </w:rPr>
        <w:t>可以</w:t>
      </w:r>
      <w:r w:rsidR="00A617F6">
        <w:rPr>
          <w:rFonts w:hint="eastAsia"/>
        </w:rPr>
        <w:t>通过</w:t>
      </w:r>
      <w:r w:rsidR="00D73457">
        <w:rPr>
          <w:rFonts w:hint="eastAsia"/>
        </w:rPr>
        <w:t>主动</w:t>
      </w:r>
      <w:r w:rsidR="00A617F6">
        <w:rPr>
          <w:rFonts w:hint="eastAsia"/>
        </w:rPr>
        <w:t>发送探测报文，又可以通过接收交换机上报的状态信息来获取链路的故障信息。在故障恢复阶段，</w:t>
      </w:r>
      <w:r w:rsidR="00A617F6">
        <w:rPr>
          <w:rFonts w:hint="eastAsia"/>
        </w:rPr>
        <w:t>SDN</w:t>
      </w:r>
      <w:r w:rsidR="00A617F6">
        <w:rPr>
          <w:rFonts w:hint="eastAsia"/>
        </w:rPr>
        <w:t>控制器会根据链路故障信息更新</w:t>
      </w:r>
      <w:r w:rsidR="00A617F6" w:rsidRPr="00A617F6">
        <w:rPr>
          <w:rFonts w:hint="eastAsia"/>
        </w:rPr>
        <w:t>全局网络拓扑</w:t>
      </w:r>
      <w:r w:rsidR="00A617F6">
        <w:rPr>
          <w:rFonts w:hint="eastAsia"/>
        </w:rPr>
        <w:t>，</w:t>
      </w:r>
      <w:r w:rsidR="00CF7BBA">
        <w:rPr>
          <w:rFonts w:hint="eastAsia"/>
        </w:rPr>
        <w:t>随后，路由选择应用程序</w:t>
      </w:r>
      <w:r w:rsidR="00A617F6" w:rsidRPr="00A617F6">
        <w:rPr>
          <w:rFonts w:hint="eastAsia"/>
        </w:rPr>
        <w:t>基于更新后的</w:t>
      </w:r>
      <w:r w:rsidR="00A617F6">
        <w:rPr>
          <w:rFonts w:hint="eastAsia"/>
        </w:rPr>
        <w:t>信息</w:t>
      </w:r>
      <w:r w:rsidR="00CF7BBA">
        <w:rPr>
          <w:rFonts w:hint="eastAsia"/>
        </w:rPr>
        <w:t>为受影响</w:t>
      </w:r>
      <w:r w:rsidR="00A617F6" w:rsidRPr="00A617F6">
        <w:rPr>
          <w:rFonts w:hint="eastAsia"/>
        </w:rPr>
        <w:t>流计算新的路径</w:t>
      </w:r>
      <w:r w:rsidR="00A617F6">
        <w:rPr>
          <w:rFonts w:hint="eastAsia"/>
        </w:rPr>
        <w:t>。随后</w:t>
      </w:r>
      <w:r w:rsidR="00A617F6">
        <w:rPr>
          <w:rFonts w:hint="eastAsia"/>
        </w:rPr>
        <w:t>SDN</w:t>
      </w:r>
      <w:r w:rsidR="00A617F6">
        <w:rPr>
          <w:rFonts w:hint="eastAsia"/>
        </w:rPr>
        <w:t>控制器</w:t>
      </w:r>
      <w:r w:rsidR="00A617F6">
        <w:rPr>
          <w:rStyle w:val="qk-md-text"/>
        </w:rPr>
        <w:t>生成新的流表</w:t>
      </w:r>
      <w:r w:rsidR="00CF7BBA">
        <w:rPr>
          <w:rStyle w:val="qk-md-text"/>
          <w:rFonts w:hint="eastAsia"/>
        </w:rPr>
        <w:t>项</w:t>
      </w:r>
      <w:bookmarkStart w:id="32" w:name="_GoBack"/>
      <w:bookmarkEnd w:id="32"/>
      <w:r w:rsidR="00A617F6">
        <w:rPr>
          <w:rStyle w:val="qk-md-text"/>
        </w:rPr>
        <w:t>，并通过</w:t>
      </w:r>
      <w:r w:rsidR="00A617F6">
        <w:rPr>
          <w:rStyle w:val="qk-md-text"/>
        </w:rPr>
        <w:t>OpenFlow</w:t>
      </w:r>
      <w:r w:rsidR="00A617F6">
        <w:rPr>
          <w:rStyle w:val="qk-md-text"/>
        </w:rPr>
        <w:t>协议将其下发给受影响的交换机。</w:t>
      </w:r>
      <w:r w:rsidR="00A617F6">
        <w:rPr>
          <w:rStyle w:val="qk-md-text"/>
          <w:rFonts w:hint="eastAsia"/>
        </w:rPr>
        <w:t>交换机更新</w:t>
      </w:r>
      <w:r w:rsidR="00A617F6" w:rsidRPr="00A617F6">
        <w:rPr>
          <w:rStyle w:val="qk-md-text"/>
          <w:rFonts w:hint="eastAsia"/>
        </w:rPr>
        <w:t>流表后，将</w:t>
      </w:r>
      <w:r w:rsidR="00A617F6">
        <w:rPr>
          <w:rStyle w:val="qk-md-text"/>
          <w:rFonts w:hint="eastAsia"/>
        </w:rPr>
        <w:t>分组</w:t>
      </w:r>
      <w:r w:rsidR="00A617F6" w:rsidRPr="00A617F6">
        <w:rPr>
          <w:rStyle w:val="qk-md-text"/>
          <w:rFonts w:hint="eastAsia"/>
        </w:rPr>
        <w:t>重路由到新的路径上，从而实现</w:t>
      </w:r>
      <w:r w:rsidR="00A617F6">
        <w:rPr>
          <w:rStyle w:val="qk-md-text"/>
          <w:rFonts w:hint="eastAsia"/>
        </w:rPr>
        <w:t>故障快速</w:t>
      </w:r>
      <w:r w:rsidR="00A617F6" w:rsidRPr="00A617F6">
        <w:rPr>
          <w:rStyle w:val="qk-md-text"/>
          <w:rFonts w:hint="eastAsia"/>
        </w:rPr>
        <w:t>恢复</w:t>
      </w:r>
      <w:r w:rsidR="00A617F6">
        <w:rPr>
          <w:rStyle w:val="qk-md-text"/>
          <w:rFonts w:hint="eastAsia"/>
        </w:rPr>
        <w:t>。</w:t>
      </w:r>
    </w:p>
    <w:p w14:paraId="410EEFFC" w14:textId="6D03819D" w:rsidR="00615BBE" w:rsidRDefault="00615BBE" w:rsidP="00615BBE">
      <w:pPr>
        <w:pStyle w:val="19"/>
        <w:ind w:left="978" w:hanging="978"/>
      </w:pPr>
    </w:p>
    <w:p w14:paraId="1BB95795" w14:textId="408776C5" w:rsidR="00985784" w:rsidRDefault="00985784" w:rsidP="00ED4751">
      <w:pPr>
        <w:pStyle w:val="19"/>
        <w:ind w:left="978" w:hanging="978"/>
      </w:pPr>
      <w:r w:rsidRPr="000A0633">
        <w:lastRenderedPageBreak/>
        <w:t>T</w:t>
      </w:r>
      <w:r w:rsidRPr="000A0633" w:rsidDel="008A3ACF">
        <w:t xml:space="preserve"> </w:t>
      </w:r>
      <w:r>
        <w:t>9</w:t>
      </w:r>
      <w:r w:rsidRPr="000A0633">
        <w:t>-0</w:t>
      </w:r>
      <w:r w:rsidR="00D73457">
        <w:t>2</w:t>
      </w:r>
      <w:r w:rsidRPr="000A0633">
        <w:t xml:space="preserve"> </w:t>
      </w:r>
      <w:r>
        <w:rPr>
          <w:rFonts w:hint="eastAsia"/>
        </w:rPr>
        <w:t xml:space="preserve">  </w:t>
      </w:r>
      <w:r w:rsidR="00ED4751">
        <w:rPr>
          <w:rFonts w:hint="eastAsia"/>
        </w:rPr>
        <w:t>当一个分组进入</w:t>
      </w:r>
      <w:r w:rsidR="00ED4751">
        <w:rPr>
          <w:rFonts w:hint="eastAsia"/>
        </w:rPr>
        <w:t>OpenFlow</w:t>
      </w:r>
      <w:r w:rsidR="00ED4751">
        <w:rPr>
          <w:rFonts w:hint="eastAsia"/>
        </w:rPr>
        <w:t>交换机后，其处理过程遵循流水线（</w:t>
      </w:r>
      <w:r w:rsidR="00ED4751">
        <w:rPr>
          <w:rFonts w:hint="eastAsia"/>
        </w:rPr>
        <w:t>Pipeline</w:t>
      </w:r>
      <w:r w:rsidR="00ED4751">
        <w:rPr>
          <w:rFonts w:hint="eastAsia"/>
        </w:rPr>
        <w:t>）机制，具体步骤如下：（</w:t>
      </w:r>
      <w:r w:rsidR="00ED4751">
        <w:rPr>
          <w:rFonts w:hint="eastAsia"/>
        </w:rPr>
        <w:t>1</w:t>
      </w:r>
      <w:r w:rsidR="00ED4751">
        <w:rPr>
          <w:rFonts w:hint="eastAsia"/>
        </w:rPr>
        <w:t>）接收与解析：交换机从入端口接收分组，并解析其首部字段（如</w:t>
      </w:r>
      <w:r w:rsidR="00ED4751">
        <w:rPr>
          <w:rFonts w:hint="eastAsia"/>
        </w:rPr>
        <w:t>MAC</w:t>
      </w:r>
      <w:r w:rsidR="00ED4751">
        <w:rPr>
          <w:rFonts w:hint="eastAsia"/>
        </w:rPr>
        <w:t>地址、</w:t>
      </w:r>
      <w:r w:rsidR="00ED4751">
        <w:rPr>
          <w:rFonts w:hint="eastAsia"/>
        </w:rPr>
        <w:t>IP</w:t>
      </w:r>
      <w:r w:rsidR="00ED4751">
        <w:rPr>
          <w:rFonts w:hint="eastAsia"/>
        </w:rPr>
        <w:t>地址、端口号等）；（</w:t>
      </w:r>
      <w:r w:rsidR="00ED4751">
        <w:rPr>
          <w:rFonts w:hint="eastAsia"/>
        </w:rPr>
        <w:t>2</w:t>
      </w:r>
      <w:r w:rsidR="00ED4751">
        <w:rPr>
          <w:rFonts w:hint="eastAsia"/>
        </w:rPr>
        <w:t>）流表匹配：分组从编号最小的流表（通常是</w:t>
      </w:r>
      <w:r w:rsidR="00ED4751">
        <w:rPr>
          <w:rFonts w:hint="eastAsia"/>
        </w:rPr>
        <w:t>Table 0</w:t>
      </w:r>
      <w:r w:rsidR="00ED4751">
        <w:rPr>
          <w:rFonts w:hint="eastAsia"/>
        </w:rPr>
        <w:t>）开始，按照优先级逐一匹配流表项。如果匹配成功，则更新动作集（</w:t>
      </w:r>
      <w:r w:rsidR="00ED4751">
        <w:rPr>
          <w:rFonts w:hint="eastAsia"/>
        </w:rPr>
        <w:t>Action Set</w:t>
      </w:r>
      <w:r w:rsidR="00ED4751">
        <w:rPr>
          <w:rFonts w:hint="eastAsia"/>
        </w:rPr>
        <w:t>），并可根据指令跳转到下一级流表继续匹配。如果所有流表都匹配失败，则触发“</w:t>
      </w:r>
      <w:r w:rsidR="00ED4751">
        <w:rPr>
          <w:rFonts w:hint="eastAsia"/>
        </w:rPr>
        <w:t>Table-Miss</w:t>
      </w:r>
      <w:r w:rsidR="00ED4751">
        <w:rPr>
          <w:rFonts w:hint="eastAsia"/>
        </w:rPr>
        <w:t>”（流表未命中）；（</w:t>
      </w:r>
      <w:r w:rsidR="00ED4751">
        <w:rPr>
          <w:rFonts w:hint="eastAsia"/>
        </w:rPr>
        <w:t>3</w:t>
      </w:r>
      <w:r w:rsidR="00ED4751">
        <w:rPr>
          <w:rFonts w:hint="eastAsia"/>
        </w:rPr>
        <w:t>）执行动作：在流水线处理结束时，交换机会统一执行动作集中定义的操作（如转发到指定端口、丢弃、修改首部或上报控制器等）。</w:t>
      </w:r>
    </w:p>
    <w:p w14:paraId="27E44008" w14:textId="6697404F" w:rsidR="00ED4751" w:rsidRDefault="00ED4751" w:rsidP="00ED4751">
      <w:pPr>
        <w:pStyle w:val="19"/>
        <w:ind w:left="978" w:hanging="978"/>
      </w:pPr>
    </w:p>
    <w:p w14:paraId="094C88A8" w14:textId="05DED830" w:rsidR="00ED4751" w:rsidRDefault="00ED4751" w:rsidP="00704F93">
      <w:pPr>
        <w:pStyle w:val="19"/>
        <w:ind w:leftChars="400" w:left="839" w:firstLineChars="0" w:firstLine="0"/>
      </w:pPr>
      <w:r>
        <w:rPr>
          <w:rFonts w:hint="eastAsia"/>
        </w:rPr>
        <w:t>如果分组在交换机中找不到任何匹配的流表项（即发生</w:t>
      </w:r>
      <w:r>
        <w:rPr>
          <w:rFonts w:hint="eastAsia"/>
        </w:rPr>
        <w:t>Table-Miss</w:t>
      </w:r>
      <w:r>
        <w:rPr>
          <w:rFonts w:hint="eastAsia"/>
        </w:rPr>
        <w:t>），交换机会根据预先配置的</w:t>
      </w:r>
      <w:r>
        <w:rPr>
          <w:rFonts w:hint="eastAsia"/>
        </w:rPr>
        <w:t>Table-Miss</w:t>
      </w:r>
      <w:r>
        <w:rPr>
          <w:rFonts w:hint="eastAsia"/>
        </w:rPr>
        <w:t>表项（通常优先级为</w:t>
      </w:r>
      <w:r>
        <w:rPr>
          <w:rFonts w:hint="eastAsia"/>
        </w:rPr>
        <w:t>0</w:t>
      </w:r>
      <w:r>
        <w:rPr>
          <w:rFonts w:hint="eastAsia"/>
        </w:rPr>
        <w:t>，匹配所有报文）来决定如何处理。最常见的情况是触发</w:t>
      </w:r>
      <w:r>
        <w:rPr>
          <w:rFonts w:hint="eastAsia"/>
        </w:rPr>
        <w:t>Packet-In</w:t>
      </w:r>
      <w:r>
        <w:rPr>
          <w:rFonts w:hint="eastAsia"/>
        </w:rPr>
        <w:t>机制将该分组发送给</w:t>
      </w:r>
      <w:r>
        <w:rPr>
          <w:rFonts w:hint="eastAsia"/>
        </w:rPr>
        <w:t>SDN</w:t>
      </w:r>
      <w:r>
        <w:rPr>
          <w:rFonts w:hint="eastAsia"/>
        </w:rPr>
        <w:t>控制器，询问该如何处理分组。控制器解析</w:t>
      </w:r>
      <w:r w:rsidR="00704F93">
        <w:rPr>
          <w:rFonts w:hint="eastAsia"/>
        </w:rPr>
        <w:t>该分组</w:t>
      </w:r>
      <w:r>
        <w:rPr>
          <w:rFonts w:hint="eastAsia"/>
        </w:rPr>
        <w:t>后，计算出处理策略</w:t>
      </w:r>
      <w:r w:rsidR="00704F93">
        <w:rPr>
          <w:rFonts w:hint="eastAsia"/>
        </w:rPr>
        <w:t>，</w:t>
      </w:r>
      <w:r>
        <w:rPr>
          <w:rFonts w:hint="eastAsia"/>
        </w:rPr>
        <w:t>随后通过</w:t>
      </w:r>
      <w:r>
        <w:rPr>
          <w:rFonts w:hint="eastAsia"/>
        </w:rPr>
        <w:t>Flow-Mod</w:t>
      </w:r>
      <w:r>
        <w:rPr>
          <w:rFonts w:hint="eastAsia"/>
        </w:rPr>
        <w:t>消息向交换机下发一条新的流表项，并通过</w:t>
      </w:r>
      <w:r w:rsidR="00704F93">
        <w:rPr>
          <w:rFonts w:hint="eastAsia"/>
        </w:rPr>
        <w:t>Packet-Out</w:t>
      </w:r>
      <w:r>
        <w:rPr>
          <w:rFonts w:hint="eastAsia"/>
        </w:rPr>
        <w:t>消息指示交换机立即将</w:t>
      </w:r>
      <w:r w:rsidR="00704F93">
        <w:rPr>
          <w:rFonts w:hint="eastAsia"/>
        </w:rPr>
        <w:t>分组</w:t>
      </w:r>
      <w:r>
        <w:rPr>
          <w:rFonts w:hint="eastAsia"/>
        </w:rPr>
        <w:t>从指定端口转发出去。</w:t>
      </w:r>
      <w:r w:rsidR="00704F93">
        <w:rPr>
          <w:rFonts w:hint="eastAsia"/>
        </w:rPr>
        <w:t>随后，</w:t>
      </w:r>
      <w:r>
        <w:rPr>
          <w:rFonts w:hint="eastAsia"/>
        </w:rPr>
        <w:t>与该</w:t>
      </w:r>
      <w:r w:rsidR="00704F93">
        <w:rPr>
          <w:rFonts w:hint="eastAsia"/>
        </w:rPr>
        <w:t>分组</w:t>
      </w:r>
      <w:r>
        <w:rPr>
          <w:rFonts w:hint="eastAsia"/>
        </w:rPr>
        <w:t>属于同一条“流”的后续</w:t>
      </w:r>
      <w:r w:rsidR="00704F93">
        <w:rPr>
          <w:rFonts w:hint="eastAsia"/>
        </w:rPr>
        <w:t>分组</w:t>
      </w:r>
      <w:r>
        <w:rPr>
          <w:rFonts w:hint="eastAsia"/>
        </w:rPr>
        <w:t>到达交换机时，将直接命中刚刚下发的流表项，</w:t>
      </w:r>
      <w:r w:rsidR="00704F93">
        <w:rPr>
          <w:rFonts w:hint="eastAsia"/>
        </w:rPr>
        <w:t>从而</w:t>
      </w:r>
      <w:r w:rsidR="00704F93">
        <w:rPr>
          <w:rFonts w:hint="eastAsia"/>
        </w:rPr>
        <w:t>无需再次</w:t>
      </w:r>
      <w:r w:rsidR="00704F93">
        <w:rPr>
          <w:rFonts w:hint="eastAsia"/>
        </w:rPr>
        <w:t>上报</w:t>
      </w:r>
      <w:r w:rsidR="00704F93">
        <w:rPr>
          <w:rFonts w:hint="eastAsia"/>
        </w:rPr>
        <w:t>控制器</w:t>
      </w:r>
      <w:r w:rsidR="00704F93">
        <w:rPr>
          <w:rFonts w:hint="eastAsia"/>
        </w:rPr>
        <w:t>即可快速转发</w:t>
      </w:r>
      <w:r>
        <w:rPr>
          <w:rFonts w:hint="eastAsia"/>
        </w:rPr>
        <w:t>。</w:t>
      </w:r>
    </w:p>
    <w:p w14:paraId="511855DF" w14:textId="77188C53" w:rsidR="00704F93" w:rsidRPr="00704F93" w:rsidRDefault="00704F93" w:rsidP="00704F93">
      <w:pPr>
        <w:pStyle w:val="19"/>
        <w:ind w:leftChars="400" w:left="839" w:firstLineChars="0" w:firstLine="0"/>
        <w:rPr>
          <w:rFonts w:hint="eastAsia"/>
        </w:rPr>
      </w:pPr>
      <w:r>
        <w:rPr>
          <w:rFonts w:hint="eastAsia"/>
        </w:rPr>
        <w:t>由于首个</w:t>
      </w:r>
      <w:r>
        <w:rPr>
          <w:rFonts w:hint="eastAsia"/>
        </w:rPr>
        <w:t>分组会</w:t>
      </w:r>
      <w:r>
        <w:rPr>
          <w:rFonts w:hint="eastAsia"/>
        </w:rPr>
        <w:t>经历“交换机</w:t>
      </w:r>
      <w:r>
        <w:rPr>
          <w:rFonts w:hint="eastAsia"/>
        </w:rPr>
        <w:t>上报</w:t>
      </w:r>
      <w:r>
        <w:rPr>
          <w:rFonts w:hint="eastAsia"/>
        </w:rPr>
        <w:t>-</w:t>
      </w:r>
      <w:r>
        <w:t>-</w:t>
      </w:r>
      <w:r>
        <w:rPr>
          <w:rFonts w:hint="eastAsia"/>
        </w:rPr>
        <w:t>控制器计算</w:t>
      </w:r>
      <w:r>
        <w:t>--</w:t>
      </w:r>
      <w:r>
        <w:rPr>
          <w:rFonts w:hint="eastAsia"/>
        </w:rPr>
        <w:t>下发流表</w:t>
      </w:r>
      <w:r>
        <w:rPr>
          <w:rFonts w:hint="eastAsia"/>
        </w:rPr>
        <w:t>项</w:t>
      </w:r>
      <w:r>
        <w:rPr>
          <w:rFonts w:hint="eastAsia"/>
        </w:rPr>
        <w:t>-</w:t>
      </w:r>
      <w:r>
        <w:t>-</w:t>
      </w:r>
      <w:r>
        <w:rPr>
          <w:rFonts w:hint="eastAsia"/>
        </w:rPr>
        <w:t>交换机转发”的交互过程，会产生额外的处理时延。</w:t>
      </w:r>
      <w:r>
        <w:rPr>
          <w:rFonts w:hint="eastAsia"/>
        </w:rPr>
        <w:t>并且，</w:t>
      </w:r>
      <w:r>
        <w:rPr>
          <w:rFonts w:hint="eastAsia"/>
        </w:rPr>
        <w:t>如果网络中存在大量突发流量或新流，频繁的</w:t>
      </w:r>
      <w:r>
        <w:rPr>
          <w:rFonts w:hint="eastAsia"/>
        </w:rPr>
        <w:t>Packet-In</w:t>
      </w:r>
      <w:r>
        <w:rPr>
          <w:rFonts w:hint="eastAsia"/>
        </w:rPr>
        <w:t>和</w:t>
      </w:r>
      <w:r>
        <w:rPr>
          <w:rFonts w:hint="eastAsia"/>
        </w:rPr>
        <w:t>Flow-Mod</w:t>
      </w:r>
      <w:r>
        <w:rPr>
          <w:rFonts w:hint="eastAsia"/>
        </w:rPr>
        <w:t>消息交互会给控制器带来巨大的计算压力，同时导致南向接口通信开销激增，甚至可能成为网络性能的瓶颈。为了缓解上述问题，</w:t>
      </w:r>
      <w:r>
        <w:rPr>
          <w:rFonts w:hint="eastAsia"/>
        </w:rPr>
        <w:t>OpenFlow</w:t>
      </w:r>
      <w:r>
        <w:rPr>
          <w:rFonts w:hint="eastAsia"/>
        </w:rPr>
        <w:t>可以采用主动下发（</w:t>
      </w:r>
      <w:r>
        <w:rPr>
          <w:rFonts w:hint="eastAsia"/>
        </w:rPr>
        <w:t>Proactive</w:t>
      </w:r>
      <w:r>
        <w:rPr>
          <w:rFonts w:hint="eastAsia"/>
        </w:rPr>
        <w:t>）流表</w:t>
      </w:r>
      <w:r>
        <w:rPr>
          <w:rFonts w:hint="eastAsia"/>
        </w:rPr>
        <w:t>项等方式来优化性能。</w:t>
      </w:r>
    </w:p>
    <w:p w14:paraId="58235BB0" w14:textId="77777777" w:rsidR="00ED4751" w:rsidRDefault="00ED4751" w:rsidP="00ED4751">
      <w:pPr>
        <w:pStyle w:val="19"/>
        <w:ind w:left="978" w:hanging="978"/>
      </w:pPr>
    </w:p>
    <w:p w14:paraId="34E9FB53" w14:textId="77777777" w:rsidR="00F413F5" w:rsidRDefault="00985784" w:rsidP="00985784">
      <w:pPr>
        <w:pStyle w:val="19"/>
        <w:ind w:left="978" w:hanging="978"/>
      </w:pPr>
      <w:r w:rsidRPr="000A0633">
        <w:t>T</w:t>
      </w:r>
      <w:r w:rsidRPr="000A0633" w:rsidDel="008A3ACF">
        <w:t xml:space="preserve"> </w:t>
      </w:r>
      <w:r>
        <w:t>9</w:t>
      </w:r>
      <w:r w:rsidRPr="000A0633">
        <w:t>-0</w:t>
      </w:r>
      <w:r>
        <w:t>3</w:t>
      </w:r>
      <w:r w:rsidRPr="000A0633">
        <w:t xml:space="preserve"> </w:t>
      </w:r>
      <w:r>
        <w:rPr>
          <w:rFonts w:hint="eastAsia"/>
        </w:rPr>
        <w:t xml:space="preserve">  </w:t>
      </w:r>
    </w:p>
    <w:p w14:paraId="6608249D" w14:textId="60338E61" w:rsidR="003D29BE" w:rsidRDefault="003D29BE" w:rsidP="00985784">
      <w:pPr>
        <w:pStyle w:val="19"/>
        <w:ind w:left="978" w:hanging="978"/>
      </w:pPr>
      <w:r>
        <w:rPr>
          <w:rFonts w:hint="eastAsia"/>
        </w:rPr>
        <w:t>（</w:t>
      </w:r>
      <w:r>
        <w:rPr>
          <w:rFonts w:hint="eastAsia"/>
        </w:rPr>
        <w:t>1</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3D29BE" w14:paraId="7ECC66EC" w14:textId="77777777" w:rsidTr="003D29BE">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61719970" w14:textId="77777777" w:rsidR="003D29BE" w:rsidRDefault="003D29BE">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5E1847EF" w14:textId="77777777" w:rsidR="003D29BE" w:rsidRDefault="003D29BE">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648C8B64" w14:textId="77777777" w:rsidR="003D29BE" w:rsidRDefault="003D29BE">
            <w:pPr>
              <w:pStyle w:val="X"/>
            </w:pPr>
            <w:r>
              <w:rPr>
                <w:rFonts w:hint="eastAsia"/>
              </w:rPr>
              <w:t>指令</w:t>
            </w:r>
          </w:p>
        </w:tc>
      </w:tr>
      <w:tr w:rsidR="003D29BE" w14:paraId="01E8F6DE" w14:textId="77777777" w:rsidTr="003D29BE">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386932CC" w14:textId="2EECDE2E" w:rsidR="003D29BE" w:rsidRDefault="003D29BE" w:rsidP="003D29BE">
            <w:pPr>
              <w:pStyle w:val="af9"/>
              <w:rPr>
                <w:rFonts w:hint="eastAsia"/>
              </w:rPr>
            </w:pPr>
            <w:r>
              <w:rPr>
                <w:rFonts w:hint="eastAsia"/>
              </w:rPr>
              <w:t>入端口</w:t>
            </w:r>
            <w:r>
              <w:t xml:space="preserve"> =</w:t>
            </w:r>
            <w:r w:rsidR="00277015">
              <w:t xml:space="preserve"> </w:t>
            </w:r>
            <w:r>
              <w:t>4</w:t>
            </w:r>
            <w:r>
              <w:rPr>
                <w:rFonts w:hint="eastAsia"/>
              </w:rPr>
              <w:t>；</w:t>
            </w:r>
            <w:r>
              <w:t>IP</w:t>
            </w:r>
            <w:r>
              <w:rPr>
                <w:rFonts w:hint="eastAsia"/>
              </w:rPr>
              <w:t>源地址</w:t>
            </w:r>
            <w:r>
              <w:t xml:space="preserve"> = 10.0.2.3 || IP</w:t>
            </w:r>
            <w:r>
              <w:rPr>
                <w:rFonts w:hint="eastAsia"/>
              </w:rPr>
              <w:t>源地址</w:t>
            </w:r>
            <w:r>
              <w:t xml:space="preserve"> = 10.0.2.4</w:t>
            </w:r>
            <w:r>
              <w:rPr>
                <w:rFonts w:hint="eastAsia"/>
              </w:rPr>
              <w:t>；</w:t>
            </w:r>
            <w:r>
              <w:t>IP</w:t>
            </w:r>
            <w:r>
              <w:rPr>
                <w:rFonts w:hint="eastAsia"/>
              </w:rPr>
              <w:t>目的地址</w:t>
            </w:r>
            <w:r>
              <w:t xml:space="preserve"> = 10.0.1.1 || IP</w:t>
            </w:r>
            <w:r>
              <w:rPr>
                <w:rFonts w:hint="eastAsia"/>
              </w:rPr>
              <w:t>目的地址</w:t>
            </w:r>
            <w:r>
              <w:t xml:space="preserve"> = 10.0.1.2</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2F780726" w14:textId="44ADA38C" w:rsidR="003D29BE" w:rsidRDefault="003D29BE" w:rsidP="003D29BE">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4D9901DA" w14:textId="6250EEF3" w:rsidR="003D29BE" w:rsidRDefault="003D29BE" w:rsidP="003D29BE">
            <w:pPr>
              <w:pStyle w:val="af9"/>
              <w:jc w:val="center"/>
              <w:rPr>
                <w:rFonts w:hint="eastAsia"/>
              </w:rPr>
            </w:pPr>
            <w:r>
              <w:rPr>
                <w:rFonts w:hint="eastAsia"/>
              </w:rPr>
              <w:t>转发</w:t>
            </w:r>
            <w:r>
              <w:t xml:space="preserve">(3) </w:t>
            </w:r>
          </w:p>
        </w:tc>
      </w:tr>
    </w:tbl>
    <w:p w14:paraId="0D1BF2D6" w14:textId="00D1B347" w:rsidR="00985784" w:rsidRDefault="00985784" w:rsidP="00985784">
      <w:pPr>
        <w:pStyle w:val="19"/>
        <w:ind w:left="978" w:hanging="978"/>
      </w:pPr>
    </w:p>
    <w:p w14:paraId="07D763D1" w14:textId="37ED8FAE" w:rsidR="003D29BE" w:rsidRDefault="003D29BE" w:rsidP="00985784">
      <w:pPr>
        <w:pStyle w:val="19"/>
        <w:ind w:left="978" w:hanging="978"/>
      </w:pPr>
      <w:r>
        <w:rPr>
          <w:rFonts w:hint="eastAsia"/>
        </w:rPr>
        <w:t>（</w:t>
      </w:r>
      <w:r>
        <w:rPr>
          <w:rFonts w:hint="eastAsia"/>
        </w:rPr>
        <w:t>2</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3D29BE" w14:paraId="1C2F7574" w14:textId="77777777" w:rsidTr="00ED4751">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35FCAE78" w14:textId="77777777" w:rsidR="003D29BE" w:rsidRDefault="003D29BE" w:rsidP="00ED4751">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39BDF328" w14:textId="77777777" w:rsidR="003D29BE" w:rsidRDefault="003D29BE" w:rsidP="00ED4751">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47261CE6" w14:textId="77777777" w:rsidR="003D29BE" w:rsidRDefault="003D29BE" w:rsidP="00ED4751">
            <w:pPr>
              <w:pStyle w:val="X"/>
            </w:pPr>
            <w:r>
              <w:rPr>
                <w:rFonts w:hint="eastAsia"/>
              </w:rPr>
              <w:t>指令</w:t>
            </w:r>
          </w:p>
        </w:tc>
      </w:tr>
      <w:tr w:rsidR="003D29BE" w14:paraId="5714240A" w14:textId="77777777" w:rsidTr="00ED4751">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63B9AB12" w14:textId="56885BD4" w:rsidR="003D29BE" w:rsidRDefault="003D29BE" w:rsidP="003D29BE">
            <w:pPr>
              <w:pStyle w:val="af9"/>
              <w:rPr>
                <w:rFonts w:hint="eastAsia"/>
              </w:rPr>
            </w:pPr>
            <w:r>
              <w:rPr>
                <w:rFonts w:hint="eastAsia"/>
              </w:rPr>
              <w:t>入端口</w:t>
            </w:r>
            <w:r>
              <w:t xml:space="preserve"> =</w:t>
            </w:r>
            <w:r w:rsidR="00277015">
              <w:t xml:space="preserve"> </w:t>
            </w:r>
            <w:r>
              <w:t>3</w:t>
            </w:r>
            <w:r>
              <w:rPr>
                <w:rFonts w:hint="eastAsia"/>
              </w:rPr>
              <w:t>；</w:t>
            </w:r>
            <w:r>
              <w:t>IP</w:t>
            </w:r>
            <w:r>
              <w:rPr>
                <w:rFonts w:hint="eastAsia"/>
              </w:rPr>
              <w:t>源地址</w:t>
            </w:r>
            <w:r>
              <w:t xml:space="preserve"> = 10.0.1.1 || IP</w:t>
            </w:r>
            <w:r>
              <w:rPr>
                <w:rFonts w:hint="eastAsia"/>
              </w:rPr>
              <w:t>源地址</w:t>
            </w:r>
            <w:r>
              <w:t xml:space="preserve"> = 10.0.1.2</w:t>
            </w:r>
            <w:r>
              <w:rPr>
                <w:rFonts w:hint="eastAsia"/>
              </w:rPr>
              <w:t>；</w:t>
            </w:r>
            <w:r>
              <w:t>IP</w:t>
            </w:r>
            <w:r>
              <w:rPr>
                <w:rFonts w:hint="eastAsia"/>
              </w:rPr>
              <w:t>目的地址</w:t>
            </w:r>
            <w:r>
              <w:t xml:space="preserve"> = 10.0.2.3 || IP</w:t>
            </w:r>
            <w:r>
              <w:rPr>
                <w:rFonts w:hint="eastAsia"/>
              </w:rPr>
              <w:t>目的地址</w:t>
            </w:r>
            <w:r>
              <w:t xml:space="preserve"> = 10.0.2.4</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64E4B9C3" w14:textId="77777777" w:rsidR="003D29BE" w:rsidRDefault="003D29BE" w:rsidP="00ED4751">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35B76115" w14:textId="4CA724EE" w:rsidR="003D29BE" w:rsidRDefault="003D29BE" w:rsidP="003D29BE">
            <w:pPr>
              <w:pStyle w:val="af9"/>
              <w:jc w:val="center"/>
              <w:rPr>
                <w:rFonts w:hint="eastAsia"/>
              </w:rPr>
            </w:pPr>
            <w:r>
              <w:rPr>
                <w:rFonts w:hint="eastAsia"/>
              </w:rPr>
              <w:t>转发</w:t>
            </w:r>
            <w:r>
              <w:t xml:space="preserve">(4) </w:t>
            </w:r>
          </w:p>
        </w:tc>
      </w:tr>
    </w:tbl>
    <w:p w14:paraId="2FADCB4C" w14:textId="77777777" w:rsidR="003D29BE" w:rsidRDefault="003D29BE" w:rsidP="00985784">
      <w:pPr>
        <w:pStyle w:val="19"/>
        <w:ind w:left="978" w:hanging="978"/>
        <w:rPr>
          <w:rFonts w:hint="eastAsia"/>
        </w:rPr>
      </w:pPr>
    </w:p>
    <w:p w14:paraId="48A14D92" w14:textId="24622BE5" w:rsidR="003D29BE" w:rsidRDefault="003D29BE" w:rsidP="003D29BE">
      <w:pPr>
        <w:pStyle w:val="19"/>
        <w:ind w:left="978" w:hanging="978"/>
      </w:pPr>
      <w:r>
        <w:rPr>
          <w:rFonts w:hint="eastAsia"/>
        </w:rPr>
        <w:t>（</w:t>
      </w:r>
      <w:r>
        <w:t>3</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3D29BE" w14:paraId="45439486" w14:textId="77777777" w:rsidTr="00ED4751">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6F29B8F8" w14:textId="77777777" w:rsidR="003D29BE" w:rsidRDefault="003D29BE" w:rsidP="00ED4751">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2EAA079E" w14:textId="77777777" w:rsidR="003D29BE" w:rsidRDefault="003D29BE" w:rsidP="00ED4751">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4BF30640" w14:textId="77777777" w:rsidR="003D29BE" w:rsidRDefault="003D29BE" w:rsidP="00ED4751">
            <w:pPr>
              <w:pStyle w:val="X"/>
            </w:pPr>
            <w:r>
              <w:rPr>
                <w:rFonts w:hint="eastAsia"/>
              </w:rPr>
              <w:t>指令</w:t>
            </w:r>
          </w:p>
        </w:tc>
      </w:tr>
      <w:tr w:rsidR="003D29BE" w14:paraId="5154D272" w14:textId="77777777" w:rsidTr="00ED4751">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01F29E84" w14:textId="50B69A9A" w:rsidR="003D29BE" w:rsidRDefault="003D29BE" w:rsidP="00277015">
            <w:pPr>
              <w:pStyle w:val="af9"/>
            </w:pPr>
            <w:r>
              <w:rPr>
                <w:rFonts w:hint="eastAsia"/>
              </w:rPr>
              <w:t>入端口</w:t>
            </w:r>
            <w:r>
              <w:t xml:space="preserve"> =</w:t>
            </w:r>
            <w:r w:rsidR="00277015">
              <w:t xml:space="preserve"> </w:t>
            </w:r>
            <w:r>
              <w:t>3</w:t>
            </w:r>
            <w:r w:rsidR="00277015">
              <w:t xml:space="preserve"> || 4</w:t>
            </w:r>
            <w:r>
              <w:rPr>
                <w:rFonts w:hint="eastAsia"/>
              </w:rPr>
              <w:t>；</w:t>
            </w:r>
            <w:r>
              <w:t>IP</w:t>
            </w:r>
            <w:r>
              <w:rPr>
                <w:rFonts w:hint="eastAsia"/>
              </w:rPr>
              <w:t>目的地址</w:t>
            </w:r>
            <w:r>
              <w:t xml:space="preserve"> = 10.0.</w:t>
            </w:r>
            <w:r w:rsidR="00277015">
              <w:t>3</w:t>
            </w:r>
            <w:r>
              <w:t>.</w:t>
            </w:r>
            <w:r w:rsidR="00277015">
              <w:t>5</w:t>
            </w:r>
          </w:p>
          <w:p w14:paraId="4CA5B943" w14:textId="7BFB6185" w:rsidR="00277015" w:rsidRPr="00277015" w:rsidRDefault="00277015" w:rsidP="00277015">
            <w:pPr>
              <w:pStyle w:val="af9"/>
              <w:rPr>
                <w:rFonts w:hint="eastAsia"/>
              </w:rPr>
            </w:pPr>
            <w:r>
              <w:rPr>
                <w:rFonts w:hint="eastAsia"/>
              </w:rPr>
              <w:t>入端口</w:t>
            </w:r>
            <w:r>
              <w:t xml:space="preserve"> = 3 || 4</w:t>
            </w:r>
            <w:r>
              <w:rPr>
                <w:rFonts w:hint="eastAsia"/>
              </w:rPr>
              <w:t>；</w:t>
            </w:r>
            <w:r>
              <w:t>IP</w:t>
            </w:r>
            <w:r>
              <w:rPr>
                <w:rFonts w:hint="eastAsia"/>
              </w:rPr>
              <w:t>目的地址</w:t>
            </w:r>
            <w:r>
              <w:t xml:space="preserve"> = 10.0.3.6</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54453F91" w14:textId="77777777" w:rsidR="003D29BE" w:rsidRDefault="003D29BE" w:rsidP="00ED4751">
            <w:pPr>
              <w:pStyle w:val="af9"/>
              <w:jc w:val="center"/>
            </w:pPr>
            <w:r>
              <w:t>100</w:t>
            </w:r>
          </w:p>
          <w:p w14:paraId="0CC11E5A" w14:textId="269B43D2" w:rsidR="00277015" w:rsidRPr="00277015" w:rsidRDefault="00277015" w:rsidP="00277015">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43561314" w14:textId="77777777" w:rsidR="003D29BE" w:rsidRDefault="003D29BE" w:rsidP="00277015">
            <w:pPr>
              <w:pStyle w:val="af9"/>
              <w:jc w:val="center"/>
            </w:pPr>
            <w:r>
              <w:rPr>
                <w:rFonts w:hint="eastAsia"/>
              </w:rPr>
              <w:t>转发</w:t>
            </w:r>
            <w:r>
              <w:t>(</w:t>
            </w:r>
            <w:r w:rsidR="00277015">
              <w:t>1</w:t>
            </w:r>
            <w:r>
              <w:t>)</w:t>
            </w:r>
          </w:p>
          <w:p w14:paraId="67B62275" w14:textId="2F316DF8" w:rsidR="00277015" w:rsidRDefault="00277015" w:rsidP="00277015">
            <w:pPr>
              <w:pStyle w:val="af9"/>
              <w:jc w:val="center"/>
              <w:rPr>
                <w:rFonts w:hint="eastAsia"/>
              </w:rPr>
            </w:pPr>
            <w:r>
              <w:rPr>
                <w:rFonts w:hint="eastAsia"/>
              </w:rPr>
              <w:t>转发</w:t>
            </w:r>
            <w:r>
              <w:t>(2)</w:t>
            </w:r>
          </w:p>
        </w:tc>
      </w:tr>
    </w:tbl>
    <w:p w14:paraId="21986C44" w14:textId="15A8121A" w:rsidR="00985784" w:rsidRDefault="00985784" w:rsidP="00615BBE">
      <w:pPr>
        <w:pStyle w:val="19"/>
        <w:ind w:left="978" w:hanging="978"/>
      </w:pPr>
    </w:p>
    <w:p w14:paraId="56CFEAB1" w14:textId="169DA909" w:rsidR="00277015" w:rsidRDefault="00277015" w:rsidP="00277015">
      <w:pPr>
        <w:pStyle w:val="19"/>
        <w:ind w:left="978" w:hanging="978"/>
      </w:pPr>
      <w:r>
        <w:rPr>
          <w:rFonts w:hint="eastAsia"/>
        </w:rPr>
        <w:t>（</w:t>
      </w:r>
      <w:r>
        <w:rPr>
          <w:rFonts w:hint="eastAsia"/>
        </w:rPr>
        <w:t>4</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277015" w14:paraId="5BE080E2" w14:textId="77777777" w:rsidTr="00ED4751">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016B7F5E" w14:textId="77777777" w:rsidR="00277015" w:rsidRDefault="00277015" w:rsidP="00ED4751">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1401DE51" w14:textId="77777777" w:rsidR="00277015" w:rsidRDefault="00277015" w:rsidP="00ED4751">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26BA8080" w14:textId="77777777" w:rsidR="00277015" w:rsidRDefault="00277015" w:rsidP="00ED4751">
            <w:pPr>
              <w:pStyle w:val="X"/>
            </w:pPr>
            <w:r>
              <w:rPr>
                <w:rFonts w:hint="eastAsia"/>
              </w:rPr>
              <w:t>指令</w:t>
            </w:r>
          </w:p>
        </w:tc>
      </w:tr>
      <w:tr w:rsidR="00277015" w14:paraId="7F8C8104" w14:textId="77777777" w:rsidTr="00ED4751">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4EBD4025" w14:textId="7DE147AB" w:rsidR="00277015" w:rsidRDefault="00F413F5" w:rsidP="00ED4751">
            <w:pPr>
              <w:pStyle w:val="af9"/>
            </w:pPr>
            <w:r>
              <w:lastRenderedPageBreak/>
              <w:t>IP</w:t>
            </w:r>
            <w:r>
              <w:rPr>
                <w:rFonts w:hint="eastAsia"/>
              </w:rPr>
              <w:t>源地址</w:t>
            </w:r>
            <w:r>
              <w:t xml:space="preserve"> = 10.0.3.6</w:t>
            </w:r>
            <w:r w:rsidR="00277015">
              <w:rPr>
                <w:rFonts w:hint="eastAsia"/>
              </w:rPr>
              <w:t>；</w:t>
            </w:r>
            <w:r w:rsidR="00277015">
              <w:t>IP</w:t>
            </w:r>
            <w:r w:rsidR="00277015">
              <w:rPr>
                <w:rFonts w:hint="eastAsia"/>
              </w:rPr>
              <w:t>目的地址</w:t>
            </w:r>
            <w:r w:rsidR="00277015">
              <w:t xml:space="preserve"> = 10.0.3.5</w:t>
            </w:r>
          </w:p>
          <w:p w14:paraId="4D52AC19" w14:textId="51425C7A" w:rsidR="00277015" w:rsidRPr="00277015" w:rsidRDefault="00F413F5" w:rsidP="00F413F5">
            <w:pPr>
              <w:pStyle w:val="af9"/>
              <w:rPr>
                <w:rFonts w:hint="eastAsia"/>
              </w:rPr>
            </w:pPr>
            <w:r>
              <w:t>IP</w:t>
            </w:r>
            <w:r>
              <w:rPr>
                <w:rFonts w:hint="eastAsia"/>
              </w:rPr>
              <w:t>源地址</w:t>
            </w:r>
            <w:r>
              <w:t xml:space="preserve"> = 10.0.3.5</w:t>
            </w:r>
            <w:r w:rsidR="00277015">
              <w:rPr>
                <w:rFonts w:hint="eastAsia"/>
              </w:rPr>
              <w:t>；</w:t>
            </w:r>
            <w:r w:rsidR="00277015">
              <w:t>IP</w:t>
            </w:r>
            <w:r w:rsidR="00277015">
              <w:rPr>
                <w:rFonts w:hint="eastAsia"/>
              </w:rPr>
              <w:t>目的地址</w:t>
            </w:r>
            <w:r w:rsidR="00277015">
              <w:t xml:space="preserve"> = 10.0.3.6</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77A1210E" w14:textId="77777777" w:rsidR="00277015" w:rsidRDefault="00277015" w:rsidP="00ED4751">
            <w:pPr>
              <w:pStyle w:val="af9"/>
              <w:jc w:val="center"/>
            </w:pPr>
            <w:r>
              <w:t>100</w:t>
            </w:r>
          </w:p>
          <w:p w14:paraId="7B7E1E74" w14:textId="77777777" w:rsidR="00277015" w:rsidRPr="00277015" w:rsidRDefault="00277015" w:rsidP="00ED4751">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30633876" w14:textId="77777777" w:rsidR="00277015" w:rsidRDefault="00277015" w:rsidP="00ED4751">
            <w:pPr>
              <w:pStyle w:val="af9"/>
              <w:jc w:val="center"/>
            </w:pPr>
            <w:r>
              <w:rPr>
                <w:rFonts w:hint="eastAsia"/>
              </w:rPr>
              <w:t>转发</w:t>
            </w:r>
            <w:r>
              <w:t>(1)</w:t>
            </w:r>
          </w:p>
          <w:p w14:paraId="6979C521" w14:textId="77777777" w:rsidR="00277015" w:rsidRDefault="00277015" w:rsidP="00ED4751">
            <w:pPr>
              <w:pStyle w:val="af9"/>
              <w:jc w:val="center"/>
              <w:rPr>
                <w:rFonts w:hint="eastAsia"/>
              </w:rPr>
            </w:pPr>
            <w:r>
              <w:rPr>
                <w:rFonts w:hint="eastAsia"/>
              </w:rPr>
              <w:t>转发</w:t>
            </w:r>
            <w:r>
              <w:t>(2)</w:t>
            </w:r>
          </w:p>
        </w:tc>
      </w:tr>
    </w:tbl>
    <w:p w14:paraId="6BCB3FB1" w14:textId="08E7A00C" w:rsidR="00277015" w:rsidRDefault="00277015" w:rsidP="00615BBE">
      <w:pPr>
        <w:pStyle w:val="19"/>
        <w:ind w:left="978" w:hanging="978"/>
      </w:pPr>
    </w:p>
    <w:p w14:paraId="50364C66" w14:textId="77777777" w:rsidR="00F413F5" w:rsidRDefault="00F413F5" w:rsidP="00F413F5">
      <w:pPr>
        <w:pStyle w:val="19"/>
        <w:ind w:left="978" w:hanging="978"/>
      </w:pPr>
      <w:r w:rsidRPr="000A0633">
        <w:t>T</w:t>
      </w:r>
      <w:r w:rsidRPr="000A0633" w:rsidDel="008A3ACF">
        <w:t xml:space="preserve"> </w:t>
      </w:r>
      <w:r>
        <w:t>9</w:t>
      </w:r>
      <w:r w:rsidRPr="000A0633">
        <w:t>-0</w:t>
      </w:r>
      <w:r>
        <w:t>4</w:t>
      </w:r>
      <w:r w:rsidRPr="000A0633">
        <w:t xml:space="preserve"> </w:t>
      </w:r>
      <w:r>
        <w:rPr>
          <w:rFonts w:hint="eastAsia"/>
        </w:rPr>
        <w:t xml:space="preserve">  </w:t>
      </w:r>
    </w:p>
    <w:p w14:paraId="15D223B2" w14:textId="1D1BD7E6" w:rsidR="00F413F5" w:rsidRDefault="00F413F5" w:rsidP="00F413F5">
      <w:pPr>
        <w:pStyle w:val="19"/>
        <w:ind w:left="978" w:hanging="978"/>
      </w:pPr>
      <w:r>
        <w:rPr>
          <w:rFonts w:hint="eastAsia"/>
        </w:rPr>
        <w:t>（</w:t>
      </w:r>
      <w:r>
        <w:rPr>
          <w:rFonts w:hint="eastAsia"/>
        </w:rPr>
        <w:t>1</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413F5" w14:paraId="0B736BA3" w14:textId="77777777" w:rsidTr="00ED4751">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39B00FDF" w14:textId="77777777" w:rsidR="00F413F5" w:rsidRDefault="00F413F5" w:rsidP="00ED4751">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325DBE4C" w14:textId="77777777" w:rsidR="00F413F5" w:rsidRDefault="00F413F5" w:rsidP="00ED4751">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515A2CBF" w14:textId="77777777" w:rsidR="00F413F5" w:rsidRDefault="00F413F5" w:rsidP="00ED4751">
            <w:pPr>
              <w:pStyle w:val="X"/>
            </w:pPr>
            <w:r>
              <w:rPr>
                <w:rFonts w:hint="eastAsia"/>
              </w:rPr>
              <w:t>指令</w:t>
            </w:r>
          </w:p>
        </w:tc>
      </w:tr>
      <w:tr w:rsidR="00F413F5" w14:paraId="5195A9D1" w14:textId="77777777" w:rsidTr="00ED4751">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65F5144B" w14:textId="2431FC8E" w:rsidR="00F413F5" w:rsidRDefault="00F413F5" w:rsidP="00F413F5">
            <w:pPr>
              <w:pStyle w:val="af9"/>
              <w:rPr>
                <w:rFonts w:hint="eastAsia"/>
              </w:rPr>
            </w:pPr>
            <w:r>
              <w:t>IP</w:t>
            </w:r>
            <w:r>
              <w:rPr>
                <w:rFonts w:hint="eastAsia"/>
              </w:rPr>
              <w:t>源地址</w:t>
            </w:r>
            <w:r>
              <w:t xml:space="preserve"> = 10.0.2.3</w:t>
            </w:r>
            <w:r>
              <w:rPr>
                <w:rFonts w:hint="eastAsia"/>
              </w:rPr>
              <w:t>；</w:t>
            </w:r>
            <w:r>
              <w:t>IP</w:t>
            </w:r>
            <w:r>
              <w:rPr>
                <w:rFonts w:hint="eastAsia"/>
              </w:rPr>
              <w:t>目的地址</w:t>
            </w:r>
            <w:r>
              <w:t xml:space="preserve"> = 10.0.1.1 || IP</w:t>
            </w:r>
            <w:r>
              <w:rPr>
                <w:rFonts w:hint="eastAsia"/>
              </w:rPr>
              <w:t>目的地址</w:t>
            </w:r>
            <w:r>
              <w:t xml:space="preserve"> = 10.0.1.2 || IP</w:t>
            </w:r>
            <w:r>
              <w:rPr>
                <w:rFonts w:hint="eastAsia"/>
              </w:rPr>
              <w:t>目的地址</w:t>
            </w:r>
            <w:r>
              <w:t xml:space="preserve"> = 10.0.3.5 || IP</w:t>
            </w:r>
            <w:r>
              <w:rPr>
                <w:rFonts w:hint="eastAsia"/>
              </w:rPr>
              <w:t>目的地址</w:t>
            </w:r>
            <w:r>
              <w:t xml:space="preserve"> = 10.0.3.6</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06187769" w14:textId="77777777" w:rsidR="00F413F5" w:rsidRDefault="00F413F5" w:rsidP="00ED4751">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73A9BBC7" w14:textId="77777777" w:rsidR="00F413F5" w:rsidRDefault="00F413F5" w:rsidP="00ED4751">
            <w:pPr>
              <w:pStyle w:val="af9"/>
              <w:jc w:val="center"/>
              <w:rPr>
                <w:rFonts w:hint="eastAsia"/>
              </w:rPr>
            </w:pPr>
            <w:r>
              <w:rPr>
                <w:rFonts w:hint="eastAsia"/>
              </w:rPr>
              <w:t>转发</w:t>
            </w:r>
            <w:r>
              <w:t xml:space="preserve">(3) </w:t>
            </w:r>
          </w:p>
        </w:tc>
      </w:tr>
    </w:tbl>
    <w:p w14:paraId="75A09FBF" w14:textId="77777777" w:rsidR="00F413F5" w:rsidRDefault="00F413F5" w:rsidP="00F413F5">
      <w:pPr>
        <w:pStyle w:val="19"/>
        <w:ind w:left="978" w:hanging="978"/>
      </w:pPr>
    </w:p>
    <w:p w14:paraId="2E1D6703" w14:textId="5354A603" w:rsidR="00F413F5" w:rsidRDefault="00F413F5" w:rsidP="00F413F5">
      <w:pPr>
        <w:pStyle w:val="19"/>
        <w:ind w:left="978" w:hanging="978"/>
      </w:pPr>
      <w:r>
        <w:rPr>
          <w:rFonts w:hint="eastAsia"/>
        </w:rPr>
        <w:t>（</w:t>
      </w:r>
      <w:r>
        <w:rPr>
          <w:rFonts w:hint="eastAsia"/>
        </w:rPr>
        <w:t>2</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413F5" w14:paraId="67480FE8" w14:textId="77777777" w:rsidTr="00ED4751">
        <w:trPr>
          <w:trHeight w:val="284"/>
          <w:jc w:val="center"/>
        </w:trPr>
        <w:tc>
          <w:tcPr>
            <w:tcW w:w="3999"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6492F4B3" w14:textId="77777777" w:rsidR="00F413F5" w:rsidRDefault="00F413F5" w:rsidP="00ED4751">
            <w:pPr>
              <w:pStyle w:val="X"/>
            </w:pPr>
            <w:r>
              <w:rPr>
                <w:rFonts w:hint="eastAsia"/>
              </w:rPr>
              <w:t>匹配字段</w:t>
            </w:r>
          </w:p>
        </w:tc>
        <w:tc>
          <w:tcPr>
            <w:tcW w:w="850"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74C2744F" w14:textId="77777777" w:rsidR="00F413F5" w:rsidRDefault="00F413F5" w:rsidP="00ED4751">
            <w:pPr>
              <w:pStyle w:val="X"/>
            </w:pPr>
            <w:r>
              <w:rPr>
                <w:rFonts w:hint="eastAsia"/>
              </w:rPr>
              <w:t>优先级</w:t>
            </w:r>
          </w:p>
        </w:tc>
        <w:tc>
          <w:tcPr>
            <w:tcW w:w="850"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62F4E026" w14:textId="77777777" w:rsidR="00F413F5" w:rsidRDefault="00F413F5" w:rsidP="00ED4751">
            <w:pPr>
              <w:pStyle w:val="X"/>
            </w:pPr>
            <w:r>
              <w:rPr>
                <w:rFonts w:hint="eastAsia"/>
              </w:rPr>
              <w:t>指令</w:t>
            </w:r>
          </w:p>
        </w:tc>
      </w:tr>
      <w:tr w:rsidR="00F413F5" w14:paraId="29124200" w14:textId="77777777" w:rsidTr="00ED4751">
        <w:trPr>
          <w:trHeight w:val="284"/>
          <w:jc w:val="center"/>
        </w:trPr>
        <w:tc>
          <w:tcPr>
            <w:tcW w:w="3999" w:type="dxa"/>
            <w:tcBorders>
              <w:top w:val="single" w:sz="4" w:space="0" w:color="000000"/>
              <w:left w:val="single" w:sz="8" w:space="0" w:color="000000"/>
              <w:bottom w:val="single" w:sz="8" w:space="0" w:color="000000"/>
              <w:right w:val="single" w:sz="4" w:space="0" w:color="000000"/>
            </w:tcBorders>
            <w:vAlign w:val="center"/>
            <w:hideMark/>
          </w:tcPr>
          <w:p w14:paraId="52972C05" w14:textId="44E5E9C0" w:rsidR="00F413F5" w:rsidRDefault="00F413F5" w:rsidP="00F413F5">
            <w:pPr>
              <w:pStyle w:val="af9"/>
              <w:rPr>
                <w:rFonts w:hint="eastAsia"/>
              </w:rPr>
            </w:pPr>
            <w:r>
              <w:t>IP</w:t>
            </w:r>
            <w:r>
              <w:rPr>
                <w:rFonts w:hint="eastAsia"/>
              </w:rPr>
              <w:t>源地址</w:t>
            </w:r>
            <w:r>
              <w:t xml:space="preserve"> = 10.0.2.4</w:t>
            </w:r>
            <w:r>
              <w:rPr>
                <w:rFonts w:hint="eastAsia"/>
              </w:rPr>
              <w:t>；</w:t>
            </w:r>
            <w:r>
              <w:t>IP</w:t>
            </w:r>
            <w:r>
              <w:rPr>
                <w:rFonts w:hint="eastAsia"/>
              </w:rPr>
              <w:t>目的地址</w:t>
            </w:r>
            <w:r>
              <w:t xml:space="preserve"> = 10.0.1.1 || IP</w:t>
            </w:r>
            <w:r>
              <w:rPr>
                <w:rFonts w:hint="eastAsia"/>
              </w:rPr>
              <w:t>目的地址</w:t>
            </w:r>
            <w:r>
              <w:t xml:space="preserve"> = 10.0.1.2 || IP</w:t>
            </w:r>
            <w:r>
              <w:rPr>
                <w:rFonts w:hint="eastAsia"/>
              </w:rPr>
              <w:t>目的地址</w:t>
            </w:r>
            <w:r>
              <w:t xml:space="preserve"> = 10.0.3.5 || IP</w:t>
            </w:r>
            <w:r>
              <w:rPr>
                <w:rFonts w:hint="eastAsia"/>
              </w:rPr>
              <w:t>目的地址</w:t>
            </w:r>
            <w:r>
              <w:t xml:space="preserve"> = 10.0.3.6</w:t>
            </w:r>
          </w:p>
        </w:tc>
        <w:tc>
          <w:tcPr>
            <w:tcW w:w="850" w:type="dxa"/>
            <w:tcBorders>
              <w:top w:val="single" w:sz="4" w:space="0" w:color="000000"/>
              <w:left w:val="single" w:sz="4" w:space="0" w:color="000000"/>
              <w:bottom w:val="single" w:sz="8" w:space="0" w:color="000000"/>
              <w:right w:val="single" w:sz="4" w:space="0" w:color="000000"/>
            </w:tcBorders>
            <w:vAlign w:val="center"/>
            <w:hideMark/>
          </w:tcPr>
          <w:p w14:paraId="0C809582" w14:textId="77777777" w:rsidR="00F413F5" w:rsidRDefault="00F413F5" w:rsidP="00ED4751">
            <w:pPr>
              <w:pStyle w:val="af9"/>
              <w:jc w:val="center"/>
              <w:rPr>
                <w:rFonts w:hint="eastAsia"/>
              </w:rPr>
            </w:pPr>
            <w:r>
              <w:t>100</w:t>
            </w:r>
          </w:p>
        </w:tc>
        <w:tc>
          <w:tcPr>
            <w:tcW w:w="850" w:type="dxa"/>
            <w:tcBorders>
              <w:top w:val="single" w:sz="4" w:space="0" w:color="000000"/>
              <w:left w:val="single" w:sz="4" w:space="0" w:color="000000"/>
              <w:bottom w:val="single" w:sz="8" w:space="0" w:color="000000"/>
              <w:right w:val="single" w:sz="8" w:space="0" w:color="000000"/>
            </w:tcBorders>
            <w:vAlign w:val="center"/>
            <w:hideMark/>
          </w:tcPr>
          <w:p w14:paraId="3BF45FF6" w14:textId="4E3C9CD6" w:rsidR="00F413F5" w:rsidRDefault="00F413F5" w:rsidP="00ED4751">
            <w:pPr>
              <w:pStyle w:val="af9"/>
              <w:jc w:val="center"/>
              <w:rPr>
                <w:rFonts w:hint="eastAsia"/>
              </w:rPr>
            </w:pPr>
            <w:r>
              <w:rPr>
                <w:rFonts w:hint="eastAsia"/>
              </w:rPr>
              <w:t>转发</w:t>
            </w:r>
            <w:r>
              <w:t xml:space="preserve">(4) </w:t>
            </w:r>
          </w:p>
        </w:tc>
      </w:tr>
    </w:tbl>
    <w:p w14:paraId="71719DEC" w14:textId="06289A7C" w:rsidR="00F413F5" w:rsidRDefault="00F413F5" w:rsidP="00F413F5">
      <w:pPr>
        <w:pStyle w:val="19"/>
        <w:ind w:left="978" w:hanging="978"/>
      </w:pPr>
    </w:p>
    <w:p w14:paraId="37C64651" w14:textId="66C79FBE" w:rsidR="00F413F5" w:rsidRDefault="00F413F5" w:rsidP="00F413F5">
      <w:pPr>
        <w:pStyle w:val="19"/>
        <w:ind w:left="978" w:hanging="978"/>
      </w:pPr>
      <w:r w:rsidRPr="000A0633">
        <w:t>T</w:t>
      </w:r>
      <w:r w:rsidRPr="000A0633" w:rsidDel="008A3ACF">
        <w:t xml:space="preserve"> </w:t>
      </w:r>
      <w:r>
        <w:t>9</w:t>
      </w:r>
      <w:r w:rsidRPr="000A0633">
        <w:t>-0</w:t>
      </w:r>
      <w:r>
        <w:t>5</w:t>
      </w:r>
      <w:r w:rsidRPr="000A0633">
        <w:t xml:space="preserve"> </w:t>
      </w:r>
      <w:r>
        <w:rPr>
          <w:rFonts w:hint="eastAsia"/>
        </w:rPr>
        <w:t xml:space="preserve">  </w:t>
      </w:r>
    </w:p>
    <w:p w14:paraId="4C845D2E" w14:textId="77777777" w:rsidR="00F413F5" w:rsidRDefault="00F413F5" w:rsidP="00F413F5">
      <w:pPr>
        <w:pStyle w:val="19"/>
        <w:ind w:left="978" w:hanging="978"/>
      </w:pPr>
      <w:r>
        <w:rPr>
          <w:rFonts w:hint="eastAsia"/>
        </w:rPr>
        <w:t>（</w:t>
      </w:r>
      <w:r>
        <w:rPr>
          <w:rFonts w:hint="eastAsia"/>
        </w:rPr>
        <w:t>1</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413F5" w14:paraId="6BFA13D7" w14:textId="77777777" w:rsidTr="00F0694F">
        <w:trPr>
          <w:trHeight w:val="284"/>
          <w:jc w:val="center"/>
        </w:trPr>
        <w:tc>
          <w:tcPr>
            <w:tcW w:w="3976"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0CF779B1" w14:textId="77777777" w:rsidR="00F413F5" w:rsidRDefault="00F413F5" w:rsidP="00ED4751">
            <w:pPr>
              <w:pStyle w:val="X"/>
            </w:pPr>
            <w:r>
              <w:rPr>
                <w:rFonts w:hint="eastAsia"/>
              </w:rPr>
              <w:t>匹配字段</w:t>
            </w:r>
          </w:p>
        </w:tc>
        <w:tc>
          <w:tcPr>
            <w:tcW w:w="847"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0D0435D3" w14:textId="77777777" w:rsidR="00F413F5" w:rsidRDefault="00F413F5" w:rsidP="00ED4751">
            <w:pPr>
              <w:pStyle w:val="X"/>
            </w:pPr>
            <w:r>
              <w:rPr>
                <w:rFonts w:hint="eastAsia"/>
              </w:rPr>
              <w:t>优先级</w:t>
            </w:r>
          </w:p>
        </w:tc>
        <w:tc>
          <w:tcPr>
            <w:tcW w:w="847"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75918DCE" w14:textId="77777777" w:rsidR="00F413F5" w:rsidRDefault="00F413F5" w:rsidP="00ED4751">
            <w:pPr>
              <w:pStyle w:val="X"/>
            </w:pPr>
            <w:r>
              <w:rPr>
                <w:rFonts w:hint="eastAsia"/>
              </w:rPr>
              <w:t>指令</w:t>
            </w:r>
          </w:p>
        </w:tc>
      </w:tr>
      <w:tr w:rsidR="00F413F5" w14:paraId="5BD47229" w14:textId="77777777" w:rsidTr="00F0694F">
        <w:trPr>
          <w:trHeight w:val="284"/>
          <w:jc w:val="center"/>
        </w:trPr>
        <w:tc>
          <w:tcPr>
            <w:tcW w:w="3976" w:type="dxa"/>
            <w:tcBorders>
              <w:top w:val="single" w:sz="4" w:space="0" w:color="000000"/>
              <w:left w:val="single" w:sz="8" w:space="0" w:color="000000"/>
              <w:bottom w:val="nil"/>
              <w:right w:val="single" w:sz="4" w:space="0" w:color="000000"/>
            </w:tcBorders>
            <w:vAlign w:val="center"/>
            <w:hideMark/>
          </w:tcPr>
          <w:p w14:paraId="73D8109E" w14:textId="6DD9071F" w:rsidR="00F413F5" w:rsidRDefault="00F413F5" w:rsidP="00F0694F">
            <w:pPr>
              <w:pStyle w:val="af9"/>
              <w:rPr>
                <w:rFonts w:hint="eastAsia"/>
              </w:rPr>
            </w:pPr>
            <w:r>
              <w:t>IP</w:t>
            </w:r>
            <w:r>
              <w:rPr>
                <w:rFonts w:hint="eastAsia"/>
              </w:rPr>
              <w:t>源地址</w:t>
            </w:r>
            <w:r>
              <w:t xml:space="preserve"> = 10.0.1.1 || IP</w:t>
            </w:r>
            <w:r>
              <w:rPr>
                <w:rFonts w:hint="eastAsia"/>
              </w:rPr>
              <w:t>源地址</w:t>
            </w:r>
            <w:r>
              <w:t xml:space="preserve"> = 10.0.2.3</w:t>
            </w:r>
            <w:r>
              <w:rPr>
                <w:rFonts w:hint="eastAsia"/>
              </w:rPr>
              <w:t>；</w:t>
            </w:r>
            <w:r>
              <w:t>IP</w:t>
            </w:r>
            <w:r>
              <w:rPr>
                <w:rFonts w:hint="eastAsia"/>
              </w:rPr>
              <w:t>目的地址</w:t>
            </w:r>
            <w:r>
              <w:t xml:space="preserve"> = 10.0.3.5</w:t>
            </w:r>
          </w:p>
        </w:tc>
        <w:tc>
          <w:tcPr>
            <w:tcW w:w="847" w:type="dxa"/>
            <w:tcBorders>
              <w:top w:val="single" w:sz="4" w:space="0" w:color="000000"/>
              <w:left w:val="single" w:sz="4" w:space="0" w:color="000000"/>
              <w:bottom w:val="nil"/>
              <w:right w:val="single" w:sz="4" w:space="0" w:color="000000"/>
            </w:tcBorders>
            <w:vAlign w:val="center"/>
            <w:hideMark/>
          </w:tcPr>
          <w:p w14:paraId="430284CB" w14:textId="77777777" w:rsidR="00F413F5" w:rsidRDefault="00F413F5" w:rsidP="00ED4751">
            <w:pPr>
              <w:pStyle w:val="af9"/>
              <w:jc w:val="center"/>
              <w:rPr>
                <w:rFonts w:hint="eastAsia"/>
              </w:rPr>
            </w:pPr>
            <w:r>
              <w:t>100</w:t>
            </w:r>
          </w:p>
        </w:tc>
        <w:tc>
          <w:tcPr>
            <w:tcW w:w="847" w:type="dxa"/>
            <w:tcBorders>
              <w:top w:val="single" w:sz="4" w:space="0" w:color="000000"/>
              <w:left w:val="single" w:sz="4" w:space="0" w:color="000000"/>
              <w:bottom w:val="nil"/>
              <w:right w:val="single" w:sz="8" w:space="0" w:color="000000"/>
            </w:tcBorders>
            <w:vAlign w:val="center"/>
            <w:hideMark/>
          </w:tcPr>
          <w:p w14:paraId="52AD4247" w14:textId="40E15F33" w:rsidR="00F413F5" w:rsidRDefault="00F413F5" w:rsidP="00ED4751">
            <w:pPr>
              <w:pStyle w:val="af9"/>
              <w:jc w:val="center"/>
              <w:rPr>
                <w:rFonts w:hint="eastAsia"/>
              </w:rPr>
            </w:pPr>
            <w:r>
              <w:rPr>
                <w:rFonts w:hint="eastAsia"/>
              </w:rPr>
              <w:t>转发</w:t>
            </w:r>
            <w:r w:rsidR="00F0694F">
              <w:t>(1</w:t>
            </w:r>
            <w:r>
              <w:t xml:space="preserve">) </w:t>
            </w:r>
          </w:p>
        </w:tc>
      </w:tr>
      <w:tr w:rsidR="00F0694F" w14:paraId="3E608533" w14:textId="77777777" w:rsidTr="00F0694F">
        <w:trPr>
          <w:trHeight w:val="284"/>
          <w:jc w:val="center"/>
        </w:trPr>
        <w:tc>
          <w:tcPr>
            <w:tcW w:w="3976" w:type="dxa"/>
            <w:tcBorders>
              <w:top w:val="nil"/>
              <w:left w:val="single" w:sz="8" w:space="0" w:color="000000"/>
              <w:bottom w:val="nil"/>
              <w:right w:val="single" w:sz="4" w:space="0" w:color="000000"/>
            </w:tcBorders>
            <w:vAlign w:val="center"/>
          </w:tcPr>
          <w:p w14:paraId="0BBF4572" w14:textId="4403BE88" w:rsidR="00F0694F" w:rsidRDefault="00F0694F" w:rsidP="00F0694F">
            <w:pPr>
              <w:pStyle w:val="af9"/>
            </w:pPr>
            <w:r>
              <w:t>IP</w:t>
            </w:r>
            <w:r>
              <w:rPr>
                <w:rFonts w:hint="eastAsia"/>
              </w:rPr>
              <w:t>源地址</w:t>
            </w:r>
            <w:r>
              <w:t xml:space="preserve"> = 10.0.1.1 || IP</w:t>
            </w:r>
            <w:r>
              <w:rPr>
                <w:rFonts w:hint="eastAsia"/>
              </w:rPr>
              <w:t>源地址</w:t>
            </w:r>
            <w:r>
              <w:t xml:space="preserve"> = 10.0.2.3</w:t>
            </w:r>
            <w:r>
              <w:rPr>
                <w:rFonts w:hint="eastAsia"/>
              </w:rPr>
              <w:t>；</w:t>
            </w:r>
            <w:r>
              <w:t>IP</w:t>
            </w:r>
            <w:r>
              <w:rPr>
                <w:rFonts w:hint="eastAsia"/>
              </w:rPr>
              <w:t>目的地址</w:t>
            </w:r>
            <w:r>
              <w:t xml:space="preserve"> = 10.0.3.6</w:t>
            </w:r>
          </w:p>
        </w:tc>
        <w:tc>
          <w:tcPr>
            <w:tcW w:w="847" w:type="dxa"/>
            <w:tcBorders>
              <w:top w:val="nil"/>
              <w:left w:val="single" w:sz="4" w:space="0" w:color="000000"/>
              <w:bottom w:val="nil"/>
              <w:right w:val="single" w:sz="4" w:space="0" w:color="000000"/>
            </w:tcBorders>
            <w:vAlign w:val="center"/>
          </w:tcPr>
          <w:p w14:paraId="43D7D432" w14:textId="139C438C" w:rsidR="00F0694F" w:rsidRDefault="00F0694F" w:rsidP="00F0694F">
            <w:pPr>
              <w:pStyle w:val="af9"/>
              <w:jc w:val="center"/>
            </w:pPr>
            <w:r>
              <w:t>100</w:t>
            </w:r>
          </w:p>
        </w:tc>
        <w:tc>
          <w:tcPr>
            <w:tcW w:w="847" w:type="dxa"/>
            <w:tcBorders>
              <w:top w:val="nil"/>
              <w:left w:val="single" w:sz="4" w:space="0" w:color="000000"/>
              <w:bottom w:val="nil"/>
              <w:right w:val="single" w:sz="8" w:space="0" w:color="000000"/>
            </w:tcBorders>
            <w:vAlign w:val="center"/>
          </w:tcPr>
          <w:p w14:paraId="49F45B54" w14:textId="41D9EB62" w:rsidR="00F0694F" w:rsidRDefault="00F0694F" w:rsidP="00F0694F">
            <w:pPr>
              <w:pStyle w:val="af9"/>
              <w:jc w:val="center"/>
              <w:rPr>
                <w:rFonts w:hint="eastAsia"/>
              </w:rPr>
            </w:pPr>
            <w:r>
              <w:rPr>
                <w:rFonts w:hint="eastAsia"/>
              </w:rPr>
              <w:t>转发</w:t>
            </w:r>
            <w:r>
              <w:t xml:space="preserve">(2) </w:t>
            </w:r>
          </w:p>
        </w:tc>
      </w:tr>
      <w:tr w:rsidR="00F0694F" w14:paraId="7B4238B3" w14:textId="77777777" w:rsidTr="00F0694F">
        <w:trPr>
          <w:trHeight w:val="284"/>
          <w:jc w:val="center"/>
        </w:trPr>
        <w:tc>
          <w:tcPr>
            <w:tcW w:w="3976" w:type="dxa"/>
            <w:tcBorders>
              <w:top w:val="nil"/>
              <w:left w:val="single" w:sz="8" w:space="0" w:color="000000"/>
              <w:bottom w:val="single" w:sz="8" w:space="0" w:color="000000"/>
              <w:right w:val="single" w:sz="4" w:space="0" w:color="000000"/>
            </w:tcBorders>
            <w:vAlign w:val="center"/>
          </w:tcPr>
          <w:p w14:paraId="7456DE47" w14:textId="1BA7C3EF" w:rsidR="00F0694F" w:rsidRDefault="00F0694F" w:rsidP="00F0694F">
            <w:pPr>
              <w:pStyle w:val="af9"/>
            </w:pPr>
            <w:r>
              <w:rPr>
                <w:rFonts w:hint="eastAsia"/>
              </w:rPr>
              <w:t>*</w:t>
            </w:r>
          </w:p>
        </w:tc>
        <w:tc>
          <w:tcPr>
            <w:tcW w:w="847" w:type="dxa"/>
            <w:tcBorders>
              <w:top w:val="nil"/>
              <w:left w:val="single" w:sz="4" w:space="0" w:color="000000"/>
              <w:bottom w:val="single" w:sz="8" w:space="0" w:color="000000"/>
              <w:right w:val="single" w:sz="4" w:space="0" w:color="000000"/>
            </w:tcBorders>
            <w:vAlign w:val="center"/>
          </w:tcPr>
          <w:p w14:paraId="439A3F35" w14:textId="31002D17" w:rsidR="00F0694F" w:rsidRDefault="00F0694F" w:rsidP="00F0694F">
            <w:pPr>
              <w:pStyle w:val="af9"/>
              <w:jc w:val="center"/>
            </w:pPr>
            <w:r>
              <w:rPr>
                <w:rFonts w:hint="eastAsia"/>
              </w:rPr>
              <w:t>0</w:t>
            </w:r>
          </w:p>
        </w:tc>
        <w:tc>
          <w:tcPr>
            <w:tcW w:w="847" w:type="dxa"/>
            <w:tcBorders>
              <w:top w:val="nil"/>
              <w:left w:val="single" w:sz="4" w:space="0" w:color="000000"/>
              <w:bottom w:val="single" w:sz="8" w:space="0" w:color="000000"/>
              <w:right w:val="single" w:sz="8" w:space="0" w:color="000000"/>
            </w:tcBorders>
            <w:vAlign w:val="center"/>
          </w:tcPr>
          <w:p w14:paraId="0F77A002" w14:textId="4F5997C1" w:rsidR="00F0694F" w:rsidRDefault="00F0694F" w:rsidP="00F0694F">
            <w:pPr>
              <w:pStyle w:val="af9"/>
              <w:jc w:val="center"/>
              <w:rPr>
                <w:rFonts w:hint="eastAsia"/>
              </w:rPr>
            </w:pPr>
            <w:r>
              <w:rPr>
                <w:rFonts w:hint="eastAsia"/>
              </w:rPr>
              <w:t>丢弃</w:t>
            </w:r>
          </w:p>
        </w:tc>
      </w:tr>
    </w:tbl>
    <w:p w14:paraId="002C7CF8" w14:textId="77777777" w:rsidR="00F413F5" w:rsidRDefault="00F413F5" w:rsidP="00F413F5">
      <w:pPr>
        <w:pStyle w:val="19"/>
        <w:ind w:left="978" w:hanging="978"/>
      </w:pPr>
    </w:p>
    <w:p w14:paraId="45C2E30D" w14:textId="77777777" w:rsidR="00F413F5" w:rsidRDefault="00F413F5" w:rsidP="00F413F5">
      <w:pPr>
        <w:pStyle w:val="19"/>
        <w:ind w:left="978" w:hanging="978"/>
      </w:pPr>
      <w:r>
        <w:rPr>
          <w:rFonts w:hint="eastAsia"/>
        </w:rPr>
        <w:t>（</w:t>
      </w:r>
      <w:r>
        <w:rPr>
          <w:rFonts w:hint="eastAsia"/>
        </w:rPr>
        <w:t>2</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0694F" w14:paraId="4ACD3B13" w14:textId="77777777" w:rsidTr="00ED4751">
        <w:trPr>
          <w:trHeight w:val="284"/>
          <w:jc w:val="center"/>
        </w:trPr>
        <w:tc>
          <w:tcPr>
            <w:tcW w:w="3976"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2E89C943" w14:textId="77777777" w:rsidR="00F0694F" w:rsidRDefault="00F0694F" w:rsidP="00ED4751">
            <w:pPr>
              <w:pStyle w:val="X"/>
            </w:pPr>
            <w:r>
              <w:rPr>
                <w:rFonts w:hint="eastAsia"/>
              </w:rPr>
              <w:t>匹配字段</w:t>
            </w:r>
          </w:p>
        </w:tc>
        <w:tc>
          <w:tcPr>
            <w:tcW w:w="847"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76FAE1AF" w14:textId="77777777" w:rsidR="00F0694F" w:rsidRDefault="00F0694F" w:rsidP="00ED4751">
            <w:pPr>
              <w:pStyle w:val="X"/>
            </w:pPr>
            <w:r>
              <w:rPr>
                <w:rFonts w:hint="eastAsia"/>
              </w:rPr>
              <w:t>优先级</w:t>
            </w:r>
          </w:p>
        </w:tc>
        <w:tc>
          <w:tcPr>
            <w:tcW w:w="847"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11B0E852" w14:textId="77777777" w:rsidR="00F0694F" w:rsidRDefault="00F0694F" w:rsidP="00ED4751">
            <w:pPr>
              <w:pStyle w:val="X"/>
            </w:pPr>
            <w:r>
              <w:rPr>
                <w:rFonts w:hint="eastAsia"/>
              </w:rPr>
              <w:t>指令</w:t>
            </w:r>
          </w:p>
        </w:tc>
      </w:tr>
      <w:tr w:rsidR="00F0694F" w14:paraId="6DD5CD07" w14:textId="77777777" w:rsidTr="00ED4751">
        <w:trPr>
          <w:trHeight w:val="284"/>
          <w:jc w:val="center"/>
        </w:trPr>
        <w:tc>
          <w:tcPr>
            <w:tcW w:w="3976" w:type="dxa"/>
            <w:tcBorders>
              <w:top w:val="single" w:sz="4" w:space="0" w:color="000000"/>
              <w:left w:val="single" w:sz="8" w:space="0" w:color="000000"/>
              <w:bottom w:val="nil"/>
              <w:right w:val="single" w:sz="4" w:space="0" w:color="000000"/>
            </w:tcBorders>
            <w:vAlign w:val="center"/>
            <w:hideMark/>
          </w:tcPr>
          <w:p w14:paraId="3E6024F7" w14:textId="287A1013" w:rsidR="00F0694F" w:rsidRDefault="00F0694F" w:rsidP="00F0694F">
            <w:pPr>
              <w:pStyle w:val="af9"/>
              <w:rPr>
                <w:rFonts w:hint="eastAsia"/>
              </w:rPr>
            </w:pPr>
            <w:r>
              <w:t>IP</w:t>
            </w:r>
            <w:r>
              <w:rPr>
                <w:rFonts w:hint="eastAsia"/>
              </w:rPr>
              <w:t>.</w:t>
            </w:r>
            <w:r>
              <w:t>Proto = 6</w:t>
            </w:r>
            <w:r>
              <w:rPr>
                <w:rFonts w:hint="eastAsia"/>
              </w:rPr>
              <w:t>；</w:t>
            </w:r>
            <w:r>
              <w:t>IP</w:t>
            </w:r>
            <w:r>
              <w:rPr>
                <w:rFonts w:hint="eastAsia"/>
              </w:rPr>
              <w:t>目的地址</w:t>
            </w:r>
            <w:r>
              <w:t xml:space="preserve"> = 10.0.3.5</w:t>
            </w:r>
          </w:p>
        </w:tc>
        <w:tc>
          <w:tcPr>
            <w:tcW w:w="847" w:type="dxa"/>
            <w:tcBorders>
              <w:top w:val="single" w:sz="4" w:space="0" w:color="000000"/>
              <w:left w:val="single" w:sz="4" w:space="0" w:color="000000"/>
              <w:bottom w:val="nil"/>
              <w:right w:val="single" w:sz="4" w:space="0" w:color="000000"/>
            </w:tcBorders>
            <w:vAlign w:val="center"/>
            <w:hideMark/>
          </w:tcPr>
          <w:p w14:paraId="0976E223" w14:textId="77777777" w:rsidR="00F0694F" w:rsidRDefault="00F0694F" w:rsidP="00ED4751">
            <w:pPr>
              <w:pStyle w:val="af9"/>
              <w:jc w:val="center"/>
              <w:rPr>
                <w:rFonts w:hint="eastAsia"/>
              </w:rPr>
            </w:pPr>
            <w:r>
              <w:t>100</w:t>
            </w:r>
          </w:p>
        </w:tc>
        <w:tc>
          <w:tcPr>
            <w:tcW w:w="847" w:type="dxa"/>
            <w:tcBorders>
              <w:top w:val="single" w:sz="4" w:space="0" w:color="000000"/>
              <w:left w:val="single" w:sz="4" w:space="0" w:color="000000"/>
              <w:bottom w:val="nil"/>
              <w:right w:val="single" w:sz="8" w:space="0" w:color="000000"/>
            </w:tcBorders>
            <w:vAlign w:val="center"/>
            <w:hideMark/>
          </w:tcPr>
          <w:p w14:paraId="30CE1A5A" w14:textId="77777777" w:rsidR="00F0694F" w:rsidRDefault="00F0694F" w:rsidP="00ED4751">
            <w:pPr>
              <w:pStyle w:val="af9"/>
              <w:jc w:val="center"/>
              <w:rPr>
                <w:rFonts w:hint="eastAsia"/>
              </w:rPr>
            </w:pPr>
            <w:r>
              <w:rPr>
                <w:rFonts w:hint="eastAsia"/>
              </w:rPr>
              <w:t>转发</w:t>
            </w:r>
            <w:r>
              <w:t xml:space="preserve">(1) </w:t>
            </w:r>
          </w:p>
        </w:tc>
      </w:tr>
      <w:tr w:rsidR="00F0694F" w14:paraId="676B7377" w14:textId="77777777" w:rsidTr="00ED4751">
        <w:trPr>
          <w:trHeight w:val="284"/>
          <w:jc w:val="center"/>
        </w:trPr>
        <w:tc>
          <w:tcPr>
            <w:tcW w:w="3976" w:type="dxa"/>
            <w:tcBorders>
              <w:top w:val="nil"/>
              <w:left w:val="single" w:sz="8" w:space="0" w:color="000000"/>
              <w:bottom w:val="nil"/>
              <w:right w:val="single" w:sz="4" w:space="0" w:color="000000"/>
            </w:tcBorders>
            <w:vAlign w:val="center"/>
          </w:tcPr>
          <w:p w14:paraId="3E2779AF" w14:textId="58C509D0" w:rsidR="00F0694F" w:rsidRDefault="00F0694F" w:rsidP="00ED4751">
            <w:pPr>
              <w:pStyle w:val="af9"/>
            </w:pPr>
            <w:r>
              <w:t>IP</w:t>
            </w:r>
            <w:r>
              <w:rPr>
                <w:rFonts w:hint="eastAsia"/>
              </w:rPr>
              <w:t>.</w:t>
            </w:r>
            <w:r>
              <w:t>Proto = 6</w:t>
            </w:r>
            <w:r>
              <w:rPr>
                <w:rFonts w:hint="eastAsia"/>
              </w:rPr>
              <w:t>；</w:t>
            </w:r>
            <w:r>
              <w:t>IP</w:t>
            </w:r>
            <w:r>
              <w:rPr>
                <w:rFonts w:hint="eastAsia"/>
              </w:rPr>
              <w:t>目的地址</w:t>
            </w:r>
            <w:r>
              <w:t xml:space="preserve"> = 10.0.3.6</w:t>
            </w:r>
          </w:p>
        </w:tc>
        <w:tc>
          <w:tcPr>
            <w:tcW w:w="847" w:type="dxa"/>
            <w:tcBorders>
              <w:top w:val="nil"/>
              <w:left w:val="single" w:sz="4" w:space="0" w:color="000000"/>
              <w:bottom w:val="nil"/>
              <w:right w:val="single" w:sz="4" w:space="0" w:color="000000"/>
            </w:tcBorders>
            <w:vAlign w:val="center"/>
          </w:tcPr>
          <w:p w14:paraId="0B73F709" w14:textId="77777777" w:rsidR="00F0694F" w:rsidRDefault="00F0694F" w:rsidP="00ED4751">
            <w:pPr>
              <w:pStyle w:val="af9"/>
              <w:jc w:val="center"/>
            </w:pPr>
            <w:r>
              <w:t>100</w:t>
            </w:r>
          </w:p>
        </w:tc>
        <w:tc>
          <w:tcPr>
            <w:tcW w:w="847" w:type="dxa"/>
            <w:tcBorders>
              <w:top w:val="nil"/>
              <w:left w:val="single" w:sz="4" w:space="0" w:color="000000"/>
              <w:bottom w:val="nil"/>
              <w:right w:val="single" w:sz="8" w:space="0" w:color="000000"/>
            </w:tcBorders>
            <w:vAlign w:val="center"/>
          </w:tcPr>
          <w:p w14:paraId="7AD8BA2E" w14:textId="77777777" w:rsidR="00F0694F" w:rsidRDefault="00F0694F" w:rsidP="00ED4751">
            <w:pPr>
              <w:pStyle w:val="af9"/>
              <w:jc w:val="center"/>
              <w:rPr>
                <w:rFonts w:hint="eastAsia"/>
              </w:rPr>
            </w:pPr>
            <w:r>
              <w:rPr>
                <w:rFonts w:hint="eastAsia"/>
              </w:rPr>
              <w:t>转发</w:t>
            </w:r>
            <w:r>
              <w:t xml:space="preserve">(2) </w:t>
            </w:r>
          </w:p>
        </w:tc>
      </w:tr>
      <w:tr w:rsidR="00F0694F" w14:paraId="608E26F7" w14:textId="77777777" w:rsidTr="00ED4751">
        <w:trPr>
          <w:trHeight w:val="284"/>
          <w:jc w:val="center"/>
        </w:trPr>
        <w:tc>
          <w:tcPr>
            <w:tcW w:w="3976" w:type="dxa"/>
            <w:tcBorders>
              <w:top w:val="nil"/>
              <w:left w:val="single" w:sz="8" w:space="0" w:color="000000"/>
              <w:bottom w:val="single" w:sz="8" w:space="0" w:color="000000"/>
              <w:right w:val="single" w:sz="4" w:space="0" w:color="000000"/>
            </w:tcBorders>
            <w:vAlign w:val="center"/>
          </w:tcPr>
          <w:p w14:paraId="203986B5" w14:textId="77777777" w:rsidR="00F0694F" w:rsidRDefault="00F0694F" w:rsidP="00ED4751">
            <w:pPr>
              <w:pStyle w:val="af9"/>
            </w:pPr>
            <w:r>
              <w:rPr>
                <w:rFonts w:hint="eastAsia"/>
              </w:rPr>
              <w:t>*</w:t>
            </w:r>
          </w:p>
        </w:tc>
        <w:tc>
          <w:tcPr>
            <w:tcW w:w="847" w:type="dxa"/>
            <w:tcBorders>
              <w:top w:val="nil"/>
              <w:left w:val="single" w:sz="4" w:space="0" w:color="000000"/>
              <w:bottom w:val="single" w:sz="8" w:space="0" w:color="000000"/>
              <w:right w:val="single" w:sz="4" w:space="0" w:color="000000"/>
            </w:tcBorders>
            <w:vAlign w:val="center"/>
          </w:tcPr>
          <w:p w14:paraId="59F18580" w14:textId="77777777" w:rsidR="00F0694F" w:rsidRDefault="00F0694F" w:rsidP="00ED4751">
            <w:pPr>
              <w:pStyle w:val="af9"/>
              <w:jc w:val="center"/>
            </w:pPr>
            <w:r>
              <w:rPr>
                <w:rFonts w:hint="eastAsia"/>
              </w:rPr>
              <w:t>0</w:t>
            </w:r>
          </w:p>
        </w:tc>
        <w:tc>
          <w:tcPr>
            <w:tcW w:w="847" w:type="dxa"/>
            <w:tcBorders>
              <w:top w:val="nil"/>
              <w:left w:val="single" w:sz="4" w:space="0" w:color="000000"/>
              <w:bottom w:val="single" w:sz="8" w:space="0" w:color="000000"/>
              <w:right w:val="single" w:sz="8" w:space="0" w:color="000000"/>
            </w:tcBorders>
            <w:vAlign w:val="center"/>
          </w:tcPr>
          <w:p w14:paraId="219B5EBC" w14:textId="77777777" w:rsidR="00F0694F" w:rsidRDefault="00F0694F" w:rsidP="00ED4751">
            <w:pPr>
              <w:pStyle w:val="af9"/>
              <w:jc w:val="center"/>
              <w:rPr>
                <w:rFonts w:hint="eastAsia"/>
              </w:rPr>
            </w:pPr>
            <w:r>
              <w:rPr>
                <w:rFonts w:hint="eastAsia"/>
              </w:rPr>
              <w:t>丢弃</w:t>
            </w:r>
          </w:p>
        </w:tc>
      </w:tr>
    </w:tbl>
    <w:p w14:paraId="5EBB2C6F" w14:textId="77777777" w:rsidR="00F413F5" w:rsidRDefault="00F413F5" w:rsidP="00F413F5">
      <w:pPr>
        <w:pStyle w:val="19"/>
        <w:ind w:left="978" w:hanging="978"/>
        <w:rPr>
          <w:rFonts w:hint="eastAsia"/>
        </w:rPr>
      </w:pPr>
    </w:p>
    <w:p w14:paraId="0913AAA6" w14:textId="7C456A7F" w:rsidR="00F0694F" w:rsidRDefault="00F0694F" w:rsidP="00F0694F">
      <w:pPr>
        <w:pStyle w:val="19"/>
        <w:ind w:left="978" w:hanging="978"/>
      </w:pPr>
      <w:r>
        <w:rPr>
          <w:rFonts w:hint="eastAsia"/>
        </w:rPr>
        <w:t>（</w:t>
      </w:r>
      <w:r>
        <w:t>3</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0694F" w14:paraId="6E83C814" w14:textId="77777777" w:rsidTr="00ED4751">
        <w:trPr>
          <w:trHeight w:val="284"/>
          <w:jc w:val="center"/>
        </w:trPr>
        <w:tc>
          <w:tcPr>
            <w:tcW w:w="3976"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52864FB6" w14:textId="77777777" w:rsidR="00F0694F" w:rsidRDefault="00F0694F" w:rsidP="00ED4751">
            <w:pPr>
              <w:pStyle w:val="X"/>
            </w:pPr>
            <w:r>
              <w:rPr>
                <w:rFonts w:hint="eastAsia"/>
              </w:rPr>
              <w:t>匹配字段</w:t>
            </w:r>
          </w:p>
        </w:tc>
        <w:tc>
          <w:tcPr>
            <w:tcW w:w="847"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05ACD5CF" w14:textId="77777777" w:rsidR="00F0694F" w:rsidRDefault="00F0694F" w:rsidP="00ED4751">
            <w:pPr>
              <w:pStyle w:val="X"/>
            </w:pPr>
            <w:r>
              <w:rPr>
                <w:rFonts w:hint="eastAsia"/>
              </w:rPr>
              <w:t>优先级</w:t>
            </w:r>
          </w:p>
        </w:tc>
        <w:tc>
          <w:tcPr>
            <w:tcW w:w="847"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52930DC3" w14:textId="77777777" w:rsidR="00F0694F" w:rsidRDefault="00F0694F" w:rsidP="00ED4751">
            <w:pPr>
              <w:pStyle w:val="X"/>
            </w:pPr>
            <w:r>
              <w:rPr>
                <w:rFonts w:hint="eastAsia"/>
              </w:rPr>
              <w:t>指令</w:t>
            </w:r>
          </w:p>
        </w:tc>
      </w:tr>
      <w:tr w:rsidR="00F0694F" w14:paraId="1C050BD3" w14:textId="77777777" w:rsidTr="00ED4751">
        <w:trPr>
          <w:trHeight w:val="284"/>
          <w:jc w:val="center"/>
        </w:trPr>
        <w:tc>
          <w:tcPr>
            <w:tcW w:w="3976" w:type="dxa"/>
            <w:tcBorders>
              <w:top w:val="single" w:sz="4" w:space="0" w:color="000000"/>
              <w:left w:val="single" w:sz="8" w:space="0" w:color="000000"/>
              <w:bottom w:val="nil"/>
              <w:right w:val="single" w:sz="4" w:space="0" w:color="000000"/>
            </w:tcBorders>
            <w:vAlign w:val="center"/>
            <w:hideMark/>
          </w:tcPr>
          <w:p w14:paraId="509FAA17" w14:textId="5091A13A" w:rsidR="00F0694F" w:rsidRDefault="00F0694F" w:rsidP="00ED4751">
            <w:pPr>
              <w:pStyle w:val="af9"/>
              <w:rPr>
                <w:rFonts w:hint="eastAsia"/>
              </w:rPr>
            </w:pPr>
            <w:r>
              <w:t>IP</w:t>
            </w:r>
            <w:r>
              <w:rPr>
                <w:rFonts w:hint="eastAsia"/>
              </w:rPr>
              <w:t>目的地址</w:t>
            </w:r>
            <w:r>
              <w:t xml:space="preserve"> = 10.0.3.5</w:t>
            </w:r>
          </w:p>
        </w:tc>
        <w:tc>
          <w:tcPr>
            <w:tcW w:w="847" w:type="dxa"/>
            <w:tcBorders>
              <w:top w:val="single" w:sz="4" w:space="0" w:color="000000"/>
              <w:left w:val="single" w:sz="4" w:space="0" w:color="000000"/>
              <w:bottom w:val="nil"/>
              <w:right w:val="single" w:sz="4" w:space="0" w:color="000000"/>
            </w:tcBorders>
            <w:vAlign w:val="center"/>
            <w:hideMark/>
          </w:tcPr>
          <w:p w14:paraId="184D13E4" w14:textId="77777777" w:rsidR="00F0694F" w:rsidRDefault="00F0694F" w:rsidP="00ED4751">
            <w:pPr>
              <w:pStyle w:val="af9"/>
              <w:jc w:val="center"/>
              <w:rPr>
                <w:rFonts w:hint="eastAsia"/>
              </w:rPr>
            </w:pPr>
            <w:r>
              <w:t>100</w:t>
            </w:r>
          </w:p>
        </w:tc>
        <w:tc>
          <w:tcPr>
            <w:tcW w:w="847" w:type="dxa"/>
            <w:tcBorders>
              <w:top w:val="single" w:sz="4" w:space="0" w:color="000000"/>
              <w:left w:val="single" w:sz="4" w:space="0" w:color="000000"/>
              <w:bottom w:val="nil"/>
              <w:right w:val="single" w:sz="8" w:space="0" w:color="000000"/>
            </w:tcBorders>
            <w:vAlign w:val="center"/>
            <w:hideMark/>
          </w:tcPr>
          <w:p w14:paraId="6000DC01" w14:textId="77777777" w:rsidR="00F0694F" w:rsidRDefault="00F0694F" w:rsidP="00ED4751">
            <w:pPr>
              <w:pStyle w:val="af9"/>
              <w:jc w:val="center"/>
              <w:rPr>
                <w:rFonts w:hint="eastAsia"/>
              </w:rPr>
            </w:pPr>
            <w:r>
              <w:rPr>
                <w:rFonts w:hint="eastAsia"/>
              </w:rPr>
              <w:t>转发</w:t>
            </w:r>
            <w:r>
              <w:t xml:space="preserve">(1) </w:t>
            </w:r>
          </w:p>
        </w:tc>
      </w:tr>
      <w:tr w:rsidR="00F0694F" w14:paraId="54E7C58D" w14:textId="77777777" w:rsidTr="00ED4751">
        <w:trPr>
          <w:trHeight w:val="284"/>
          <w:jc w:val="center"/>
        </w:trPr>
        <w:tc>
          <w:tcPr>
            <w:tcW w:w="3976" w:type="dxa"/>
            <w:tcBorders>
              <w:top w:val="nil"/>
              <w:left w:val="single" w:sz="8" w:space="0" w:color="000000"/>
              <w:bottom w:val="single" w:sz="8" w:space="0" w:color="000000"/>
              <w:right w:val="single" w:sz="4" w:space="0" w:color="000000"/>
            </w:tcBorders>
            <w:vAlign w:val="center"/>
          </w:tcPr>
          <w:p w14:paraId="0350DB69" w14:textId="77777777" w:rsidR="00F0694F" w:rsidRDefault="00F0694F" w:rsidP="00ED4751">
            <w:pPr>
              <w:pStyle w:val="af9"/>
            </w:pPr>
            <w:r>
              <w:rPr>
                <w:rFonts w:hint="eastAsia"/>
              </w:rPr>
              <w:t>*</w:t>
            </w:r>
          </w:p>
        </w:tc>
        <w:tc>
          <w:tcPr>
            <w:tcW w:w="847" w:type="dxa"/>
            <w:tcBorders>
              <w:top w:val="nil"/>
              <w:left w:val="single" w:sz="4" w:space="0" w:color="000000"/>
              <w:bottom w:val="single" w:sz="8" w:space="0" w:color="000000"/>
              <w:right w:val="single" w:sz="4" w:space="0" w:color="000000"/>
            </w:tcBorders>
            <w:vAlign w:val="center"/>
          </w:tcPr>
          <w:p w14:paraId="4FFDEE49" w14:textId="77777777" w:rsidR="00F0694F" w:rsidRDefault="00F0694F" w:rsidP="00ED4751">
            <w:pPr>
              <w:pStyle w:val="af9"/>
              <w:jc w:val="center"/>
            </w:pPr>
            <w:r>
              <w:rPr>
                <w:rFonts w:hint="eastAsia"/>
              </w:rPr>
              <w:t>0</w:t>
            </w:r>
          </w:p>
        </w:tc>
        <w:tc>
          <w:tcPr>
            <w:tcW w:w="847" w:type="dxa"/>
            <w:tcBorders>
              <w:top w:val="nil"/>
              <w:left w:val="single" w:sz="4" w:space="0" w:color="000000"/>
              <w:bottom w:val="single" w:sz="8" w:space="0" w:color="000000"/>
              <w:right w:val="single" w:sz="8" w:space="0" w:color="000000"/>
            </w:tcBorders>
            <w:vAlign w:val="center"/>
          </w:tcPr>
          <w:p w14:paraId="5BAB47A1" w14:textId="77777777" w:rsidR="00F0694F" w:rsidRDefault="00F0694F" w:rsidP="00ED4751">
            <w:pPr>
              <w:pStyle w:val="af9"/>
              <w:jc w:val="center"/>
              <w:rPr>
                <w:rFonts w:hint="eastAsia"/>
              </w:rPr>
            </w:pPr>
            <w:r>
              <w:rPr>
                <w:rFonts w:hint="eastAsia"/>
              </w:rPr>
              <w:t>丢弃</w:t>
            </w:r>
          </w:p>
        </w:tc>
      </w:tr>
    </w:tbl>
    <w:p w14:paraId="38F39DF6" w14:textId="7257FA6C" w:rsidR="00F413F5" w:rsidRDefault="00F413F5" w:rsidP="00615BBE">
      <w:pPr>
        <w:pStyle w:val="19"/>
        <w:ind w:left="978" w:hanging="978"/>
      </w:pPr>
    </w:p>
    <w:p w14:paraId="679EB1F6" w14:textId="6B977DB7" w:rsidR="00F0694F" w:rsidRDefault="00F0694F" w:rsidP="00F0694F">
      <w:pPr>
        <w:pStyle w:val="19"/>
        <w:ind w:left="978" w:hanging="978"/>
      </w:pPr>
      <w:r>
        <w:rPr>
          <w:rFonts w:hint="eastAsia"/>
        </w:rPr>
        <w:t>（</w:t>
      </w:r>
      <w:r>
        <w:t>4</w:t>
      </w:r>
      <w:r>
        <w:rPr>
          <w:rFonts w:hint="eastAsia"/>
        </w:rPr>
        <w:t>）</w:t>
      </w:r>
    </w:p>
    <w:tbl>
      <w:tblPr>
        <w:tblW w:w="5964"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4270"/>
        <w:gridCol w:w="847"/>
        <w:gridCol w:w="847"/>
      </w:tblGrid>
      <w:tr w:rsidR="00F0694F" w14:paraId="5D52C9AF" w14:textId="77777777" w:rsidTr="00F0694F">
        <w:trPr>
          <w:trHeight w:val="284"/>
          <w:jc w:val="center"/>
        </w:trPr>
        <w:tc>
          <w:tcPr>
            <w:tcW w:w="4270"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4E1E106B" w14:textId="77777777" w:rsidR="00F0694F" w:rsidRDefault="00F0694F" w:rsidP="00ED4751">
            <w:pPr>
              <w:pStyle w:val="X"/>
            </w:pPr>
            <w:r>
              <w:rPr>
                <w:rFonts w:hint="eastAsia"/>
              </w:rPr>
              <w:t>匹配字段</w:t>
            </w:r>
          </w:p>
        </w:tc>
        <w:tc>
          <w:tcPr>
            <w:tcW w:w="847"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7268C1D8" w14:textId="77777777" w:rsidR="00F0694F" w:rsidRDefault="00F0694F" w:rsidP="00ED4751">
            <w:pPr>
              <w:pStyle w:val="X"/>
            </w:pPr>
            <w:r>
              <w:rPr>
                <w:rFonts w:hint="eastAsia"/>
              </w:rPr>
              <w:t>优先级</w:t>
            </w:r>
          </w:p>
        </w:tc>
        <w:tc>
          <w:tcPr>
            <w:tcW w:w="847"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37E167AB" w14:textId="77777777" w:rsidR="00F0694F" w:rsidRDefault="00F0694F" w:rsidP="00ED4751">
            <w:pPr>
              <w:pStyle w:val="X"/>
            </w:pPr>
            <w:r>
              <w:rPr>
                <w:rFonts w:hint="eastAsia"/>
              </w:rPr>
              <w:t>指令</w:t>
            </w:r>
          </w:p>
        </w:tc>
      </w:tr>
      <w:tr w:rsidR="00F0694F" w14:paraId="682DFB38" w14:textId="77777777" w:rsidTr="00F0694F">
        <w:trPr>
          <w:trHeight w:val="284"/>
          <w:jc w:val="center"/>
        </w:trPr>
        <w:tc>
          <w:tcPr>
            <w:tcW w:w="4270" w:type="dxa"/>
            <w:tcBorders>
              <w:top w:val="single" w:sz="4" w:space="0" w:color="000000"/>
              <w:left w:val="single" w:sz="8" w:space="0" w:color="000000"/>
              <w:bottom w:val="nil"/>
              <w:right w:val="single" w:sz="4" w:space="0" w:color="000000"/>
            </w:tcBorders>
            <w:vAlign w:val="center"/>
            <w:hideMark/>
          </w:tcPr>
          <w:p w14:paraId="4C10321D" w14:textId="55089433" w:rsidR="00F0694F" w:rsidRDefault="00F0694F" w:rsidP="00ED4751">
            <w:pPr>
              <w:pStyle w:val="af9"/>
              <w:rPr>
                <w:rFonts w:hint="eastAsia"/>
              </w:rPr>
            </w:pPr>
            <w:r>
              <w:t>IP</w:t>
            </w:r>
            <w:r>
              <w:rPr>
                <w:rFonts w:hint="eastAsia"/>
              </w:rPr>
              <w:t>源地址</w:t>
            </w:r>
            <w:r>
              <w:t xml:space="preserve"> = 10.0.1.1</w:t>
            </w:r>
            <w:r>
              <w:rPr>
                <w:rFonts w:hint="eastAsia"/>
              </w:rPr>
              <w:t>；</w:t>
            </w:r>
            <w:r>
              <w:t>IP</w:t>
            </w:r>
            <w:r>
              <w:rPr>
                <w:rFonts w:hint="eastAsia"/>
              </w:rPr>
              <w:t>目的地址</w:t>
            </w:r>
            <w:r>
              <w:t xml:space="preserve"> = 10.0.3.5</w:t>
            </w:r>
            <w:r>
              <w:rPr>
                <w:rFonts w:hint="eastAsia"/>
              </w:rPr>
              <w:t>；</w:t>
            </w:r>
            <w:r>
              <w:rPr>
                <w:rFonts w:hint="eastAsia"/>
              </w:rPr>
              <w:t>IP</w:t>
            </w:r>
            <w:r>
              <w:t>.Proto = 17</w:t>
            </w:r>
          </w:p>
        </w:tc>
        <w:tc>
          <w:tcPr>
            <w:tcW w:w="847" w:type="dxa"/>
            <w:tcBorders>
              <w:top w:val="single" w:sz="4" w:space="0" w:color="000000"/>
              <w:left w:val="single" w:sz="4" w:space="0" w:color="000000"/>
              <w:bottom w:val="nil"/>
              <w:right w:val="single" w:sz="4" w:space="0" w:color="000000"/>
            </w:tcBorders>
            <w:vAlign w:val="center"/>
            <w:hideMark/>
          </w:tcPr>
          <w:p w14:paraId="245F5FD3" w14:textId="77777777" w:rsidR="00F0694F" w:rsidRDefault="00F0694F" w:rsidP="00ED4751">
            <w:pPr>
              <w:pStyle w:val="af9"/>
              <w:jc w:val="center"/>
              <w:rPr>
                <w:rFonts w:hint="eastAsia"/>
              </w:rPr>
            </w:pPr>
            <w:r>
              <w:t>100</w:t>
            </w:r>
          </w:p>
        </w:tc>
        <w:tc>
          <w:tcPr>
            <w:tcW w:w="847" w:type="dxa"/>
            <w:tcBorders>
              <w:top w:val="single" w:sz="4" w:space="0" w:color="000000"/>
              <w:left w:val="single" w:sz="4" w:space="0" w:color="000000"/>
              <w:bottom w:val="nil"/>
              <w:right w:val="single" w:sz="8" w:space="0" w:color="000000"/>
            </w:tcBorders>
            <w:vAlign w:val="center"/>
            <w:hideMark/>
          </w:tcPr>
          <w:p w14:paraId="79EBDA98" w14:textId="77777777" w:rsidR="00F0694F" w:rsidRDefault="00F0694F" w:rsidP="00ED4751">
            <w:pPr>
              <w:pStyle w:val="af9"/>
              <w:jc w:val="center"/>
              <w:rPr>
                <w:rFonts w:hint="eastAsia"/>
              </w:rPr>
            </w:pPr>
            <w:r>
              <w:rPr>
                <w:rFonts w:hint="eastAsia"/>
              </w:rPr>
              <w:t>转发</w:t>
            </w:r>
            <w:r>
              <w:t xml:space="preserve">(1) </w:t>
            </w:r>
          </w:p>
        </w:tc>
      </w:tr>
      <w:tr w:rsidR="00F0694F" w14:paraId="5317E4ED" w14:textId="77777777" w:rsidTr="00F0694F">
        <w:trPr>
          <w:trHeight w:val="284"/>
          <w:jc w:val="center"/>
        </w:trPr>
        <w:tc>
          <w:tcPr>
            <w:tcW w:w="4270" w:type="dxa"/>
            <w:tcBorders>
              <w:top w:val="nil"/>
              <w:left w:val="single" w:sz="8" w:space="0" w:color="000000"/>
              <w:bottom w:val="single" w:sz="8" w:space="0" w:color="000000"/>
              <w:right w:val="single" w:sz="4" w:space="0" w:color="000000"/>
            </w:tcBorders>
            <w:vAlign w:val="center"/>
          </w:tcPr>
          <w:p w14:paraId="470B72E1" w14:textId="77777777" w:rsidR="00F0694F" w:rsidRDefault="00F0694F" w:rsidP="00ED4751">
            <w:pPr>
              <w:pStyle w:val="af9"/>
            </w:pPr>
            <w:r>
              <w:rPr>
                <w:rFonts w:hint="eastAsia"/>
              </w:rPr>
              <w:t>*</w:t>
            </w:r>
          </w:p>
        </w:tc>
        <w:tc>
          <w:tcPr>
            <w:tcW w:w="847" w:type="dxa"/>
            <w:tcBorders>
              <w:top w:val="nil"/>
              <w:left w:val="single" w:sz="4" w:space="0" w:color="000000"/>
              <w:bottom w:val="single" w:sz="8" w:space="0" w:color="000000"/>
              <w:right w:val="single" w:sz="4" w:space="0" w:color="000000"/>
            </w:tcBorders>
            <w:vAlign w:val="center"/>
          </w:tcPr>
          <w:p w14:paraId="1D42EBEB" w14:textId="77777777" w:rsidR="00F0694F" w:rsidRDefault="00F0694F" w:rsidP="00ED4751">
            <w:pPr>
              <w:pStyle w:val="af9"/>
              <w:jc w:val="center"/>
            </w:pPr>
            <w:r>
              <w:rPr>
                <w:rFonts w:hint="eastAsia"/>
              </w:rPr>
              <w:t>0</w:t>
            </w:r>
          </w:p>
        </w:tc>
        <w:tc>
          <w:tcPr>
            <w:tcW w:w="847" w:type="dxa"/>
            <w:tcBorders>
              <w:top w:val="nil"/>
              <w:left w:val="single" w:sz="4" w:space="0" w:color="000000"/>
              <w:bottom w:val="single" w:sz="8" w:space="0" w:color="000000"/>
              <w:right w:val="single" w:sz="8" w:space="0" w:color="000000"/>
            </w:tcBorders>
            <w:vAlign w:val="center"/>
          </w:tcPr>
          <w:p w14:paraId="2B616978" w14:textId="77777777" w:rsidR="00F0694F" w:rsidRDefault="00F0694F" w:rsidP="00ED4751">
            <w:pPr>
              <w:pStyle w:val="af9"/>
              <w:jc w:val="center"/>
              <w:rPr>
                <w:rFonts w:hint="eastAsia"/>
              </w:rPr>
            </w:pPr>
            <w:r>
              <w:rPr>
                <w:rFonts w:hint="eastAsia"/>
              </w:rPr>
              <w:t>丢弃</w:t>
            </w:r>
          </w:p>
        </w:tc>
      </w:tr>
    </w:tbl>
    <w:p w14:paraId="342F05DC" w14:textId="4608E5DA" w:rsidR="00F0694F" w:rsidRDefault="00F0694F" w:rsidP="00615BBE">
      <w:pPr>
        <w:pStyle w:val="19"/>
        <w:ind w:left="978" w:hanging="978"/>
      </w:pPr>
    </w:p>
    <w:p w14:paraId="7A428299" w14:textId="4BD46851" w:rsidR="00F0694F" w:rsidRDefault="00F0694F" w:rsidP="00F0694F">
      <w:pPr>
        <w:pStyle w:val="19"/>
        <w:ind w:left="978" w:hanging="978"/>
      </w:pPr>
      <w:r>
        <w:rPr>
          <w:rFonts w:hint="eastAsia"/>
        </w:rPr>
        <w:t>（</w:t>
      </w:r>
      <w:r>
        <w:t>5</w:t>
      </w:r>
      <w:r>
        <w:rPr>
          <w:rFonts w:hint="eastAsia"/>
        </w:rPr>
        <w:t>）</w:t>
      </w:r>
    </w:p>
    <w:tbl>
      <w:tblPr>
        <w:tblW w:w="5670" w:type="dxa"/>
        <w:jc w:val="center"/>
        <w:tblBorders>
          <w:top w:val="single" w:sz="8" w:space="0" w:color="000000"/>
          <w:left w:val="single" w:sz="8" w:space="0" w:color="000000"/>
          <w:bottom w:val="single" w:sz="8" w:space="0" w:color="000000"/>
          <w:right w:val="single" w:sz="8" w:space="0" w:color="000000"/>
          <w:insideH w:val="single" w:sz="4" w:space="0" w:color="000000"/>
          <w:insideV w:val="single" w:sz="4" w:space="0" w:color="000000"/>
        </w:tblBorders>
        <w:tblLook w:val="04A0" w:firstRow="1" w:lastRow="0" w:firstColumn="1" w:lastColumn="0" w:noHBand="0" w:noVBand="1"/>
      </w:tblPr>
      <w:tblGrid>
        <w:gridCol w:w="3976"/>
        <w:gridCol w:w="847"/>
        <w:gridCol w:w="847"/>
      </w:tblGrid>
      <w:tr w:rsidR="00F0694F" w14:paraId="2551E8CC" w14:textId="77777777" w:rsidTr="00790827">
        <w:trPr>
          <w:trHeight w:val="284"/>
          <w:jc w:val="center"/>
        </w:trPr>
        <w:tc>
          <w:tcPr>
            <w:tcW w:w="3976" w:type="dxa"/>
            <w:tcBorders>
              <w:top w:val="single" w:sz="8" w:space="0" w:color="000000"/>
              <w:left w:val="single" w:sz="8" w:space="0" w:color="000000"/>
              <w:bottom w:val="single" w:sz="4" w:space="0" w:color="000000"/>
              <w:right w:val="single" w:sz="4" w:space="0" w:color="000000"/>
            </w:tcBorders>
            <w:shd w:val="clear" w:color="auto" w:fill="D4EFFC"/>
            <w:vAlign w:val="center"/>
            <w:hideMark/>
          </w:tcPr>
          <w:p w14:paraId="649919EC" w14:textId="77777777" w:rsidR="00F0694F" w:rsidRDefault="00F0694F" w:rsidP="00ED4751">
            <w:pPr>
              <w:pStyle w:val="X"/>
            </w:pPr>
            <w:r>
              <w:rPr>
                <w:rFonts w:hint="eastAsia"/>
              </w:rPr>
              <w:lastRenderedPageBreak/>
              <w:t>匹配字段</w:t>
            </w:r>
          </w:p>
        </w:tc>
        <w:tc>
          <w:tcPr>
            <w:tcW w:w="847" w:type="dxa"/>
            <w:tcBorders>
              <w:top w:val="single" w:sz="8" w:space="0" w:color="000000"/>
              <w:left w:val="single" w:sz="4" w:space="0" w:color="000000"/>
              <w:bottom w:val="single" w:sz="4" w:space="0" w:color="000000"/>
              <w:right w:val="single" w:sz="4" w:space="0" w:color="000000"/>
            </w:tcBorders>
            <w:shd w:val="clear" w:color="auto" w:fill="D4EFFC"/>
            <w:vAlign w:val="center"/>
            <w:hideMark/>
          </w:tcPr>
          <w:p w14:paraId="608453C4" w14:textId="77777777" w:rsidR="00F0694F" w:rsidRDefault="00F0694F" w:rsidP="00ED4751">
            <w:pPr>
              <w:pStyle w:val="X"/>
            </w:pPr>
            <w:r>
              <w:rPr>
                <w:rFonts w:hint="eastAsia"/>
              </w:rPr>
              <w:t>优先级</w:t>
            </w:r>
          </w:p>
        </w:tc>
        <w:tc>
          <w:tcPr>
            <w:tcW w:w="847" w:type="dxa"/>
            <w:tcBorders>
              <w:top w:val="single" w:sz="8" w:space="0" w:color="000000"/>
              <w:left w:val="single" w:sz="4" w:space="0" w:color="000000"/>
              <w:bottom w:val="single" w:sz="4" w:space="0" w:color="000000"/>
              <w:right w:val="single" w:sz="8" w:space="0" w:color="000000"/>
            </w:tcBorders>
            <w:shd w:val="clear" w:color="auto" w:fill="D4EFFC"/>
            <w:vAlign w:val="center"/>
            <w:hideMark/>
          </w:tcPr>
          <w:p w14:paraId="4F8E68A9" w14:textId="77777777" w:rsidR="00F0694F" w:rsidRDefault="00F0694F" w:rsidP="00ED4751">
            <w:pPr>
              <w:pStyle w:val="X"/>
            </w:pPr>
            <w:r>
              <w:rPr>
                <w:rFonts w:hint="eastAsia"/>
              </w:rPr>
              <w:t>指令</w:t>
            </w:r>
          </w:p>
        </w:tc>
      </w:tr>
      <w:tr w:rsidR="00F0694F" w14:paraId="2B1D016E" w14:textId="77777777" w:rsidTr="00ED4751">
        <w:trPr>
          <w:trHeight w:val="284"/>
          <w:jc w:val="center"/>
        </w:trPr>
        <w:tc>
          <w:tcPr>
            <w:tcW w:w="3976" w:type="dxa"/>
            <w:tcBorders>
              <w:top w:val="single" w:sz="4" w:space="0" w:color="000000"/>
              <w:left w:val="single" w:sz="8" w:space="0" w:color="000000"/>
              <w:bottom w:val="nil"/>
              <w:right w:val="single" w:sz="4" w:space="0" w:color="000000"/>
            </w:tcBorders>
            <w:vAlign w:val="center"/>
            <w:hideMark/>
          </w:tcPr>
          <w:p w14:paraId="525CA5F0" w14:textId="6BEBC67D" w:rsidR="00F0694F" w:rsidRDefault="00790827" w:rsidP="00790827">
            <w:pPr>
              <w:pStyle w:val="af9"/>
              <w:rPr>
                <w:rFonts w:hint="eastAsia"/>
              </w:rPr>
            </w:pPr>
            <w:r>
              <w:rPr>
                <w:rFonts w:hint="eastAsia"/>
              </w:rPr>
              <w:t>T</w:t>
            </w:r>
            <w:r>
              <w:t>CP.Dport = 53</w:t>
            </w:r>
            <w:r w:rsidR="00F0694F">
              <w:rPr>
                <w:rFonts w:hint="eastAsia"/>
              </w:rPr>
              <w:t>；</w:t>
            </w:r>
            <w:r w:rsidR="00F0694F">
              <w:t>IP</w:t>
            </w:r>
            <w:r w:rsidR="00F0694F">
              <w:rPr>
                <w:rFonts w:hint="eastAsia"/>
              </w:rPr>
              <w:t>目的地址</w:t>
            </w:r>
            <w:r w:rsidR="00F0694F">
              <w:t xml:space="preserve"> = 10.0.3.5</w:t>
            </w:r>
          </w:p>
        </w:tc>
        <w:tc>
          <w:tcPr>
            <w:tcW w:w="847" w:type="dxa"/>
            <w:tcBorders>
              <w:top w:val="single" w:sz="4" w:space="0" w:color="000000"/>
              <w:left w:val="single" w:sz="4" w:space="0" w:color="000000"/>
              <w:bottom w:val="nil"/>
              <w:right w:val="single" w:sz="4" w:space="0" w:color="000000"/>
            </w:tcBorders>
            <w:vAlign w:val="center"/>
            <w:hideMark/>
          </w:tcPr>
          <w:p w14:paraId="4756BB22" w14:textId="77777777" w:rsidR="00F0694F" w:rsidRDefault="00F0694F" w:rsidP="00ED4751">
            <w:pPr>
              <w:pStyle w:val="af9"/>
              <w:jc w:val="center"/>
              <w:rPr>
                <w:rFonts w:hint="eastAsia"/>
              </w:rPr>
            </w:pPr>
            <w:r>
              <w:t>100</w:t>
            </w:r>
          </w:p>
        </w:tc>
        <w:tc>
          <w:tcPr>
            <w:tcW w:w="847" w:type="dxa"/>
            <w:tcBorders>
              <w:top w:val="single" w:sz="4" w:space="0" w:color="000000"/>
              <w:left w:val="single" w:sz="4" w:space="0" w:color="000000"/>
              <w:bottom w:val="nil"/>
              <w:right w:val="single" w:sz="8" w:space="0" w:color="000000"/>
            </w:tcBorders>
            <w:vAlign w:val="center"/>
            <w:hideMark/>
          </w:tcPr>
          <w:p w14:paraId="6555E41C" w14:textId="77777777" w:rsidR="00F0694F" w:rsidRDefault="00F0694F" w:rsidP="00ED4751">
            <w:pPr>
              <w:pStyle w:val="af9"/>
              <w:jc w:val="center"/>
              <w:rPr>
                <w:rFonts w:hint="eastAsia"/>
              </w:rPr>
            </w:pPr>
            <w:r>
              <w:rPr>
                <w:rFonts w:hint="eastAsia"/>
              </w:rPr>
              <w:t>转发</w:t>
            </w:r>
            <w:r>
              <w:t xml:space="preserve">(1) </w:t>
            </w:r>
          </w:p>
        </w:tc>
      </w:tr>
      <w:tr w:rsidR="00790827" w14:paraId="2D6A88C8" w14:textId="77777777" w:rsidTr="00790827">
        <w:trPr>
          <w:trHeight w:val="284"/>
          <w:jc w:val="center"/>
        </w:trPr>
        <w:tc>
          <w:tcPr>
            <w:tcW w:w="3976" w:type="dxa"/>
            <w:tcBorders>
              <w:top w:val="nil"/>
              <w:left w:val="single" w:sz="8" w:space="0" w:color="000000"/>
              <w:bottom w:val="nil"/>
              <w:right w:val="single" w:sz="4" w:space="0" w:color="000000"/>
            </w:tcBorders>
            <w:vAlign w:val="center"/>
          </w:tcPr>
          <w:p w14:paraId="5E25DD1E" w14:textId="7D4D768D" w:rsidR="00790827" w:rsidRDefault="00790827" w:rsidP="00790827">
            <w:pPr>
              <w:pStyle w:val="af9"/>
              <w:rPr>
                <w:rFonts w:hint="eastAsia"/>
              </w:rPr>
            </w:pPr>
            <w:r>
              <w:t>UDP.Dport = 53</w:t>
            </w:r>
            <w:r>
              <w:rPr>
                <w:rFonts w:hint="eastAsia"/>
              </w:rPr>
              <w:t>；</w:t>
            </w:r>
            <w:r>
              <w:t>IP</w:t>
            </w:r>
            <w:r>
              <w:rPr>
                <w:rFonts w:hint="eastAsia"/>
              </w:rPr>
              <w:t>目的地址</w:t>
            </w:r>
            <w:r>
              <w:t xml:space="preserve"> = 10.0.3.5</w:t>
            </w:r>
          </w:p>
        </w:tc>
        <w:tc>
          <w:tcPr>
            <w:tcW w:w="847" w:type="dxa"/>
            <w:tcBorders>
              <w:top w:val="nil"/>
              <w:left w:val="single" w:sz="4" w:space="0" w:color="000000"/>
              <w:bottom w:val="nil"/>
              <w:right w:val="single" w:sz="4" w:space="0" w:color="000000"/>
            </w:tcBorders>
            <w:vAlign w:val="center"/>
          </w:tcPr>
          <w:p w14:paraId="6DA0BD89" w14:textId="2A4123C0" w:rsidR="00790827" w:rsidRDefault="00790827" w:rsidP="00790827">
            <w:pPr>
              <w:pStyle w:val="af9"/>
              <w:jc w:val="center"/>
            </w:pPr>
            <w:r>
              <w:t>100</w:t>
            </w:r>
          </w:p>
        </w:tc>
        <w:tc>
          <w:tcPr>
            <w:tcW w:w="847" w:type="dxa"/>
            <w:tcBorders>
              <w:top w:val="nil"/>
              <w:left w:val="single" w:sz="4" w:space="0" w:color="000000"/>
              <w:bottom w:val="nil"/>
              <w:right w:val="single" w:sz="8" w:space="0" w:color="000000"/>
            </w:tcBorders>
            <w:vAlign w:val="center"/>
          </w:tcPr>
          <w:p w14:paraId="4A94115A" w14:textId="20055611" w:rsidR="00790827" w:rsidRDefault="00790827" w:rsidP="00790827">
            <w:pPr>
              <w:pStyle w:val="af9"/>
              <w:jc w:val="center"/>
              <w:rPr>
                <w:rFonts w:hint="eastAsia"/>
              </w:rPr>
            </w:pPr>
            <w:r>
              <w:rPr>
                <w:rFonts w:hint="eastAsia"/>
              </w:rPr>
              <w:t>转发</w:t>
            </w:r>
            <w:r>
              <w:t xml:space="preserve">(1) </w:t>
            </w:r>
          </w:p>
        </w:tc>
      </w:tr>
      <w:tr w:rsidR="00790827" w14:paraId="471F9CB8" w14:textId="77777777" w:rsidTr="00ED4751">
        <w:trPr>
          <w:trHeight w:val="284"/>
          <w:jc w:val="center"/>
        </w:trPr>
        <w:tc>
          <w:tcPr>
            <w:tcW w:w="3976" w:type="dxa"/>
            <w:tcBorders>
              <w:top w:val="nil"/>
              <w:left w:val="single" w:sz="8" w:space="0" w:color="000000"/>
              <w:bottom w:val="nil"/>
              <w:right w:val="single" w:sz="4" w:space="0" w:color="000000"/>
            </w:tcBorders>
            <w:vAlign w:val="center"/>
          </w:tcPr>
          <w:p w14:paraId="12CCAB16" w14:textId="60837F08" w:rsidR="00790827" w:rsidRDefault="00790827" w:rsidP="00790827">
            <w:pPr>
              <w:pStyle w:val="af9"/>
            </w:pPr>
            <w:r>
              <w:rPr>
                <w:rFonts w:hint="eastAsia"/>
              </w:rPr>
              <w:t>T</w:t>
            </w:r>
            <w:r>
              <w:t>CP.Dport = 80</w:t>
            </w:r>
            <w:r>
              <w:rPr>
                <w:rFonts w:hint="eastAsia"/>
              </w:rPr>
              <w:t>；</w:t>
            </w:r>
            <w:r>
              <w:t>IP</w:t>
            </w:r>
            <w:r>
              <w:rPr>
                <w:rFonts w:hint="eastAsia"/>
              </w:rPr>
              <w:t>目的地址</w:t>
            </w:r>
            <w:r>
              <w:t xml:space="preserve"> = 10.0.3.6</w:t>
            </w:r>
          </w:p>
        </w:tc>
        <w:tc>
          <w:tcPr>
            <w:tcW w:w="847" w:type="dxa"/>
            <w:tcBorders>
              <w:top w:val="nil"/>
              <w:left w:val="single" w:sz="4" w:space="0" w:color="000000"/>
              <w:bottom w:val="nil"/>
              <w:right w:val="single" w:sz="4" w:space="0" w:color="000000"/>
            </w:tcBorders>
            <w:vAlign w:val="center"/>
          </w:tcPr>
          <w:p w14:paraId="50CC2177" w14:textId="77777777" w:rsidR="00790827" w:rsidRDefault="00790827" w:rsidP="00790827">
            <w:pPr>
              <w:pStyle w:val="af9"/>
              <w:jc w:val="center"/>
            </w:pPr>
            <w:r>
              <w:t>100</w:t>
            </w:r>
          </w:p>
        </w:tc>
        <w:tc>
          <w:tcPr>
            <w:tcW w:w="847" w:type="dxa"/>
            <w:tcBorders>
              <w:top w:val="nil"/>
              <w:left w:val="single" w:sz="4" w:space="0" w:color="000000"/>
              <w:bottom w:val="nil"/>
              <w:right w:val="single" w:sz="8" w:space="0" w:color="000000"/>
            </w:tcBorders>
            <w:vAlign w:val="center"/>
          </w:tcPr>
          <w:p w14:paraId="422CAE18" w14:textId="77777777" w:rsidR="00790827" w:rsidRDefault="00790827" w:rsidP="00790827">
            <w:pPr>
              <w:pStyle w:val="af9"/>
              <w:jc w:val="center"/>
              <w:rPr>
                <w:rFonts w:hint="eastAsia"/>
              </w:rPr>
            </w:pPr>
            <w:r>
              <w:rPr>
                <w:rFonts w:hint="eastAsia"/>
              </w:rPr>
              <w:t>转发</w:t>
            </w:r>
            <w:r>
              <w:t xml:space="preserve">(2) </w:t>
            </w:r>
          </w:p>
        </w:tc>
      </w:tr>
      <w:tr w:rsidR="00790827" w14:paraId="10F04F4F" w14:textId="77777777" w:rsidTr="00ED4751">
        <w:trPr>
          <w:trHeight w:val="284"/>
          <w:jc w:val="center"/>
        </w:trPr>
        <w:tc>
          <w:tcPr>
            <w:tcW w:w="3976" w:type="dxa"/>
            <w:tcBorders>
              <w:top w:val="nil"/>
              <w:left w:val="single" w:sz="8" w:space="0" w:color="000000"/>
              <w:bottom w:val="nil"/>
              <w:right w:val="single" w:sz="4" w:space="0" w:color="000000"/>
            </w:tcBorders>
            <w:vAlign w:val="center"/>
          </w:tcPr>
          <w:p w14:paraId="5A984CFF" w14:textId="64C0C9F7" w:rsidR="00790827" w:rsidRDefault="00790827" w:rsidP="00790827">
            <w:pPr>
              <w:pStyle w:val="af9"/>
            </w:pPr>
            <w:r>
              <w:t>UDP.Dport = 80</w:t>
            </w:r>
            <w:r>
              <w:rPr>
                <w:rFonts w:hint="eastAsia"/>
              </w:rPr>
              <w:t>；</w:t>
            </w:r>
            <w:r>
              <w:t>IP</w:t>
            </w:r>
            <w:r>
              <w:rPr>
                <w:rFonts w:hint="eastAsia"/>
              </w:rPr>
              <w:t>目的地址</w:t>
            </w:r>
            <w:r>
              <w:t xml:space="preserve"> = 10.0.3.6</w:t>
            </w:r>
          </w:p>
        </w:tc>
        <w:tc>
          <w:tcPr>
            <w:tcW w:w="847" w:type="dxa"/>
            <w:tcBorders>
              <w:top w:val="nil"/>
              <w:left w:val="single" w:sz="4" w:space="0" w:color="000000"/>
              <w:bottom w:val="nil"/>
              <w:right w:val="single" w:sz="4" w:space="0" w:color="000000"/>
            </w:tcBorders>
            <w:vAlign w:val="center"/>
          </w:tcPr>
          <w:p w14:paraId="1FCEB026" w14:textId="446DCD86" w:rsidR="00790827" w:rsidRPr="00790827" w:rsidRDefault="00790827" w:rsidP="00790827">
            <w:pPr>
              <w:pStyle w:val="af9"/>
              <w:jc w:val="center"/>
            </w:pPr>
            <w:r w:rsidRPr="00790827">
              <w:t>100</w:t>
            </w:r>
          </w:p>
        </w:tc>
        <w:tc>
          <w:tcPr>
            <w:tcW w:w="847" w:type="dxa"/>
            <w:tcBorders>
              <w:top w:val="nil"/>
              <w:left w:val="single" w:sz="4" w:space="0" w:color="000000"/>
              <w:bottom w:val="nil"/>
              <w:right w:val="single" w:sz="8" w:space="0" w:color="000000"/>
            </w:tcBorders>
            <w:vAlign w:val="center"/>
          </w:tcPr>
          <w:p w14:paraId="57486FA7" w14:textId="43727049" w:rsidR="00790827" w:rsidRDefault="00790827" w:rsidP="00790827">
            <w:pPr>
              <w:pStyle w:val="af9"/>
              <w:jc w:val="center"/>
              <w:rPr>
                <w:rFonts w:hint="eastAsia"/>
              </w:rPr>
            </w:pPr>
            <w:r>
              <w:rPr>
                <w:rFonts w:hint="eastAsia"/>
              </w:rPr>
              <w:t>转发</w:t>
            </w:r>
            <w:r>
              <w:t xml:space="preserve">(2) </w:t>
            </w:r>
          </w:p>
        </w:tc>
      </w:tr>
      <w:tr w:rsidR="00790827" w14:paraId="18198825" w14:textId="77777777" w:rsidTr="00ED4751">
        <w:trPr>
          <w:trHeight w:val="284"/>
          <w:jc w:val="center"/>
        </w:trPr>
        <w:tc>
          <w:tcPr>
            <w:tcW w:w="3976" w:type="dxa"/>
            <w:tcBorders>
              <w:top w:val="nil"/>
              <w:left w:val="single" w:sz="8" w:space="0" w:color="000000"/>
              <w:bottom w:val="single" w:sz="8" w:space="0" w:color="000000"/>
              <w:right w:val="single" w:sz="4" w:space="0" w:color="000000"/>
            </w:tcBorders>
            <w:vAlign w:val="center"/>
          </w:tcPr>
          <w:p w14:paraId="22CC1C0F" w14:textId="77777777" w:rsidR="00790827" w:rsidRDefault="00790827" w:rsidP="00790827">
            <w:pPr>
              <w:pStyle w:val="af9"/>
            </w:pPr>
            <w:r>
              <w:rPr>
                <w:rFonts w:hint="eastAsia"/>
              </w:rPr>
              <w:t>*</w:t>
            </w:r>
          </w:p>
        </w:tc>
        <w:tc>
          <w:tcPr>
            <w:tcW w:w="847" w:type="dxa"/>
            <w:tcBorders>
              <w:top w:val="nil"/>
              <w:left w:val="single" w:sz="4" w:space="0" w:color="000000"/>
              <w:bottom w:val="single" w:sz="8" w:space="0" w:color="000000"/>
              <w:right w:val="single" w:sz="4" w:space="0" w:color="000000"/>
            </w:tcBorders>
            <w:vAlign w:val="center"/>
          </w:tcPr>
          <w:p w14:paraId="0B5D1D6E" w14:textId="77777777" w:rsidR="00790827" w:rsidRDefault="00790827" w:rsidP="00790827">
            <w:pPr>
              <w:pStyle w:val="af9"/>
              <w:jc w:val="center"/>
            </w:pPr>
            <w:r>
              <w:rPr>
                <w:rFonts w:hint="eastAsia"/>
              </w:rPr>
              <w:t>0</w:t>
            </w:r>
          </w:p>
        </w:tc>
        <w:tc>
          <w:tcPr>
            <w:tcW w:w="847" w:type="dxa"/>
            <w:tcBorders>
              <w:top w:val="nil"/>
              <w:left w:val="single" w:sz="4" w:space="0" w:color="000000"/>
              <w:bottom w:val="single" w:sz="8" w:space="0" w:color="000000"/>
              <w:right w:val="single" w:sz="8" w:space="0" w:color="000000"/>
            </w:tcBorders>
            <w:vAlign w:val="center"/>
          </w:tcPr>
          <w:p w14:paraId="0E3EBE5C" w14:textId="77777777" w:rsidR="00790827" w:rsidRDefault="00790827" w:rsidP="00790827">
            <w:pPr>
              <w:pStyle w:val="af9"/>
              <w:jc w:val="center"/>
              <w:rPr>
                <w:rFonts w:hint="eastAsia"/>
              </w:rPr>
            </w:pPr>
            <w:r>
              <w:rPr>
                <w:rFonts w:hint="eastAsia"/>
              </w:rPr>
              <w:t>丢弃</w:t>
            </w:r>
          </w:p>
        </w:tc>
      </w:tr>
    </w:tbl>
    <w:p w14:paraId="5E66C53E" w14:textId="5610411E" w:rsidR="00F0694F" w:rsidRDefault="00F0694F" w:rsidP="00615BBE">
      <w:pPr>
        <w:pStyle w:val="19"/>
        <w:ind w:left="981" w:hanging="981"/>
        <w:rPr>
          <w:b/>
        </w:rPr>
      </w:pPr>
    </w:p>
    <w:p w14:paraId="62C17DB6" w14:textId="58483B2F" w:rsidR="00704F93" w:rsidRDefault="007A7FEB" w:rsidP="00704F93">
      <w:pPr>
        <w:pStyle w:val="19"/>
        <w:ind w:left="978" w:hanging="978"/>
        <w:rPr>
          <w:rFonts w:hint="eastAsia"/>
        </w:rPr>
      </w:pPr>
      <w:r w:rsidRPr="000A0633">
        <w:t>T</w:t>
      </w:r>
      <w:r w:rsidRPr="000A0633" w:rsidDel="008A3ACF">
        <w:t xml:space="preserve"> </w:t>
      </w:r>
      <w:r>
        <w:t>9</w:t>
      </w:r>
      <w:r w:rsidRPr="000A0633">
        <w:t>-0</w:t>
      </w:r>
      <w:r>
        <w:t>6</w:t>
      </w:r>
      <w:r w:rsidRPr="000A0633">
        <w:t xml:space="preserve"> </w:t>
      </w:r>
      <w:r>
        <w:rPr>
          <w:rFonts w:hint="eastAsia"/>
        </w:rPr>
        <w:t xml:space="preserve">  </w:t>
      </w:r>
      <w:r w:rsidR="00704F93" w:rsidRPr="00704F93">
        <w:rPr>
          <w:rFonts w:hint="eastAsia"/>
        </w:rPr>
        <w:t>在带内网络遥测中，全量逐跳采集确实会导致</w:t>
      </w:r>
      <w:r w:rsidR="00704F93">
        <w:rPr>
          <w:rFonts w:hint="eastAsia"/>
        </w:rPr>
        <w:t>分组首部</w:t>
      </w:r>
      <w:r w:rsidR="00704F93" w:rsidRPr="00704F93">
        <w:rPr>
          <w:rFonts w:hint="eastAsia"/>
        </w:rPr>
        <w:t>开销线性增长，不仅容易引发超过最大传输单元</w:t>
      </w:r>
      <w:r w:rsidR="00704F93" w:rsidRPr="00704F93">
        <w:rPr>
          <w:rFonts w:hint="eastAsia"/>
        </w:rPr>
        <w:t>MTU</w:t>
      </w:r>
      <w:r w:rsidR="00704F93" w:rsidRPr="00704F93">
        <w:rPr>
          <w:rFonts w:hint="eastAsia"/>
        </w:rPr>
        <w:t>限制而导致的</w:t>
      </w:r>
      <w:r w:rsidR="00704F93">
        <w:rPr>
          <w:rFonts w:hint="eastAsia"/>
        </w:rPr>
        <w:t>分组</w:t>
      </w:r>
      <w:r w:rsidR="00704F93" w:rsidRPr="00704F93">
        <w:rPr>
          <w:rFonts w:hint="eastAsia"/>
        </w:rPr>
        <w:t>丢失，还会大量消耗交换机的芯片资源</w:t>
      </w:r>
      <w:r w:rsidR="00704F93">
        <w:rPr>
          <w:rFonts w:hint="eastAsia"/>
        </w:rPr>
        <w:t>。可以从以下几个方面进行优化：（</w:t>
      </w:r>
      <w:r w:rsidR="00704F93">
        <w:rPr>
          <w:rFonts w:hint="eastAsia"/>
        </w:rPr>
        <w:t>1</w:t>
      </w:r>
      <w:r w:rsidR="00704F93">
        <w:rPr>
          <w:rFonts w:hint="eastAsia"/>
        </w:rPr>
        <w:t>）采用自适应按需遥测方法，可以</w:t>
      </w:r>
      <w:r w:rsidR="00704F93" w:rsidRPr="00704F93">
        <w:rPr>
          <w:rFonts w:hint="eastAsia"/>
        </w:rPr>
        <w:t>仅对特定业务流或异常流添加</w:t>
      </w:r>
      <w:r w:rsidR="00704F93" w:rsidRPr="00704F93">
        <w:rPr>
          <w:rFonts w:hint="eastAsia"/>
        </w:rPr>
        <w:t>INT</w:t>
      </w:r>
      <w:r w:rsidR="00704F93">
        <w:rPr>
          <w:rFonts w:hint="eastAsia"/>
        </w:rPr>
        <w:t>首部；（</w:t>
      </w:r>
      <w:r w:rsidR="00704F93">
        <w:rPr>
          <w:rFonts w:hint="eastAsia"/>
        </w:rPr>
        <w:t>2</w:t>
      </w:r>
      <w:r w:rsidR="00704F93">
        <w:rPr>
          <w:rFonts w:hint="eastAsia"/>
        </w:rPr>
        <w:t>）</w:t>
      </w:r>
      <w:r w:rsidR="00704F93" w:rsidRPr="00704F93">
        <w:rPr>
          <w:rFonts w:hint="eastAsia"/>
        </w:rPr>
        <w:t>优化遥测数据的编码方式来减少每个遥测字段占用的字节数</w:t>
      </w:r>
      <w:r w:rsidR="00704F93">
        <w:rPr>
          <w:rFonts w:hint="eastAsia"/>
        </w:rPr>
        <w:t>；（</w:t>
      </w:r>
      <w:r w:rsidR="00704F93">
        <w:rPr>
          <w:rFonts w:hint="eastAsia"/>
        </w:rPr>
        <w:t>3</w:t>
      </w:r>
      <w:r w:rsidR="00704F93">
        <w:rPr>
          <w:rFonts w:hint="eastAsia"/>
        </w:rPr>
        <w:t>）</w:t>
      </w:r>
      <w:r w:rsidR="00704F93" w:rsidRPr="00704F93">
        <w:rPr>
          <w:rFonts w:hint="eastAsia"/>
        </w:rPr>
        <w:t>概率性插入</w:t>
      </w:r>
      <w:r w:rsidR="00704F93">
        <w:rPr>
          <w:rFonts w:hint="eastAsia"/>
        </w:rPr>
        <w:t>遥测数据</w:t>
      </w:r>
      <w:r w:rsidR="00704F93" w:rsidRPr="00704F93">
        <w:rPr>
          <w:rFonts w:hint="eastAsia"/>
        </w:rPr>
        <w:t>，路径上的每个交换机独立</w:t>
      </w:r>
      <w:r w:rsidR="00704F93">
        <w:rPr>
          <w:rFonts w:hint="eastAsia"/>
        </w:rPr>
        <w:t>决策</w:t>
      </w:r>
      <w:r w:rsidR="00704F93" w:rsidRPr="00704F93">
        <w:rPr>
          <w:rFonts w:hint="eastAsia"/>
        </w:rPr>
        <w:t>，以概率方式选择是否将遥测元数据插入</w:t>
      </w:r>
      <w:r w:rsidR="00704F93">
        <w:rPr>
          <w:rFonts w:hint="eastAsia"/>
        </w:rPr>
        <w:t>分组</w:t>
      </w:r>
      <w:r w:rsidR="00704F93" w:rsidRPr="00704F93">
        <w:rPr>
          <w:rFonts w:hint="eastAsia"/>
        </w:rPr>
        <w:t>中。</w:t>
      </w:r>
    </w:p>
    <w:p w14:paraId="489EF284" w14:textId="04D68A8B" w:rsidR="007A7FEB" w:rsidRDefault="007A7FEB" w:rsidP="00615BBE">
      <w:pPr>
        <w:pStyle w:val="19"/>
        <w:ind w:left="981" w:hanging="981"/>
        <w:rPr>
          <w:b/>
        </w:rPr>
      </w:pPr>
    </w:p>
    <w:p w14:paraId="2A53B704" w14:textId="060796DC" w:rsidR="00AC0378" w:rsidRDefault="00AC0378" w:rsidP="00AC0378">
      <w:pPr>
        <w:pStyle w:val="19"/>
        <w:ind w:left="978" w:hanging="978"/>
      </w:pPr>
      <w:r w:rsidRPr="000A0633">
        <w:t>T</w:t>
      </w:r>
      <w:r w:rsidRPr="000A0633" w:rsidDel="008A3ACF">
        <w:t xml:space="preserve"> </w:t>
      </w:r>
      <w:r>
        <w:t>9</w:t>
      </w:r>
      <w:r w:rsidRPr="000A0633">
        <w:t>-0</w:t>
      </w:r>
      <w:r>
        <w:t>7</w:t>
      </w:r>
      <w:r w:rsidRPr="000A0633">
        <w:t xml:space="preserve"> </w:t>
      </w:r>
      <w:r>
        <w:rPr>
          <w:rFonts w:hint="eastAsia"/>
        </w:rPr>
        <w:t xml:space="preserve">  </w:t>
      </w:r>
      <w:r w:rsidR="00C82EB2">
        <w:rPr>
          <w:rFonts w:hint="eastAsia"/>
        </w:rPr>
        <w:t>（</w:t>
      </w:r>
      <w:r w:rsidR="00C82EB2">
        <w:rPr>
          <w:rFonts w:hint="eastAsia"/>
        </w:rPr>
        <w:t>1</w:t>
      </w:r>
      <w:r w:rsidR="00C82EB2">
        <w:rPr>
          <w:rFonts w:hint="eastAsia"/>
        </w:rPr>
        <w:t>）</w:t>
      </w:r>
      <w:r w:rsidR="00C82EB2">
        <w:rPr>
          <w:rFonts w:hint="eastAsia"/>
        </w:rPr>
        <w:t>5</w:t>
      </w:r>
      <w:r w:rsidR="00C82EB2">
        <w:t xml:space="preserve"> Gbit/s</w:t>
      </w:r>
      <w:r w:rsidR="00C82EB2">
        <w:rPr>
          <w:rFonts w:hint="eastAsia"/>
        </w:rPr>
        <w:t>；（</w:t>
      </w:r>
      <w:r w:rsidR="00C82EB2">
        <w:rPr>
          <w:rFonts w:hint="eastAsia"/>
        </w:rPr>
        <w:t>2</w:t>
      </w:r>
      <w:r w:rsidR="00C82EB2">
        <w:rPr>
          <w:rFonts w:hint="eastAsia"/>
        </w:rPr>
        <w:t>）</w:t>
      </w:r>
      <w:r w:rsidR="00C82EB2">
        <w:rPr>
          <w:rFonts w:hint="eastAsia"/>
        </w:rPr>
        <w:t>1</w:t>
      </w:r>
      <w:r w:rsidR="00C82EB2">
        <w:t>0 Gbit/s</w:t>
      </w:r>
      <w:r w:rsidR="00C82EB2">
        <w:rPr>
          <w:rFonts w:hint="eastAsia"/>
        </w:rPr>
        <w:t>；（</w:t>
      </w:r>
      <w:r w:rsidR="00C82EB2">
        <w:rPr>
          <w:rFonts w:hint="eastAsia"/>
        </w:rPr>
        <w:t>3</w:t>
      </w:r>
      <w:r w:rsidR="00C82EB2">
        <w:rPr>
          <w:rFonts w:hint="eastAsia"/>
        </w:rPr>
        <w:t>）层次化拓扑</w:t>
      </w:r>
      <w:r w:rsidR="00C82EB2">
        <w:t>2.5 Gbit/s</w:t>
      </w:r>
      <w:r w:rsidR="00C82EB2">
        <w:rPr>
          <w:rFonts w:hint="eastAsia"/>
        </w:rPr>
        <w:t>，叶脊结构</w:t>
      </w:r>
      <w:r w:rsidR="00C82EB2">
        <w:rPr>
          <w:rFonts w:hint="eastAsia"/>
        </w:rPr>
        <w:t>1</w:t>
      </w:r>
      <w:r w:rsidR="00C82EB2">
        <w:t>0 Gbit/s.</w:t>
      </w:r>
    </w:p>
    <w:p w14:paraId="185562FD" w14:textId="50647C51" w:rsidR="007A7FEB" w:rsidRDefault="007A7FEB" w:rsidP="00615BBE">
      <w:pPr>
        <w:pStyle w:val="19"/>
        <w:ind w:left="981" w:hanging="981"/>
        <w:rPr>
          <w:b/>
        </w:rPr>
      </w:pPr>
    </w:p>
    <w:p w14:paraId="08920A67" w14:textId="5E3EC1AF" w:rsidR="00901BC6" w:rsidRPr="00C82EB2" w:rsidRDefault="00901BC6" w:rsidP="00901BC6">
      <w:pPr>
        <w:pStyle w:val="19"/>
        <w:ind w:left="978" w:hanging="978"/>
      </w:pPr>
      <w:r w:rsidRPr="000A0633">
        <w:t>T</w:t>
      </w:r>
      <w:r w:rsidRPr="000A0633" w:rsidDel="008A3ACF">
        <w:t xml:space="preserve"> </w:t>
      </w:r>
      <w:r>
        <w:t>9</w:t>
      </w:r>
      <w:r w:rsidRPr="000A0633">
        <w:t>-0</w:t>
      </w:r>
      <w:r>
        <w:t>8</w:t>
      </w:r>
      <w:r w:rsidRPr="000A0633">
        <w:t xml:space="preserve"> </w:t>
      </w:r>
      <w:r>
        <w:rPr>
          <w:rFonts w:hint="eastAsia"/>
        </w:rPr>
        <w:t xml:space="preserve">  </w:t>
      </w:r>
      <w:r w:rsidR="00C82EB2">
        <w:rPr>
          <w:rFonts w:hint="eastAsia"/>
        </w:rPr>
        <w:t>（</w:t>
      </w:r>
      <w:r w:rsidR="00C82EB2">
        <w:rPr>
          <w:rFonts w:hint="eastAsia"/>
        </w:rPr>
        <w:t>1</w:t>
      </w:r>
      <w:r w:rsidR="00C82EB2">
        <w:rPr>
          <w:rFonts w:hint="eastAsia"/>
        </w:rPr>
        <w:t>）</w:t>
      </w:r>
      <w:r w:rsidR="00C82EB2">
        <w:rPr>
          <w:rFonts w:hint="eastAsia"/>
        </w:rPr>
        <w:t>9</w:t>
      </w:r>
      <w:r w:rsidR="00C82EB2">
        <w:rPr>
          <w:rFonts w:hint="eastAsia"/>
        </w:rPr>
        <w:t>台；（</w:t>
      </w:r>
      <w:r w:rsidR="00C82EB2">
        <w:rPr>
          <w:rFonts w:hint="eastAsia"/>
        </w:rPr>
        <w:t>2</w:t>
      </w:r>
      <w:r w:rsidR="00C82EB2">
        <w:rPr>
          <w:rFonts w:hint="eastAsia"/>
        </w:rPr>
        <w:t>）边缘交换机：</w:t>
      </w:r>
      <w:r w:rsidR="00C82EB2">
        <w:rPr>
          <w:rFonts w:hint="eastAsia"/>
        </w:rPr>
        <w:t>1</w:t>
      </w:r>
      <w:r w:rsidR="00C82EB2">
        <w:t>8</w:t>
      </w:r>
      <w:r w:rsidR="00C82EB2">
        <w:rPr>
          <w:rFonts w:hint="eastAsia"/>
        </w:rPr>
        <w:t>台，汇聚交换机：</w:t>
      </w:r>
      <w:r w:rsidR="00C82EB2">
        <w:rPr>
          <w:rFonts w:hint="eastAsia"/>
        </w:rPr>
        <w:t>1</w:t>
      </w:r>
      <w:r w:rsidR="00C82EB2">
        <w:t>8</w:t>
      </w:r>
      <w:r w:rsidR="00C82EB2">
        <w:rPr>
          <w:rFonts w:hint="eastAsia"/>
        </w:rPr>
        <w:t>台；核心交换机：</w:t>
      </w:r>
      <w:r w:rsidR="00C82EB2">
        <w:rPr>
          <w:rFonts w:hint="eastAsia"/>
        </w:rPr>
        <w:t>9</w:t>
      </w:r>
      <w:r w:rsidR="00C82EB2">
        <w:rPr>
          <w:rFonts w:hint="eastAsia"/>
        </w:rPr>
        <w:t>台，服务器：</w:t>
      </w:r>
      <w:r w:rsidR="00C82EB2">
        <w:rPr>
          <w:rFonts w:hint="eastAsia"/>
        </w:rPr>
        <w:t>5</w:t>
      </w:r>
      <w:r w:rsidR="00C82EB2">
        <w:t>4</w:t>
      </w:r>
      <w:r w:rsidR="00C82EB2">
        <w:rPr>
          <w:rFonts w:hint="eastAsia"/>
        </w:rPr>
        <w:t>台；（</w:t>
      </w:r>
      <w:r w:rsidR="00C82EB2">
        <w:rPr>
          <w:rFonts w:hint="eastAsia"/>
        </w:rPr>
        <w:t>3</w:t>
      </w:r>
      <w:r w:rsidR="00C82EB2">
        <w:rPr>
          <w:rFonts w:hint="eastAsia"/>
        </w:rPr>
        <w:t>）</w:t>
      </w:r>
      <w:r w:rsidR="00C82EB2" w:rsidRPr="00C82EB2">
        <w:rPr>
          <w:rFonts w:hint="eastAsia"/>
        </w:rPr>
        <w:t>容纳不少于</w:t>
      </w:r>
      <w:r w:rsidR="00C82EB2" w:rsidRPr="00C82EB2">
        <w:rPr>
          <w:rFonts w:hint="eastAsia"/>
        </w:rPr>
        <w:t xml:space="preserve"> 500 </w:t>
      </w:r>
      <w:r w:rsidR="00C82EB2" w:rsidRPr="00C82EB2">
        <w:rPr>
          <w:rFonts w:hint="eastAsia"/>
        </w:rPr>
        <w:t>台服务器的最小</w:t>
      </w:r>
      <w:r w:rsidR="00C82EB2">
        <w:rPr>
          <w:i/>
        </w:rPr>
        <w:t>k</w:t>
      </w:r>
      <w:r w:rsidR="00C82EB2">
        <w:rPr>
          <w:rFonts w:hint="eastAsia"/>
        </w:rPr>
        <w:t>值为</w:t>
      </w:r>
      <w:r w:rsidR="00C82EB2">
        <w:rPr>
          <w:rFonts w:hint="eastAsia"/>
        </w:rPr>
        <w:t>1</w:t>
      </w:r>
      <w:r w:rsidR="00C82EB2">
        <w:t>4</w:t>
      </w:r>
      <w:r w:rsidR="00C82EB2">
        <w:rPr>
          <w:rFonts w:hint="eastAsia"/>
        </w:rPr>
        <w:t>，此时边缘交换机：</w:t>
      </w:r>
      <w:r w:rsidR="00C82EB2">
        <w:t>98</w:t>
      </w:r>
      <w:r w:rsidR="00C82EB2">
        <w:rPr>
          <w:rFonts w:hint="eastAsia"/>
        </w:rPr>
        <w:t>台，汇聚交换机：</w:t>
      </w:r>
      <w:r w:rsidR="00C82EB2">
        <w:t>98</w:t>
      </w:r>
      <w:r w:rsidR="00C82EB2">
        <w:rPr>
          <w:rFonts w:hint="eastAsia"/>
        </w:rPr>
        <w:t>台；核心交换机：</w:t>
      </w:r>
      <w:r w:rsidR="00C82EB2">
        <w:rPr>
          <w:rFonts w:hint="eastAsia"/>
        </w:rPr>
        <w:t>49</w:t>
      </w:r>
      <w:r w:rsidR="00C82EB2">
        <w:rPr>
          <w:rFonts w:hint="eastAsia"/>
        </w:rPr>
        <w:t>台。</w:t>
      </w:r>
    </w:p>
    <w:p w14:paraId="014F017B" w14:textId="609F4FAE" w:rsidR="00901BC6" w:rsidRDefault="00901BC6" w:rsidP="00615BBE">
      <w:pPr>
        <w:pStyle w:val="19"/>
        <w:ind w:left="981" w:hanging="981"/>
        <w:rPr>
          <w:b/>
        </w:rPr>
      </w:pPr>
    </w:p>
    <w:p w14:paraId="5D9F5811" w14:textId="07563935" w:rsidR="00901BC6" w:rsidRDefault="00901BC6" w:rsidP="00704F93">
      <w:pPr>
        <w:pStyle w:val="19"/>
        <w:ind w:left="978" w:hanging="978"/>
      </w:pPr>
      <w:r w:rsidRPr="000A0633">
        <w:t>T</w:t>
      </w:r>
      <w:r w:rsidRPr="000A0633" w:rsidDel="008A3ACF">
        <w:t xml:space="preserve"> </w:t>
      </w:r>
      <w:r>
        <w:t>9</w:t>
      </w:r>
      <w:r w:rsidRPr="000A0633">
        <w:t>-0</w:t>
      </w:r>
      <w:r>
        <w:t>9</w:t>
      </w:r>
      <w:r w:rsidRPr="000A0633">
        <w:t xml:space="preserve"> </w:t>
      </w:r>
      <w:r>
        <w:rPr>
          <w:rFonts w:hint="eastAsia"/>
        </w:rPr>
        <w:t xml:space="preserve">  </w:t>
      </w:r>
      <w:r w:rsidR="00704F93" w:rsidRPr="00704F93">
        <w:rPr>
          <w:rFonts w:hint="eastAsia"/>
        </w:rPr>
        <w:t>ECMP</w:t>
      </w:r>
      <w:r w:rsidR="00704F93" w:rsidRPr="00704F93">
        <w:rPr>
          <w:rFonts w:hint="eastAsia"/>
        </w:rPr>
        <w:t>虽然在提升带宽利用率和网络冗余性方面发挥了重要作用，但在面对复杂多变的流量时，其局限性也日益凸显</w:t>
      </w:r>
      <w:r w:rsidR="00704F93">
        <w:rPr>
          <w:rFonts w:hint="eastAsia"/>
        </w:rPr>
        <w:t>，包括：（</w:t>
      </w:r>
      <w:r w:rsidR="00704F93">
        <w:rPr>
          <w:rFonts w:hint="eastAsia"/>
        </w:rPr>
        <w:t>1</w:t>
      </w:r>
      <w:r w:rsidR="00704F93">
        <w:rPr>
          <w:rFonts w:hint="eastAsia"/>
        </w:rPr>
        <w:t>）</w:t>
      </w:r>
      <w:r w:rsidR="00021975">
        <w:rPr>
          <w:rFonts w:hint="eastAsia"/>
        </w:rPr>
        <w:t>负载不均衡</w:t>
      </w:r>
      <w:r w:rsidR="00704F93">
        <w:rPr>
          <w:rFonts w:hint="eastAsia"/>
        </w:rPr>
        <w:t>：</w:t>
      </w:r>
      <w:r w:rsidR="00704F93">
        <w:rPr>
          <w:rFonts w:hint="eastAsia"/>
        </w:rPr>
        <w:t>ECMP</w:t>
      </w:r>
      <w:r w:rsidR="00704F93">
        <w:rPr>
          <w:rFonts w:hint="eastAsia"/>
        </w:rPr>
        <w:t>通常基于</w:t>
      </w:r>
      <w:r w:rsidR="00704F93">
        <w:rPr>
          <w:rFonts w:hint="eastAsia"/>
        </w:rPr>
        <w:t>IP</w:t>
      </w:r>
      <w:r w:rsidR="00704F93">
        <w:rPr>
          <w:rFonts w:hint="eastAsia"/>
        </w:rPr>
        <w:t>五元组进行哈希计算，将单条数据流固定</w:t>
      </w:r>
      <w:r w:rsidR="00021975">
        <w:rPr>
          <w:rFonts w:hint="eastAsia"/>
        </w:rPr>
        <w:t>分配</w:t>
      </w:r>
      <w:r w:rsidR="00704F93">
        <w:rPr>
          <w:rFonts w:hint="eastAsia"/>
        </w:rPr>
        <w:t>至单一转发路径</w:t>
      </w:r>
      <w:r w:rsidR="00021975">
        <w:rPr>
          <w:rFonts w:hint="eastAsia"/>
        </w:rPr>
        <w:t>，容易</w:t>
      </w:r>
      <w:r w:rsidR="00704F93">
        <w:rPr>
          <w:rFonts w:hint="eastAsia"/>
        </w:rPr>
        <w:t>导致大量流量集中到少数链路上，造成带宽资源浪费。</w:t>
      </w:r>
      <w:r w:rsidR="00021975">
        <w:rPr>
          <w:rFonts w:hint="eastAsia"/>
        </w:rPr>
        <w:t>（</w:t>
      </w:r>
      <w:r w:rsidR="00021975">
        <w:rPr>
          <w:rFonts w:hint="eastAsia"/>
        </w:rPr>
        <w:t>2</w:t>
      </w:r>
      <w:r w:rsidR="00021975">
        <w:rPr>
          <w:rFonts w:hint="eastAsia"/>
        </w:rPr>
        <w:t>）</w:t>
      </w:r>
      <w:r w:rsidR="00704F93">
        <w:rPr>
          <w:rFonts w:hint="eastAsia"/>
        </w:rPr>
        <w:t>缺乏拥塞感知能力：</w:t>
      </w:r>
      <w:r w:rsidR="00704F93">
        <w:rPr>
          <w:rFonts w:hint="eastAsia"/>
        </w:rPr>
        <w:t>ECMP</w:t>
      </w:r>
      <w:r w:rsidR="00704F93">
        <w:rPr>
          <w:rFonts w:hint="eastAsia"/>
        </w:rPr>
        <w:t>是一种静态的负载均衡策略，无法感知链路的实时利用率或队列深度。当高吞吐量的“大象流”被哈希到某条已拥塞的链路时，不仅无法利用其他空闲带宽，还会加剧该链路的拥塞，甚至引发丢包和长尾时延。</w:t>
      </w:r>
      <w:r w:rsidR="00021975">
        <w:rPr>
          <w:rFonts w:hint="eastAsia"/>
        </w:rPr>
        <w:t>（</w:t>
      </w:r>
      <w:r w:rsidR="00021975">
        <w:rPr>
          <w:rFonts w:hint="eastAsia"/>
        </w:rPr>
        <w:t>3</w:t>
      </w:r>
      <w:r w:rsidR="00021975">
        <w:rPr>
          <w:rFonts w:hint="eastAsia"/>
        </w:rPr>
        <w:t>）</w:t>
      </w:r>
      <w:r w:rsidR="00704F93">
        <w:rPr>
          <w:rFonts w:hint="eastAsia"/>
        </w:rPr>
        <w:t>难以应对非对称网络与故障：在网络发生链路故障时，</w:t>
      </w:r>
      <w:r w:rsidR="00704F93">
        <w:rPr>
          <w:rFonts w:hint="eastAsia"/>
        </w:rPr>
        <w:t>ECMP</w:t>
      </w:r>
      <w:r w:rsidR="00704F93">
        <w:rPr>
          <w:rFonts w:hint="eastAsia"/>
        </w:rPr>
        <w:t>可能导致上下行链路不对称，引发局部拥塞并降低传输效率。</w:t>
      </w:r>
      <w:r w:rsidR="00021975">
        <w:rPr>
          <w:rFonts w:hint="eastAsia"/>
        </w:rPr>
        <w:t>（</w:t>
      </w:r>
      <w:r w:rsidR="00021975">
        <w:rPr>
          <w:rFonts w:hint="eastAsia"/>
        </w:rPr>
        <w:t>4</w:t>
      </w:r>
      <w:r w:rsidR="00021975">
        <w:rPr>
          <w:rFonts w:hint="eastAsia"/>
        </w:rPr>
        <w:t>）</w:t>
      </w:r>
      <w:r w:rsidR="00704F93">
        <w:rPr>
          <w:rFonts w:hint="eastAsia"/>
        </w:rPr>
        <w:t>不适应</w:t>
      </w:r>
      <w:r w:rsidR="00704F93">
        <w:rPr>
          <w:rFonts w:hint="eastAsia"/>
        </w:rPr>
        <w:t>AI</w:t>
      </w:r>
      <w:r w:rsidR="00704F93">
        <w:rPr>
          <w:rFonts w:hint="eastAsia"/>
        </w:rPr>
        <w:t>等新型流量特征：在</w:t>
      </w:r>
      <w:r w:rsidR="00704F93">
        <w:rPr>
          <w:rFonts w:hint="eastAsia"/>
        </w:rPr>
        <w:t>AI</w:t>
      </w:r>
      <w:r w:rsidR="00704F93">
        <w:rPr>
          <w:rFonts w:hint="eastAsia"/>
        </w:rPr>
        <w:t>训练等场景中，流量呈现高并发</w:t>
      </w:r>
      <w:r w:rsidR="00021975">
        <w:rPr>
          <w:rFonts w:hint="eastAsia"/>
        </w:rPr>
        <w:t>等</w:t>
      </w:r>
      <w:r w:rsidR="00704F93">
        <w:rPr>
          <w:rFonts w:hint="eastAsia"/>
        </w:rPr>
        <w:t>特征</w:t>
      </w:r>
      <w:r w:rsidR="00021975">
        <w:rPr>
          <w:rFonts w:hint="eastAsia"/>
        </w:rPr>
        <w:t>，</w:t>
      </w:r>
      <w:r w:rsidR="00704F93">
        <w:rPr>
          <w:rFonts w:hint="eastAsia"/>
        </w:rPr>
        <w:t>ECMP</w:t>
      </w:r>
      <w:r w:rsidR="00704F93">
        <w:rPr>
          <w:rFonts w:hint="eastAsia"/>
        </w:rPr>
        <w:t>极易导致链路满载和网络瓶颈。</w:t>
      </w:r>
    </w:p>
    <w:p w14:paraId="5835CF83" w14:textId="02282DC1" w:rsidR="00021975" w:rsidRDefault="00021975" w:rsidP="00021975">
      <w:pPr>
        <w:pStyle w:val="19"/>
        <w:ind w:left="978" w:hanging="978"/>
        <w:rPr>
          <w:rFonts w:hint="eastAsia"/>
        </w:rPr>
      </w:pPr>
      <w:r>
        <w:rPr>
          <w:rFonts w:hint="eastAsia"/>
        </w:rPr>
        <w:t xml:space="preserve"> </w:t>
      </w:r>
      <w:r>
        <w:t xml:space="preserve">         </w:t>
      </w:r>
      <w:r>
        <w:rPr>
          <w:rFonts w:hint="eastAsia"/>
        </w:rPr>
        <w:t>改进方案：</w:t>
      </w:r>
      <w:r w:rsidRPr="00021975">
        <w:rPr>
          <w:rFonts w:hint="eastAsia"/>
        </w:rPr>
        <w:t>引入软件定义网络（</w:t>
      </w:r>
      <w:r w:rsidRPr="00021975">
        <w:rPr>
          <w:rFonts w:hint="eastAsia"/>
        </w:rPr>
        <w:t>SDN</w:t>
      </w:r>
      <w:r w:rsidRPr="00021975">
        <w:rPr>
          <w:rFonts w:hint="eastAsia"/>
        </w:rPr>
        <w:t>）架构，利用其集中控制的优势，构建基于</w:t>
      </w:r>
      <w:r w:rsidRPr="00021975">
        <w:rPr>
          <w:rFonts w:hint="eastAsia"/>
        </w:rPr>
        <w:t>SDN</w:t>
      </w:r>
      <w:r w:rsidRPr="00021975">
        <w:rPr>
          <w:rFonts w:hint="eastAsia"/>
        </w:rPr>
        <w:t>的动态负载均衡系统。</w:t>
      </w:r>
      <w:r>
        <w:rPr>
          <w:rFonts w:hint="eastAsia"/>
        </w:rPr>
        <w:t>（</w:t>
      </w:r>
      <w:r>
        <w:rPr>
          <w:rFonts w:hint="eastAsia"/>
        </w:rPr>
        <w:t>1</w:t>
      </w:r>
      <w:r>
        <w:rPr>
          <w:rFonts w:hint="eastAsia"/>
        </w:rPr>
        <w:t>）全局状态感知：</w:t>
      </w:r>
      <w:r>
        <w:rPr>
          <w:rFonts w:hint="eastAsia"/>
        </w:rPr>
        <w:t>SDN</w:t>
      </w:r>
      <w:r>
        <w:rPr>
          <w:rFonts w:hint="eastAsia"/>
        </w:rPr>
        <w:t>控制器可以通过带内网络遥测等技术，周期性、实时地获取网络的全局状态信息</w:t>
      </w:r>
      <w:r>
        <w:rPr>
          <w:rFonts w:hint="eastAsia"/>
        </w:rPr>
        <w:t>，</w:t>
      </w:r>
      <w:r>
        <w:rPr>
          <w:rFonts w:hint="eastAsia"/>
        </w:rPr>
        <w:t>建立实时的全局资源视图</w:t>
      </w:r>
      <w:r>
        <w:rPr>
          <w:rFonts w:hint="eastAsia"/>
        </w:rPr>
        <w:t>；（</w:t>
      </w:r>
      <w:r>
        <w:rPr>
          <w:rFonts w:hint="eastAsia"/>
        </w:rPr>
        <w:t>2</w:t>
      </w:r>
      <w:r>
        <w:rPr>
          <w:rFonts w:hint="eastAsia"/>
        </w:rPr>
        <w:t>）</w:t>
      </w:r>
      <w:r>
        <w:rPr>
          <w:rFonts w:hint="eastAsia"/>
        </w:rPr>
        <w:t>动态路径计算与流量调度</w:t>
      </w:r>
      <w:r>
        <w:rPr>
          <w:rFonts w:hint="eastAsia"/>
        </w:rPr>
        <w:t>：</w:t>
      </w:r>
      <w:r>
        <w:rPr>
          <w:rFonts w:hint="eastAsia"/>
        </w:rPr>
        <w:t>基于全局状态，</w:t>
      </w:r>
      <w:r>
        <w:rPr>
          <w:rFonts w:hint="eastAsia"/>
        </w:rPr>
        <w:t>SDN</w:t>
      </w:r>
      <w:r>
        <w:rPr>
          <w:rFonts w:hint="eastAsia"/>
        </w:rPr>
        <w:t>控制器可以综合考虑路径带宽均衡</w:t>
      </w:r>
      <w:r>
        <w:rPr>
          <w:rFonts w:hint="eastAsia"/>
        </w:rPr>
        <w:t>性</w:t>
      </w:r>
      <w:r>
        <w:rPr>
          <w:rFonts w:hint="eastAsia"/>
        </w:rPr>
        <w:t>等因素，为数据流动态计算最优路径。同时，控制器还可以引入优先级感知机制，为高优先级流动态计算避让拥塞节点的最优路径</w:t>
      </w:r>
      <w:r>
        <w:rPr>
          <w:rFonts w:hint="eastAsia"/>
        </w:rPr>
        <w:t>；（</w:t>
      </w:r>
      <w:r>
        <w:rPr>
          <w:rFonts w:hint="eastAsia"/>
        </w:rPr>
        <w:t>3</w:t>
      </w:r>
      <w:r>
        <w:rPr>
          <w:rFonts w:hint="eastAsia"/>
        </w:rPr>
        <w:t>）</w:t>
      </w:r>
      <w:r>
        <w:rPr>
          <w:rFonts w:hint="eastAsia"/>
        </w:rPr>
        <w:t>流表下发与自适应恢复</w:t>
      </w:r>
      <w:r>
        <w:rPr>
          <w:rFonts w:hint="eastAsia"/>
        </w:rPr>
        <w:t>：</w:t>
      </w:r>
      <w:r>
        <w:rPr>
          <w:rFonts w:hint="eastAsia"/>
        </w:rPr>
        <w:t>控</w:t>
      </w:r>
      <w:r>
        <w:rPr>
          <w:rFonts w:hint="eastAsia"/>
        </w:rPr>
        <w:t>制器将计算出的最优路径策略编译为流表项，并通过南向接口下发至</w:t>
      </w:r>
      <w:r>
        <w:rPr>
          <w:rFonts w:hint="eastAsia"/>
        </w:rPr>
        <w:t>交换机。当网络中发生链路故障或出现突发拥塞时，</w:t>
      </w:r>
      <w:r>
        <w:rPr>
          <w:rFonts w:hint="eastAsia"/>
        </w:rPr>
        <w:t>SDN</w:t>
      </w:r>
      <w:r>
        <w:rPr>
          <w:rFonts w:hint="eastAsia"/>
        </w:rPr>
        <w:t>控制器能够迅速感</w:t>
      </w:r>
      <w:r>
        <w:rPr>
          <w:rFonts w:hint="eastAsia"/>
        </w:rPr>
        <w:t>知，并为受影响的流量重新计算</w:t>
      </w:r>
      <w:r>
        <w:rPr>
          <w:rFonts w:hint="eastAsia"/>
        </w:rPr>
        <w:t>路径，实现故障的快速恢复和流量的动态重调度。</w:t>
      </w:r>
    </w:p>
    <w:p w14:paraId="0217EF40" w14:textId="77777777" w:rsidR="00901BC6" w:rsidRPr="00F0694F" w:rsidRDefault="00901BC6" w:rsidP="00615BBE">
      <w:pPr>
        <w:pStyle w:val="19"/>
        <w:ind w:left="981" w:hanging="981"/>
        <w:rPr>
          <w:rFonts w:hint="eastAsia"/>
          <w:b/>
        </w:rPr>
      </w:pPr>
    </w:p>
    <w:sectPr w:rsidR="00901BC6" w:rsidRPr="00F0694F" w:rsidSect="0006090F">
      <w:footerReference w:type="even" r:id="rId49"/>
      <w:footerReference w:type="default" r:id="rId50"/>
      <w:footnotePr>
        <w:numFmt w:val="decimalEnclosedCircleChinese"/>
        <w:numRestart w:val="eachPage"/>
      </w:footnotePr>
      <w:pgSz w:w="10490" w:h="14742" w:code="448"/>
      <w:pgMar w:top="1049" w:right="1049" w:bottom="1049" w:left="1049" w:header="0" w:footer="737" w:gutter="0"/>
      <w:pgNumType w:start="1"/>
      <w:cols w:space="720"/>
      <w:docGrid w:type="linesAndChars" w:linePitch="312" w:charSpace="-47"/>
    </w:sectPr>
  </w:body>
</w:document>
</file>

<file path=word/customizations.xml><?xml version="1.0" encoding="utf-8"?>
<wne:tcg xmlns:r="http://schemas.openxmlformats.org/officeDocument/2006/relationships" xmlns:wne="http://schemas.microsoft.com/office/word/2006/wordml">
  <wne:keymaps>
    <wne:keymap wne:kcmPrimary="0431">
      <wne:acd wne:acdName="acd10"/>
    </wne:keymap>
    <wne:keymap wne:kcmPrimary="0432">
      <wne:acd wne:acdName="acd13"/>
    </wne:keymap>
    <wne:keymap wne:kcmPrimary="0433">
      <wne:acd wne:acdName="acd9"/>
    </wne:keymap>
    <wne:keymap wne:kcmPrimary="0434">
      <wne:acd wne:acdName="acd12"/>
    </wne:keymap>
    <wne:keymap wne:kcmPrimary="0436">
      <wne:acd wne:acdName="acd5"/>
    </wne:keymap>
    <wne:keymap wne:kcmPrimary="0437">
      <wne:acd wne:acdName="acd8"/>
    </wne:keymap>
    <wne:keymap wne:kcmPrimary="0438">
      <wne:acd wne:acdName="acd4"/>
    </wne:keymap>
    <wne:keymap wne:kcmPrimary="0442">
      <wne:acd wne:acdName="acd6"/>
    </wne:keymap>
    <wne:keymap wne:kcmPrimary="0447">
      <wne:acd wne:acdName="acd11"/>
    </wne:keymap>
    <wne:keymap wne:kcmPrimary="0448">
      <wne:acd wne:acdName="acd14"/>
    </wne:keymap>
    <wne:keymap wne:kcmPrimary="044A">
      <wne:acd wne:acdName="acd17"/>
    </wne:keymap>
    <wne:keymap wne:kcmPrimary="0451">
      <wne:acd wne:acdName="acd7"/>
    </wne:keymap>
    <wne:keymap wne:kcmPrimary="045A">
      <wne:acd wne:acdName="acd1"/>
    </wne:keymap>
    <wne:keymap wne:kcmPrimary="0470">
      <wne:acd wne:acdName="acd15"/>
    </wne:keymap>
    <wne:keymap wne:kcmPrimary="0471">
      <wne:acd wne:acdName="acd0"/>
    </wne:keymap>
    <wne:keymap wne:kcmPrimary="0472">
      <wne:acd wne:acdName="acd2"/>
    </wne:keymap>
    <wne:keymap wne:kcmPrimary="0473">
      <wne:acd wne:acdName="acd16"/>
    </wne:keymap>
    <wne:keymap wne:kcmPrimary="04C0">
      <wne:acd wne:acdName="acd3"/>
    </wne:keymap>
  </wne:keymaps>
  <wne:toolbars>
    <wne:acdManifest>
      <wne:acdEntry wne:acdName="acd0"/>
      <wne:acdEntry wne:acdName="acd1"/>
      <wne:acdEntry wne:acdName="acd2"/>
      <wne:acdEntry wne:acdName="acd3"/>
      <wne:acdEntry wne:acdName="acd4"/>
      <wne:acdEntry wne:acdName="acd5"/>
      <wne:acdEntry wne:acdName="acd6"/>
      <wne:acdEntry wne:acdName="acd7"/>
      <wne:acdEntry wne:acdName="acd8"/>
      <wne:acdEntry wne:acdName="acd9"/>
      <wne:acdEntry wne:acdName="acd10"/>
      <wne:acdEntry wne:acdName="acd11"/>
      <wne:acdEntry wne:acdName="acd12"/>
      <wne:acdEntry wne:acdName="acd13"/>
      <wne:acdEntry wne:acdName="acd14"/>
      <wne:acdEntry wne:acdName="acd15"/>
      <wne:acdEntry wne:acdName="acd16"/>
      <wne:acdEntry wne:acdName="acd17"/>
    </wne:acdManifest>
  </wne:toolbars>
  <wne:acds>
    <wne:acd wne:argValue="AgBgTpiYC04I/zEACf8=" wne:acdName="acd0" wne:fciIndexBasedOn="0065"/>
    <wne:acd wne:argValue="AQAAAAAA" wne:acdName="acd1" wne:fciIndexBasedOn="0065"/>
    <wne:acd wne:argValue="AgA3aA9fIACsYAJjKX/bjzoAIAA0AC4AMgA4ACAAV1smeyAA5l0gACAAMgAuADAANAAgAFdbJns=" wne:acdName="acd2" wne:fciIndexBasedOn="0065"/>
    <wne:acd wne:argValue="AQAAAB0A" wne:acdName="acd3" wne:fciIndexBasedOn="0065"/>
    <wne:acd wne:argValue="AgD+VvSL" wne:acdName="acd4" wne:fciIndexBasedOn="0065"/>
    <wne:acd wne:argValue="AgA2ADYANgA2ADYANgA=" wne:acdName="acd5" wne:fciIndexBasedOn="0065"/>
    <wne:acd wne:argValue="AgBoiJiY" wne:acdName="acd6" wne:fciIndexBasedOn="0065"/>
    <wne:acd wne:argValue="AgBoiIdl" wne:acdName="acd7" wne:fciIndexBasedOn="0065"/>
    <wne:acd wne:argValue="AgC5cA==" wne:acdName="acd8" wne:fciIndexBasedOn="0065"/>
    <wne:acd wne:argValue="AQAAAAMA" wne:acdName="acd9" wne:fciIndexBasedOn="0065"/>
    <wne:acd wne:argValue="AgAHaJiYIAAxACwAnluLTw1U8Hk=" wne:acdName="acd10" wne:fciIndexBasedOn="0065"/>
    <wne:acd wne:argValue="AgBsUQ9f" wne:acdName="acd11" wne:fciIndexBasedOn="0065"/>
    <wne:acd wne:argValue="AgAHaJiYIAA0ACwAepiPXvdT" wne:acdName="acd12" wne:fciIndexBasedOn="0065"/>
    <wne:acd wne:argValue="AgAHaJiYIAAyACwAgoKYmA==" wne:acdName="acd13" wne:fciIndexBasedOn="0065"/>
    <wne:acd wne:argValue="AgA3aA9fIAAoAC1Oh2UpACAA0Z5TTw==" wne:acdName="acd14" wne:fciIndexBasedOn="0065"/>
    <wne:acd wne:argValue="AgBgTpiYY2uHZQ==" wne:acdName="acd15" wne:fciIndexBasedOn="0065"/>
    <wne:acd wne:argValue="AgBEllVfQQAgACAAB2iYmDQA" wne:acdName="acd16" wne:fciIndexBasedOn="0065"/>
    <wne:acd wne:argValue="AgDSiehs" wne:acdName="acd17"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123C081" w14:textId="77777777" w:rsidR="00F861AA" w:rsidRDefault="00F861AA">
      <w:r>
        <w:separator/>
      </w:r>
    </w:p>
  </w:endnote>
  <w:endnote w:type="continuationSeparator" w:id="0">
    <w:p w14:paraId="08A6283C" w14:textId="77777777" w:rsidR="00F861AA" w:rsidRDefault="00F861A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仿宋_GB2312">
    <w:panose1 w:val="02010609030101010101"/>
    <w:charset w:val="86"/>
    <w:family w:val="modern"/>
    <w:pitch w:val="fixed"/>
    <w:sig w:usb0="00000001" w:usb1="080E0000" w:usb2="00000010" w:usb3="00000000" w:csb0="00040000"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ˎ̥">
    <w:altName w:val="Times New Roman"/>
    <w:panose1 w:val="00000000000000000000"/>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方正黑体简体">
    <w:altName w:val="微软雅黑"/>
    <w:panose1 w:val="03000509000000000000"/>
    <w:charset w:val="86"/>
    <w:family w:val="script"/>
    <w:pitch w:val="fixed"/>
    <w:sig w:usb0="00000001" w:usb1="080E0000" w:usb2="00000010" w:usb3="00000000" w:csb0="00040000"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743CACA" w14:textId="02B3D31E" w:rsidR="00ED4751" w:rsidRDefault="00ED4751">
    <w:pPr>
      <w:pStyle w:val="a9"/>
      <w:framePr w:wrap="around" w:vAnchor="text" w:hAnchor="margin" w:xAlign="outside" w:y="1"/>
      <w:ind w:firstLine="0"/>
      <w:rPr>
        <w:rStyle w:val="ab"/>
        <w:sz w:val="21"/>
      </w:rPr>
    </w:pPr>
    <w:r>
      <w:rPr>
        <w:rStyle w:val="ab"/>
        <w:rFonts w:ascii="宋体" w:hAnsi="宋体" w:hint="eastAsia"/>
        <w:sz w:val="21"/>
      </w:rPr>
      <w:t>·</w:t>
    </w:r>
    <w:r>
      <w:rPr>
        <w:rStyle w:val="ab"/>
        <w:sz w:val="21"/>
      </w:rPr>
      <w:fldChar w:fldCharType="begin"/>
    </w:r>
    <w:r>
      <w:rPr>
        <w:rStyle w:val="ab"/>
        <w:sz w:val="21"/>
      </w:rPr>
      <w:instrText xml:space="preserve">PAGE  </w:instrText>
    </w:r>
    <w:r>
      <w:rPr>
        <w:rStyle w:val="ab"/>
        <w:sz w:val="21"/>
      </w:rPr>
      <w:fldChar w:fldCharType="separate"/>
    </w:r>
    <w:r w:rsidR="00CF7BBA">
      <w:rPr>
        <w:rStyle w:val="ab"/>
        <w:noProof/>
        <w:sz w:val="21"/>
      </w:rPr>
      <w:t>16</w:t>
    </w:r>
    <w:r>
      <w:rPr>
        <w:rStyle w:val="ab"/>
        <w:sz w:val="21"/>
      </w:rPr>
      <w:fldChar w:fldCharType="end"/>
    </w:r>
    <w:r>
      <w:rPr>
        <w:rStyle w:val="ab"/>
        <w:rFonts w:ascii="宋体" w:hAnsi="宋体" w:hint="eastAsia"/>
        <w:sz w:val="21"/>
      </w:rPr>
      <w:t>·</w:t>
    </w:r>
  </w:p>
  <w:p w14:paraId="2EC7A14B" w14:textId="77777777" w:rsidR="00ED4751" w:rsidRDefault="00ED4751">
    <w:pPr>
      <w:pStyle w:val="a9"/>
      <w:ind w:right="360" w:firstLine="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F2020D5" w14:textId="5AC624F2" w:rsidR="00ED4751" w:rsidRDefault="00ED4751">
    <w:pPr>
      <w:pStyle w:val="a9"/>
      <w:framePr w:wrap="around" w:vAnchor="text" w:hAnchor="margin" w:xAlign="outside" w:y="1"/>
      <w:ind w:firstLine="0"/>
      <w:jc w:val="both"/>
      <w:rPr>
        <w:rStyle w:val="ab"/>
        <w:sz w:val="21"/>
      </w:rPr>
    </w:pPr>
    <w:r>
      <w:rPr>
        <w:rStyle w:val="ab"/>
        <w:rFonts w:ascii="宋体" w:hAnsi="宋体" w:hint="eastAsia"/>
        <w:sz w:val="21"/>
      </w:rPr>
      <w:t>·</w:t>
    </w:r>
    <w:r>
      <w:rPr>
        <w:rStyle w:val="ab"/>
        <w:sz w:val="21"/>
      </w:rPr>
      <w:fldChar w:fldCharType="begin"/>
    </w:r>
    <w:r>
      <w:rPr>
        <w:rStyle w:val="ab"/>
        <w:sz w:val="21"/>
      </w:rPr>
      <w:instrText xml:space="preserve">PAGE  </w:instrText>
    </w:r>
    <w:r>
      <w:rPr>
        <w:rStyle w:val="ab"/>
        <w:sz w:val="21"/>
      </w:rPr>
      <w:fldChar w:fldCharType="separate"/>
    </w:r>
    <w:r w:rsidR="00CF7BBA">
      <w:rPr>
        <w:rStyle w:val="ab"/>
        <w:noProof/>
        <w:sz w:val="21"/>
      </w:rPr>
      <w:t>19</w:t>
    </w:r>
    <w:r>
      <w:rPr>
        <w:rStyle w:val="ab"/>
        <w:sz w:val="21"/>
      </w:rPr>
      <w:fldChar w:fldCharType="end"/>
    </w:r>
    <w:r>
      <w:rPr>
        <w:rStyle w:val="ab"/>
        <w:rFonts w:ascii="宋体" w:hAnsi="宋体" w:hint="eastAsia"/>
        <w:sz w:val="21"/>
      </w:rPr>
      <w:t>·</w:t>
    </w:r>
  </w:p>
  <w:p w14:paraId="4E98607F" w14:textId="77777777" w:rsidR="00ED4751" w:rsidRDefault="00ED4751">
    <w:pPr>
      <w:pStyle w:val="a9"/>
      <w:ind w:right="360" w:firstLine="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7393EE9" w14:textId="77777777" w:rsidR="00F861AA" w:rsidRDefault="00F861AA">
      <w:pPr>
        <w:ind w:firstLine="0"/>
      </w:pPr>
      <w:r>
        <w:separator/>
      </w:r>
    </w:p>
  </w:footnote>
  <w:footnote w:type="continuationSeparator" w:id="0">
    <w:p w14:paraId="3EFC5A40" w14:textId="77777777" w:rsidR="00F861AA" w:rsidRDefault="00F861AA">
      <w:r>
        <w:continuationSeparator/>
      </w:r>
    </w:p>
  </w:footnote>
  <w:footnote w:type="continuationNotice" w:id="1">
    <w:p w14:paraId="3052925D" w14:textId="77777777" w:rsidR="00F861AA" w:rsidRDefault="00F861AA"/>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26655A"/>
    <w:multiLevelType w:val="hybridMultilevel"/>
    <w:tmpl w:val="1DF6C1D0"/>
    <w:lvl w:ilvl="0" w:tplc="2C1ED2A8">
      <w:start w:val="1"/>
      <w:numFmt w:val="decimal"/>
      <w:lvlText w:val="%1年"/>
      <w:lvlJc w:val="left"/>
      <w:pPr>
        <w:tabs>
          <w:tab w:val="num" w:pos="3105"/>
        </w:tabs>
        <w:ind w:left="3105" w:hanging="465"/>
      </w:pPr>
      <w:rPr>
        <w:rFonts w:hint="eastAsia"/>
      </w:rPr>
    </w:lvl>
    <w:lvl w:ilvl="1" w:tplc="04090019" w:tentative="1">
      <w:start w:val="1"/>
      <w:numFmt w:val="lowerLetter"/>
      <w:lvlText w:val="%2)"/>
      <w:lvlJc w:val="left"/>
      <w:pPr>
        <w:tabs>
          <w:tab w:val="num" w:pos="3480"/>
        </w:tabs>
        <w:ind w:left="3480" w:hanging="420"/>
      </w:pPr>
    </w:lvl>
    <w:lvl w:ilvl="2" w:tplc="0409001B" w:tentative="1">
      <w:start w:val="1"/>
      <w:numFmt w:val="lowerRoman"/>
      <w:lvlText w:val="%3."/>
      <w:lvlJc w:val="right"/>
      <w:pPr>
        <w:tabs>
          <w:tab w:val="num" w:pos="3900"/>
        </w:tabs>
        <w:ind w:left="3900" w:hanging="420"/>
      </w:pPr>
    </w:lvl>
    <w:lvl w:ilvl="3" w:tplc="0409000F" w:tentative="1">
      <w:start w:val="1"/>
      <w:numFmt w:val="decimal"/>
      <w:lvlText w:val="%4."/>
      <w:lvlJc w:val="left"/>
      <w:pPr>
        <w:tabs>
          <w:tab w:val="num" w:pos="4320"/>
        </w:tabs>
        <w:ind w:left="4320" w:hanging="420"/>
      </w:pPr>
    </w:lvl>
    <w:lvl w:ilvl="4" w:tplc="04090019" w:tentative="1">
      <w:start w:val="1"/>
      <w:numFmt w:val="lowerLetter"/>
      <w:lvlText w:val="%5)"/>
      <w:lvlJc w:val="left"/>
      <w:pPr>
        <w:tabs>
          <w:tab w:val="num" w:pos="4740"/>
        </w:tabs>
        <w:ind w:left="4740" w:hanging="420"/>
      </w:pPr>
    </w:lvl>
    <w:lvl w:ilvl="5" w:tplc="0409001B" w:tentative="1">
      <w:start w:val="1"/>
      <w:numFmt w:val="lowerRoman"/>
      <w:lvlText w:val="%6."/>
      <w:lvlJc w:val="right"/>
      <w:pPr>
        <w:tabs>
          <w:tab w:val="num" w:pos="5160"/>
        </w:tabs>
        <w:ind w:left="5160" w:hanging="420"/>
      </w:pPr>
    </w:lvl>
    <w:lvl w:ilvl="6" w:tplc="0409000F" w:tentative="1">
      <w:start w:val="1"/>
      <w:numFmt w:val="decimal"/>
      <w:lvlText w:val="%7."/>
      <w:lvlJc w:val="left"/>
      <w:pPr>
        <w:tabs>
          <w:tab w:val="num" w:pos="5580"/>
        </w:tabs>
        <w:ind w:left="5580" w:hanging="420"/>
      </w:pPr>
    </w:lvl>
    <w:lvl w:ilvl="7" w:tplc="04090019" w:tentative="1">
      <w:start w:val="1"/>
      <w:numFmt w:val="lowerLetter"/>
      <w:lvlText w:val="%8)"/>
      <w:lvlJc w:val="left"/>
      <w:pPr>
        <w:tabs>
          <w:tab w:val="num" w:pos="6000"/>
        </w:tabs>
        <w:ind w:left="6000" w:hanging="420"/>
      </w:pPr>
    </w:lvl>
    <w:lvl w:ilvl="8" w:tplc="0409001B" w:tentative="1">
      <w:start w:val="1"/>
      <w:numFmt w:val="lowerRoman"/>
      <w:lvlText w:val="%9."/>
      <w:lvlJc w:val="right"/>
      <w:pPr>
        <w:tabs>
          <w:tab w:val="num" w:pos="6420"/>
        </w:tabs>
        <w:ind w:left="6420" w:hanging="420"/>
      </w:pPr>
    </w:lvl>
  </w:abstractNum>
  <w:abstractNum w:abstractNumId="1" w15:restartNumberingAfterBreak="0">
    <w:nsid w:val="0509507B"/>
    <w:multiLevelType w:val="multilevel"/>
    <w:tmpl w:val="AB1497C2"/>
    <w:lvl w:ilvl="0">
      <w:start w:val="1"/>
      <w:numFmt w:val="decimal"/>
      <w:lvlText w:val="%1"/>
      <w:lvlJc w:val="left"/>
      <w:pPr>
        <w:tabs>
          <w:tab w:val="num" w:pos="615"/>
        </w:tabs>
        <w:ind w:left="615" w:hanging="615"/>
      </w:pPr>
      <w:rPr>
        <w:rFonts w:hint="default"/>
      </w:rPr>
    </w:lvl>
    <w:lvl w:ilvl="1">
      <w:start w:val="6"/>
      <w:numFmt w:val="decimalZero"/>
      <w:lvlText w:val="%1-%2"/>
      <w:lvlJc w:val="left"/>
      <w:pPr>
        <w:tabs>
          <w:tab w:val="num" w:pos="615"/>
        </w:tabs>
        <w:ind w:left="615" w:hanging="615"/>
      </w:pPr>
      <w:rPr>
        <w:rFonts w:hint="default"/>
      </w:rPr>
    </w:lvl>
    <w:lvl w:ilvl="2">
      <w:start w:val="1"/>
      <w:numFmt w:val="decimal"/>
      <w:lvlText w:val="%1-%2.%3"/>
      <w:lvlJc w:val="left"/>
      <w:pPr>
        <w:tabs>
          <w:tab w:val="num" w:pos="615"/>
        </w:tabs>
        <w:ind w:left="615" w:hanging="615"/>
      </w:pPr>
      <w:rPr>
        <w:rFonts w:hint="default"/>
      </w:rPr>
    </w:lvl>
    <w:lvl w:ilvl="3">
      <w:start w:val="1"/>
      <w:numFmt w:val="decimal"/>
      <w:lvlText w:val="%1-%2.%3.%4"/>
      <w:lvlJc w:val="left"/>
      <w:pPr>
        <w:tabs>
          <w:tab w:val="num" w:pos="615"/>
        </w:tabs>
        <w:ind w:left="615" w:hanging="615"/>
      </w:pPr>
      <w:rPr>
        <w:rFonts w:hint="default"/>
      </w:rPr>
    </w:lvl>
    <w:lvl w:ilvl="4">
      <w:start w:val="1"/>
      <w:numFmt w:val="decimal"/>
      <w:lvlText w:val="%1-%2.%3.%4.%5"/>
      <w:lvlJc w:val="left"/>
      <w:pPr>
        <w:tabs>
          <w:tab w:val="num" w:pos="615"/>
        </w:tabs>
        <w:ind w:left="615" w:hanging="615"/>
      </w:pPr>
      <w:rPr>
        <w:rFonts w:hint="default"/>
      </w:rPr>
    </w:lvl>
    <w:lvl w:ilvl="5">
      <w:start w:val="1"/>
      <w:numFmt w:val="decimal"/>
      <w:lvlText w:val="%1-%2.%3.%4.%5.%6"/>
      <w:lvlJc w:val="left"/>
      <w:pPr>
        <w:tabs>
          <w:tab w:val="num" w:pos="615"/>
        </w:tabs>
        <w:ind w:left="615" w:hanging="615"/>
      </w:pPr>
      <w:rPr>
        <w:rFonts w:hint="default"/>
      </w:rPr>
    </w:lvl>
    <w:lvl w:ilvl="6">
      <w:start w:val="1"/>
      <w:numFmt w:val="decimal"/>
      <w:lvlText w:val="%1-%2.%3.%4.%5.%6.%7"/>
      <w:lvlJc w:val="left"/>
      <w:pPr>
        <w:tabs>
          <w:tab w:val="num" w:pos="615"/>
        </w:tabs>
        <w:ind w:left="615" w:hanging="615"/>
      </w:pPr>
      <w:rPr>
        <w:rFonts w:hint="default"/>
      </w:rPr>
    </w:lvl>
    <w:lvl w:ilvl="7">
      <w:start w:val="1"/>
      <w:numFmt w:val="decimal"/>
      <w:lvlText w:val="%1-%2.%3.%4.%5.%6.%7.%8"/>
      <w:lvlJc w:val="left"/>
      <w:pPr>
        <w:tabs>
          <w:tab w:val="num" w:pos="615"/>
        </w:tabs>
        <w:ind w:left="615" w:hanging="615"/>
      </w:pPr>
      <w:rPr>
        <w:rFonts w:hint="default"/>
      </w:rPr>
    </w:lvl>
    <w:lvl w:ilvl="8">
      <w:start w:val="1"/>
      <w:numFmt w:val="decimal"/>
      <w:lvlText w:val="%1-%2.%3.%4.%5.%6.%7.%8.%9"/>
      <w:lvlJc w:val="left"/>
      <w:pPr>
        <w:tabs>
          <w:tab w:val="num" w:pos="615"/>
        </w:tabs>
        <w:ind w:left="615" w:hanging="615"/>
      </w:pPr>
      <w:rPr>
        <w:rFonts w:hint="default"/>
      </w:rPr>
    </w:lvl>
  </w:abstractNum>
  <w:abstractNum w:abstractNumId="2" w15:restartNumberingAfterBreak="0">
    <w:nsid w:val="0ADC5478"/>
    <w:multiLevelType w:val="singleLevel"/>
    <w:tmpl w:val="563E1136"/>
    <w:lvl w:ilvl="0">
      <w:start w:val="1"/>
      <w:numFmt w:val="bullet"/>
      <w:lvlText w:val=""/>
      <w:lvlJc w:val="left"/>
      <w:pPr>
        <w:tabs>
          <w:tab w:val="num" w:pos="785"/>
        </w:tabs>
        <w:ind w:left="765" w:hanging="340"/>
      </w:pPr>
      <w:rPr>
        <w:rFonts w:ascii="Wingdings" w:hAnsi="Wingdings" w:hint="default"/>
        <w:sz w:val="15"/>
        <w:szCs w:val="15"/>
      </w:rPr>
    </w:lvl>
  </w:abstractNum>
  <w:abstractNum w:abstractNumId="3" w15:restartNumberingAfterBreak="0">
    <w:nsid w:val="0D2B6ADE"/>
    <w:multiLevelType w:val="hybridMultilevel"/>
    <w:tmpl w:val="096CB2C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4" w15:restartNumberingAfterBreak="0">
    <w:nsid w:val="0EE221F8"/>
    <w:multiLevelType w:val="hybridMultilevel"/>
    <w:tmpl w:val="AF525D3C"/>
    <w:lvl w:ilvl="0" w:tplc="43C2DD76">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5" w15:restartNumberingAfterBreak="0">
    <w:nsid w:val="0F9160EA"/>
    <w:multiLevelType w:val="multilevel"/>
    <w:tmpl w:val="89921B40"/>
    <w:lvl w:ilvl="0">
      <w:start w:val="2"/>
      <w:numFmt w:val="decimal"/>
      <w:lvlText w:val="%1"/>
      <w:lvlJc w:val="left"/>
      <w:pPr>
        <w:tabs>
          <w:tab w:val="num" w:pos="615"/>
        </w:tabs>
        <w:ind w:left="615" w:hanging="615"/>
      </w:pPr>
      <w:rPr>
        <w:rFonts w:hint="eastAsia"/>
      </w:rPr>
    </w:lvl>
    <w:lvl w:ilvl="1">
      <w:start w:val="10"/>
      <w:numFmt w:val="decimal"/>
      <w:lvlText w:val="%1-%2"/>
      <w:lvlJc w:val="left"/>
      <w:pPr>
        <w:tabs>
          <w:tab w:val="num" w:pos="615"/>
        </w:tabs>
        <w:ind w:left="615" w:hanging="615"/>
      </w:pPr>
      <w:rPr>
        <w:rFonts w:hint="eastAsia"/>
      </w:rPr>
    </w:lvl>
    <w:lvl w:ilvl="2">
      <w:start w:val="1"/>
      <w:numFmt w:val="decimal"/>
      <w:lvlText w:val="%1-%2.%3"/>
      <w:lvlJc w:val="left"/>
      <w:pPr>
        <w:tabs>
          <w:tab w:val="num" w:pos="615"/>
        </w:tabs>
        <w:ind w:left="615" w:hanging="615"/>
      </w:pPr>
      <w:rPr>
        <w:rFonts w:hint="eastAsia"/>
      </w:rPr>
    </w:lvl>
    <w:lvl w:ilvl="3">
      <w:start w:val="1"/>
      <w:numFmt w:val="decimal"/>
      <w:lvlText w:val="%1-%2.%3.%4"/>
      <w:lvlJc w:val="left"/>
      <w:pPr>
        <w:tabs>
          <w:tab w:val="num" w:pos="615"/>
        </w:tabs>
        <w:ind w:left="615" w:hanging="615"/>
      </w:pPr>
      <w:rPr>
        <w:rFonts w:hint="eastAsia"/>
      </w:rPr>
    </w:lvl>
    <w:lvl w:ilvl="4">
      <w:start w:val="1"/>
      <w:numFmt w:val="decimal"/>
      <w:lvlText w:val="%1-%2.%3.%4.%5"/>
      <w:lvlJc w:val="left"/>
      <w:pPr>
        <w:tabs>
          <w:tab w:val="num" w:pos="615"/>
        </w:tabs>
        <w:ind w:left="615" w:hanging="615"/>
      </w:pPr>
      <w:rPr>
        <w:rFonts w:hint="eastAsia"/>
      </w:rPr>
    </w:lvl>
    <w:lvl w:ilvl="5">
      <w:start w:val="1"/>
      <w:numFmt w:val="decimal"/>
      <w:lvlText w:val="%1-%2.%3.%4.%5.%6"/>
      <w:lvlJc w:val="left"/>
      <w:pPr>
        <w:tabs>
          <w:tab w:val="num" w:pos="615"/>
        </w:tabs>
        <w:ind w:left="615" w:hanging="615"/>
      </w:pPr>
      <w:rPr>
        <w:rFonts w:hint="eastAsia"/>
      </w:rPr>
    </w:lvl>
    <w:lvl w:ilvl="6">
      <w:start w:val="1"/>
      <w:numFmt w:val="decimal"/>
      <w:lvlText w:val="%1-%2.%3.%4.%5.%6.%7"/>
      <w:lvlJc w:val="left"/>
      <w:pPr>
        <w:tabs>
          <w:tab w:val="num" w:pos="615"/>
        </w:tabs>
        <w:ind w:left="615" w:hanging="615"/>
      </w:pPr>
      <w:rPr>
        <w:rFonts w:hint="eastAsia"/>
      </w:rPr>
    </w:lvl>
    <w:lvl w:ilvl="7">
      <w:start w:val="1"/>
      <w:numFmt w:val="decimal"/>
      <w:lvlText w:val="%1-%2.%3.%4.%5.%6.%7.%8"/>
      <w:lvlJc w:val="left"/>
      <w:pPr>
        <w:tabs>
          <w:tab w:val="num" w:pos="615"/>
        </w:tabs>
        <w:ind w:left="615" w:hanging="615"/>
      </w:pPr>
      <w:rPr>
        <w:rFonts w:hint="eastAsia"/>
      </w:rPr>
    </w:lvl>
    <w:lvl w:ilvl="8">
      <w:start w:val="1"/>
      <w:numFmt w:val="decimal"/>
      <w:lvlText w:val="%1-%2.%3.%4.%5.%6.%7.%8.%9"/>
      <w:lvlJc w:val="left"/>
      <w:pPr>
        <w:tabs>
          <w:tab w:val="num" w:pos="615"/>
        </w:tabs>
        <w:ind w:left="615" w:hanging="615"/>
      </w:pPr>
      <w:rPr>
        <w:rFonts w:hint="eastAsia"/>
      </w:rPr>
    </w:lvl>
  </w:abstractNum>
  <w:abstractNum w:abstractNumId="6" w15:restartNumberingAfterBreak="0">
    <w:nsid w:val="10E378B4"/>
    <w:multiLevelType w:val="hybridMultilevel"/>
    <w:tmpl w:val="D646DA64"/>
    <w:lvl w:ilvl="0" w:tplc="CA0002FC">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7" w15:restartNumberingAfterBreak="0">
    <w:nsid w:val="129E5B20"/>
    <w:multiLevelType w:val="hybridMultilevel"/>
    <w:tmpl w:val="36E679E4"/>
    <w:lvl w:ilvl="0" w:tplc="04090001">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8" w15:restartNumberingAfterBreak="0">
    <w:nsid w:val="153B2472"/>
    <w:multiLevelType w:val="hybridMultilevel"/>
    <w:tmpl w:val="D9D0C4A0"/>
    <w:lvl w:ilvl="0" w:tplc="210E9056">
      <w:start w:val="1"/>
      <w:numFmt w:val="decimal"/>
      <w:lvlText w:val="(%1)"/>
      <w:lvlJc w:val="left"/>
      <w:pPr>
        <w:tabs>
          <w:tab w:val="num" w:pos="780"/>
        </w:tabs>
        <w:ind w:left="780" w:hanging="360"/>
      </w:pPr>
      <w:rPr>
        <w:rFonts w:hint="eastAsia"/>
      </w:rPr>
    </w:lvl>
    <w:lvl w:ilvl="1" w:tplc="04090019" w:tentative="1">
      <w:start w:val="1"/>
      <w:numFmt w:val="lowerLetter"/>
      <w:lvlText w:val="%2)"/>
      <w:lvlJc w:val="left"/>
      <w:pPr>
        <w:tabs>
          <w:tab w:val="num" w:pos="1260"/>
        </w:tabs>
        <w:ind w:left="1260" w:hanging="420"/>
      </w:pPr>
    </w:lvl>
    <w:lvl w:ilvl="2" w:tplc="0409001B" w:tentative="1">
      <w:start w:val="1"/>
      <w:numFmt w:val="lowerRoman"/>
      <w:lvlText w:val="%3."/>
      <w:lvlJc w:val="right"/>
      <w:pPr>
        <w:tabs>
          <w:tab w:val="num" w:pos="1680"/>
        </w:tabs>
        <w:ind w:left="1680" w:hanging="420"/>
      </w:pPr>
    </w:lvl>
    <w:lvl w:ilvl="3" w:tplc="0409000F" w:tentative="1">
      <w:start w:val="1"/>
      <w:numFmt w:val="decimal"/>
      <w:lvlText w:val="%4."/>
      <w:lvlJc w:val="left"/>
      <w:pPr>
        <w:tabs>
          <w:tab w:val="num" w:pos="2100"/>
        </w:tabs>
        <w:ind w:left="2100" w:hanging="420"/>
      </w:pPr>
    </w:lvl>
    <w:lvl w:ilvl="4" w:tplc="04090019" w:tentative="1">
      <w:start w:val="1"/>
      <w:numFmt w:val="lowerLetter"/>
      <w:lvlText w:val="%5)"/>
      <w:lvlJc w:val="left"/>
      <w:pPr>
        <w:tabs>
          <w:tab w:val="num" w:pos="2520"/>
        </w:tabs>
        <w:ind w:left="2520" w:hanging="420"/>
      </w:pPr>
    </w:lvl>
    <w:lvl w:ilvl="5" w:tplc="0409001B" w:tentative="1">
      <w:start w:val="1"/>
      <w:numFmt w:val="lowerRoman"/>
      <w:lvlText w:val="%6."/>
      <w:lvlJc w:val="right"/>
      <w:pPr>
        <w:tabs>
          <w:tab w:val="num" w:pos="2940"/>
        </w:tabs>
        <w:ind w:left="2940" w:hanging="420"/>
      </w:pPr>
    </w:lvl>
    <w:lvl w:ilvl="6" w:tplc="0409000F" w:tentative="1">
      <w:start w:val="1"/>
      <w:numFmt w:val="decimal"/>
      <w:lvlText w:val="%7."/>
      <w:lvlJc w:val="left"/>
      <w:pPr>
        <w:tabs>
          <w:tab w:val="num" w:pos="3360"/>
        </w:tabs>
        <w:ind w:left="3360" w:hanging="420"/>
      </w:pPr>
    </w:lvl>
    <w:lvl w:ilvl="7" w:tplc="04090019" w:tentative="1">
      <w:start w:val="1"/>
      <w:numFmt w:val="lowerLetter"/>
      <w:lvlText w:val="%8)"/>
      <w:lvlJc w:val="left"/>
      <w:pPr>
        <w:tabs>
          <w:tab w:val="num" w:pos="3780"/>
        </w:tabs>
        <w:ind w:left="3780" w:hanging="420"/>
      </w:pPr>
    </w:lvl>
    <w:lvl w:ilvl="8" w:tplc="0409001B" w:tentative="1">
      <w:start w:val="1"/>
      <w:numFmt w:val="lowerRoman"/>
      <w:lvlText w:val="%9."/>
      <w:lvlJc w:val="right"/>
      <w:pPr>
        <w:tabs>
          <w:tab w:val="num" w:pos="4200"/>
        </w:tabs>
        <w:ind w:left="4200" w:hanging="420"/>
      </w:pPr>
    </w:lvl>
  </w:abstractNum>
  <w:abstractNum w:abstractNumId="9" w15:restartNumberingAfterBreak="0">
    <w:nsid w:val="1FD42E4B"/>
    <w:multiLevelType w:val="hybridMultilevel"/>
    <w:tmpl w:val="D960C73C"/>
    <w:lvl w:ilvl="0" w:tplc="FA4842C0">
      <w:numFmt w:val="bullet"/>
      <w:lvlText w:val=""/>
      <w:lvlJc w:val="left"/>
      <w:pPr>
        <w:tabs>
          <w:tab w:val="num" w:pos="420"/>
        </w:tabs>
        <w:ind w:left="420" w:hanging="420"/>
      </w:pPr>
      <w:rPr>
        <w:rFonts w:ascii="Wingdings" w:eastAsia="宋体" w:hAnsi="Wingdings" w:cs="Times New Roman" w:hint="default"/>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10" w15:restartNumberingAfterBreak="0">
    <w:nsid w:val="21AF6204"/>
    <w:multiLevelType w:val="hybridMultilevel"/>
    <w:tmpl w:val="D682E180"/>
    <w:lvl w:ilvl="0" w:tplc="2B78242A">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11" w15:restartNumberingAfterBreak="0">
    <w:nsid w:val="2A151D3D"/>
    <w:multiLevelType w:val="hybridMultilevel"/>
    <w:tmpl w:val="C590DEFC"/>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2" w15:restartNumberingAfterBreak="0">
    <w:nsid w:val="2A3E46A8"/>
    <w:multiLevelType w:val="multilevel"/>
    <w:tmpl w:val="5424455E"/>
    <w:lvl w:ilvl="0">
      <w:start w:val="1"/>
      <w:numFmt w:val="none"/>
      <w:lvlText w:val=""/>
      <w:lvlJc w:val="center"/>
      <w:pPr>
        <w:tabs>
          <w:tab w:val="num" w:pos="648"/>
        </w:tabs>
        <w:ind w:left="432" w:hanging="144"/>
      </w:pPr>
      <w:rPr>
        <w:rFonts w:ascii="宋体" w:eastAsia="宋体" w:hint="eastAsia"/>
        <w:sz w:val="32"/>
      </w:rPr>
    </w:lvl>
    <w:lvl w:ilvl="1">
      <w:start w:val="1"/>
      <w:numFmt w:val="decimal"/>
      <w:lvlText w:val="%1%2。1 "/>
      <w:lvlJc w:val="center"/>
      <w:pPr>
        <w:tabs>
          <w:tab w:val="num" w:pos="1008"/>
        </w:tabs>
        <w:ind w:left="576" w:hanging="288"/>
      </w:pPr>
      <w:rPr>
        <w:rFonts w:ascii="仿宋_GB2312" w:eastAsia="仿宋_GB2312" w:hint="eastAsia"/>
        <w:b/>
        <w:i w:val="0"/>
        <w:sz w:val="30"/>
      </w:rPr>
    </w:lvl>
    <w:lvl w:ilvl="2">
      <w:start w:val="1"/>
      <w:numFmt w:val="decimal"/>
      <w:lvlText w:val="%1%3.%2 "/>
      <w:lvlJc w:val="left"/>
      <w:pPr>
        <w:tabs>
          <w:tab w:val="num" w:pos="720"/>
        </w:tabs>
        <w:ind w:left="720" w:hanging="720"/>
      </w:pPr>
      <w:rPr>
        <w:rFonts w:ascii="仿宋_GB2312" w:eastAsia="仿宋_GB2312" w:hint="eastAsia"/>
        <w:b/>
        <w:i w:val="0"/>
        <w:sz w:val="28"/>
      </w:rPr>
    </w:lvl>
    <w:lvl w:ilvl="3">
      <w:start w:val="1"/>
      <w:numFmt w:val="decimal"/>
      <w:lvlText w:val="%1%4.%2.%3 "/>
      <w:lvlJc w:val="left"/>
      <w:pPr>
        <w:tabs>
          <w:tab w:val="num" w:pos="1080"/>
        </w:tabs>
        <w:ind w:left="737" w:hanging="737"/>
      </w:pPr>
      <w:rPr>
        <w:rFonts w:ascii="仿宋_GB2312" w:eastAsia="仿宋_GB2312" w:hint="eastAsia"/>
        <w:b/>
        <w:i w:val="0"/>
        <w:sz w:val="24"/>
      </w:rPr>
    </w:lvl>
    <w:lvl w:ilvl="4">
      <w:start w:val="1"/>
      <w:numFmt w:val="chineseCountingThousand"/>
      <w:lvlText w:val="%1%5."/>
      <w:lvlJc w:val="left"/>
      <w:pPr>
        <w:tabs>
          <w:tab w:val="num" w:pos="737"/>
        </w:tabs>
        <w:ind w:left="737" w:hanging="737"/>
      </w:pPr>
      <w:rPr>
        <w:rFonts w:ascii="宋体" w:eastAsia="宋体" w:hint="eastAsia"/>
        <w:b/>
        <w:i w:val="0"/>
        <w:sz w:val="24"/>
      </w:rPr>
    </w:lvl>
    <w:lvl w:ilvl="5">
      <w:start w:val="1"/>
      <w:numFmt w:val="decimal"/>
      <w:lvlText w:val="%1%6."/>
      <w:lvlJc w:val="left"/>
      <w:pPr>
        <w:tabs>
          <w:tab w:val="num" w:pos="1040"/>
        </w:tabs>
        <w:ind w:left="113" w:firstLine="567"/>
      </w:pPr>
      <w:rPr>
        <w:rFonts w:ascii="黑体" w:eastAsia="黑体" w:hint="eastAsia"/>
        <w:sz w:val="21"/>
      </w:rPr>
    </w:lvl>
    <w:lvl w:ilvl="6">
      <w:start w:val="1"/>
      <w:numFmt w:val="decimal"/>
      <w:pStyle w:val="7"/>
      <w:lvlText w:val="%1%7) "/>
      <w:lvlJc w:val="left"/>
      <w:pPr>
        <w:tabs>
          <w:tab w:val="num" w:pos="680"/>
        </w:tabs>
        <w:ind w:left="680" w:hanging="680"/>
      </w:pPr>
      <w:rPr>
        <w:rFonts w:ascii="楷体_GB2312" w:eastAsia="楷体_GB2312" w:hint="eastAsia"/>
        <w:b/>
        <w:i w:val="0"/>
        <w:sz w:val="21"/>
      </w:rPr>
    </w:lvl>
    <w:lvl w:ilvl="7">
      <w:start w:val="1"/>
      <w:numFmt w:val="decimal"/>
      <w:pStyle w:val="8"/>
      <w:lvlText w:val="%1(%8)"/>
      <w:lvlJc w:val="left"/>
      <w:pPr>
        <w:tabs>
          <w:tab w:val="num" w:pos="567"/>
        </w:tabs>
        <w:ind w:left="567" w:hanging="567"/>
      </w:pPr>
      <w:rPr>
        <w:rFonts w:ascii="楷体_GB2312" w:eastAsia="楷体_GB2312" w:hint="eastAsia"/>
        <w:b/>
        <w:i w:val="0"/>
        <w:sz w:val="18"/>
      </w:rPr>
    </w:lvl>
    <w:lvl w:ilvl="8">
      <w:start w:val="1"/>
      <w:numFmt w:val="none"/>
      <w:pStyle w:val="9"/>
      <w:lvlText w:val="%1(1)"/>
      <w:lvlJc w:val="left"/>
      <w:pPr>
        <w:tabs>
          <w:tab w:val="num" w:pos="454"/>
        </w:tabs>
        <w:ind w:left="454" w:hanging="454"/>
      </w:pPr>
      <w:rPr>
        <w:rFonts w:hint="eastAsia"/>
      </w:rPr>
    </w:lvl>
  </w:abstractNum>
  <w:abstractNum w:abstractNumId="13" w15:restartNumberingAfterBreak="0">
    <w:nsid w:val="34211EF3"/>
    <w:multiLevelType w:val="multilevel"/>
    <w:tmpl w:val="64B87908"/>
    <w:lvl w:ilvl="0">
      <w:start w:val="1"/>
      <w:numFmt w:val="decimal"/>
      <w:lvlText w:val="（%1）"/>
      <w:lvlJc w:val="left"/>
      <w:pPr>
        <w:tabs>
          <w:tab w:val="num" w:pos="1724"/>
        </w:tabs>
        <w:ind w:left="0" w:firstLine="284"/>
      </w:pPr>
      <w:rPr>
        <w:rFonts w:hint="eastAsia"/>
      </w:rPr>
    </w:lvl>
    <w:lvl w:ilvl="1" w:tentative="1">
      <w:start w:val="1"/>
      <w:numFmt w:val="lowerLetter"/>
      <w:lvlText w:val="%2)"/>
      <w:lvlJc w:val="left"/>
      <w:pPr>
        <w:tabs>
          <w:tab w:val="num" w:pos="1260"/>
        </w:tabs>
        <w:ind w:left="1260" w:hanging="420"/>
      </w:pPr>
    </w:lvl>
    <w:lvl w:ilvl="2" w:tentative="1">
      <w:start w:val="1"/>
      <w:numFmt w:val="lowerRoman"/>
      <w:lvlText w:val="%3."/>
      <w:lvlJc w:val="right"/>
      <w:pPr>
        <w:tabs>
          <w:tab w:val="num" w:pos="1680"/>
        </w:tabs>
        <w:ind w:left="1680" w:hanging="420"/>
      </w:pPr>
    </w:lvl>
    <w:lvl w:ilvl="3" w:tentative="1">
      <w:start w:val="1"/>
      <w:numFmt w:val="decimal"/>
      <w:lvlText w:val="%4."/>
      <w:lvlJc w:val="left"/>
      <w:pPr>
        <w:tabs>
          <w:tab w:val="num" w:pos="2100"/>
        </w:tabs>
        <w:ind w:left="2100" w:hanging="420"/>
      </w:pPr>
    </w:lvl>
    <w:lvl w:ilvl="4" w:tentative="1">
      <w:start w:val="1"/>
      <w:numFmt w:val="lowerLetter"/>
      <w:lvlText w:val="%5)"/>
      <w:lvlJc w:val="left"/>
      <w:pPr>
        <w:tabs>
          <w:tab w:val="num" w:pos="2520"/>
        </w:tabs>
        <w:ind w:left="2520" w:hanging="420"/>
      </w:pPr>
    </w:lvl>
    <w:lvl w:ilvl="5" w:tentative="1">
      <w:start w:val="1"/>
      <w:numFmt w:val="lowerRoman"/>
      <w:lvlText w:val="%6."/>
      <w:lvlJc w:val="right"/>
      <w:pPr>
        <w:tabs>
          <w:tab w:val="num" w:pos="2940"/>
        </w:tabs>
        <w:ind w:left="2940" w:hanging="420"/>
      </w:pPr>
    </w:lvl>
    <w:lvl w:ilvl="6" w:tentative="1">
      <w:start w:val="1"/>
      <w:numFmt w:val="decimal"/>
      <w:lvlText w:val="%7."/>
      <w:lvlJc w:val="left"/>
      <w:pPr>
        <w:tabs>
          <w:tab w:val="num" w:pos="3360"/>
        </w:tabs>
        <w:ind w:left="3360" w:hanging="420"/>
      </w:pPr>
    </w:lvl>
    <w:lvl w:ilvl="7" w:tentative="1">
      <w:start w:val="1"/>
      <w:numFmt w:val="lowerLetter"/>
      <w:lvlText w:val="%8)"/>
      <w:lvlJc w:val="left"/>
      <w:pPr>
        <w:tabs>
          <w:tab w:val="num" w:pos="3780"/>
        </w:tabs>
        <w:ind w:left="3780" w:hanging="420"/>
      </w:pPr>
    </w:lvl>
    <w:lvl w:ilvl="8" w:tentative="1">
      <w:start w:val="1"/>
      <w:numFmt w:val="lowerRoman"/>
      <w:lvlText w:val="%9."/>
      <w:lvlJc w:val="right"/>
      <w:pPr>
        <w:tabs>
          <w:tab w:val="num" w:pos="4200"/>
        </w:tabs>
        <w:ind w:left="4200" w:hanging="420"/>
      </w:pPr>
    </w:lvl>
  </w:abstractNum>
  <w:abstractNum w:abstractNumId="14" w15:restartNumberingAfterBreak="0">
    <w:nsid w:val="346A15A4"/>
    <w:multiLevelType w:val="hybridMultilevel"/>
    <w:tmpl w:val="CB32BF3A"/>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5" w15:restartNumberingAfterBreak="0">
    <w:nsid w:val="37184D83"/>
    <w:multiLevelType w:val="hybridMultilevel"/>
    <w:tmpl w:val="B8D07382"/>
    <w:lvl w:ilvl="0" w:tplc="66A2E8E8">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16" w15:restartNumberingAfterBreak="0">
    <w:nsid w:val="38A97304"/>
    <w:multiLevelType w:val="hybridMultilevel"/>
    <w:tmpl w:val="94CAB7D0"/>
    <w:lvl w:ilvl="0" w:tplc="04090001">
      <w:start w:val="1"/>
      <w:numFmt w:val="bullet"/>
      <w:lvlText w:val=""/>
      <w:lvlJc w:val="left"/>
      <w:pPr>
        <w:ind w:left="420" w:hanging="420"/>
      </w:pPr>
      <w:rPr>
        <w:rFonts w:ascii="Wingdings" w:hAnsi="Wingdings" w:hint="default"/>
      </w:rPr>
    </w:lvl>
    <w:lvl w:ilvl="1" w:tplc="04090003" w:tentative="1">
      <w:start w:val="1"/>
      <w:numFmt w:val="bullet"/>
      <w:lvlText w:val=""/>
      <w:lvlJc w:val="left"/>
      <w:pPr>
        <w:ind w:left="840" w:hanging="420"/>
      </w:pPr>
      <w:rPr>
        <w:rFonts w:ascii="Wingdings" w:hAnsi="Wingdings" w:hint="default"/>
      </w:rPr>
    </w:lvl>
    <w:lvl w:ilvl="2" w:tplc="04090005" w:tentative="1">
      <w:start w:val="1"/>
      <w:numFmt w:val="bullet"/>
      <w:lvlText w:val=""/>
      <w:lvlJc w:val="left"/>
      <w:pPr>
        <w:ind w:left="1260" w:hanging="420"/>
      </w:pPr>
      <w:rPr>
        <w:rFonts w:ascii="Wingdings" w:hAnsi="Wingdings" w:hint="default"/>
      </w:rPr>
    </w:lvl>
    <w:lvl w:ilvl="3" w:tplc="04090001" w:tentative="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abstractNum w:abstractNumId="17" w15:restartNumberingAfterBreak="0">
    <w:nsid w:val="3F416144"/>
    <w:multiLevelType w:val="multilevel"/>
    <w:tmpl w:val="7F3EE3F0"/>
    <w:lvl w:ilvl="0">
      <w:start w:val="12"/>
      <w:numFmt w:val="decimal"/>
      <w:lvlText w:val="%1"/>
      <w:lvlJc w:val="left"/>
      <w:pPr>
        <w:tabs>
          <w:tab w:val="num" w:pos="720"/>
        </w:tabs>
        <w:ind w:left="720" w:hanging="720"/>
      </w:pPr>
      <w:rPr>
        <w:rFonts w:hint="eastAsia"/>
      </w:rPr>
    </w:lvl>
    <w:lvl w:ilvl="1">
      <w:start w:val="1"/>
      <w:numFmt w:val="decimalZero"/>
      <w:lvlText w:val="%1-%2"/>
      <w:lvlJc w:val="left"/>
      <w:pPr>
        <w:tabs>
          <w:tab w:val="num" w:pos="720"/>
        </w:tabs>
        <w:ind w:left="720" w:hanging="720"/>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720"/>
        </w:tabs>
        <w:ind w:left="720" w:hanging="720"/>
      </w:pPr>
      <w:rPr>
        <w:rFonts w:hint="eastAsia"/>
      </w:rPr>
    </w:lvl>
    <w:lvl w:ilvl="5">
      <w:start w:val="1"/>
      <w:numFmt w:val="decimal"/>
      <w:lvlText w:val="%1-%2.%3.%4.%5.%6"/>
      <w:lvlJc w:val="left"/>
      <w:pPr>
        <w:tabs>
          <w:tab w:val="num" w:pos="720"/>
        </w:tabs>
        <w:ind w:left="720" w:hanging="720"/>
      </w:pPr>
      <w:rPr>
        <w:rFonts w:hint="eastAsia"/>
      </w:rPr>
    </w:lvl>
    <w:lvl w:ilvl="6">
      <w:start w:val="1"/>
      <w:numFmt w:val="decimal"/>
      <w:lvlText w:val="%1-%2.%3.%4.%5.%6.%7"/>
      <w:lvlJc w:val="left"/>
      <w:pPr>
        <w:tabs>
          <w:tab w:val="num" w:pos="720"/>
        </w:tabs>
        <w:ind w:left="720" w:hanging="720"/>
      </w:pPr>
      <w:rPr>
        <w:rFonts w:hint="eastAsia"/>
      </w:rPr>
    </w:lvl>
    <w:lvl w:ilvl="7">
      <w:start w:val="1"/>
      <w:numFmt w:val="decimal"/>
      <w:lvlText w:val="%1-%2.%3.%4.%5.%6.%7.%8"/>
      <w:lvlJc w:val="left"/>
      <w:pPr>
        <w:tabs>
          <w:tab w:val="num" w:pos="720"/>
        </w:tabs>
        <w:ind w:left="720" w:hanging="720"/>
      </w:pPr>
      <w:rPr>
        <w:rFonts w:hint="eastAsia"/>
      </w:rPr>
    </w:lvl>
    <w:lvl w:ilvl="8">
      <w:start w:val="1"/>
      <w:numFmt w:val="decimal"/>
      <w:lvlText w:val="%1-%2.%3.%4.%5.%6.%7.%8.%9"/>
      <w:lvlJc w:val="left"/>
      <w:pPr>
        <w:tabs>
          <w:tab w:val="num" w:pos="720"/>
        </w:tabs>
        <w:ind w:left="720" w:hanging="720"/>
      </w:pPr>
      <w:rPr>
        <w:rFonts w:hint="eastAsia"/>
      </w:rPr>
    </w:lvl>
  </w:abstractNum>
  <w:abstractNum w:abstractNumId="18" w15:restartNumberingAfterBreak="0">
    <w:nsid w:val="41AE7960"/>
    <w:multiLevelType w:val="hybridMultilevel"/>
    <w:tmpl w:val="81922B1A"/>
    <w:lvl w:ilvl="0" w:tplc="69962E3C">
      <w:start w:val="1"/>
      <w:numFmt w:val="bullet"/>
      <w:lvlText w:val=""/>
      <w:lvlJc w:val="left"/>
      <w:pPr>
        <w:ind w:left="845" w:hanging="420"/>
      </w:pPr>
      <w:rPr>
        <w:rFonts w:ascii="Wingdings" w:hAnsi="Wingdings" w:hint="default"/>
      </w:rPr>
    </w:lvl>
    <w:lvl w:ilvl="1" w:tplc="04090003" w:tentative="1">
      <w:start w:val="1"/>
      <w:numFmt w:val="bullet"/>
      <w:lvlText w:val=""/>
      <w:lvlJc w:val="left"/>
      <w:pPr>
        <w:ind w:left="1265" w:hanging="420"/>
      </w:pPr>
      <w:rPr>
        <w:rFonts w:ascii="Wingdings" w:hAnsi="Wingdings" w:hint="default"/>
      </w:rPr>
    </w:lvl>
    <w:lvl w:ilvl="2" w:tplc="04090005" w:tentative="1">
      <w:start w:val="1"/>
      <w:numFmt w:val="bullet"/>
      <w:lvlText w:val=""/>
      <w:lvlJc w:val="left"/>
      <w:pPr>
        <w:ind w:left="1685" w:hanging="420"/>
      </w:pPr>
      <w:rPr>
        <w:rFonts w:ascii="Wingdings" w:hAnsi="Wingdings" w:hint="default"/>
      </w:rPr>
    </w:lvl>
    <w:lvl w:ilvl="3" w:tplc="04090001" w:tentative="1">
      <w:start w:val="1"/>
      <w:numFmt w:val="bullet"/>
      <w:lvlText w:val=""/>
      <w:lvlJc w:val="left"/>
      <w:pPr>
        <w:ind w:left="2105" w:hanging="420"/>
      </w:pPr>
      <w:rPr>
        <w:rFonts w:ascii="Wingdings" w:hAnsi="Wingdings" w:hint="default"/>
      </w:rPr>
    </w:lvl>
    <w:lvl w:ilvl="4" w:tplc="04090003" w:tentative="1">
      <w:start w:val="1"/>
      <w:numFmt w:val="bullet"/>
      <w:lvlText w:val=""/>
      <w:lvlJc w:val="left"/>
      <w:pPr>
        <w:ind w:left="2525" w:hanging="420"/>
      </w:pPr>
      <w:rPr>
        <w:rFonts w:ascii="Wingdings" w:hAnsi="Wingdings" w:hint="default"/>
      </w:rPr>
    </w:lvl>
    <w:lvl w:ilvl="5" w:tplc="04090005" w:tentative="1">
      <w:start w:val="1"/>
      <w:numFmt w:val="bullet"/>
      <w:lvlText w:val=""/>
      <w:lvlJc w:val="left"/>
      <w:pPr>
        <w:ind w:left="2945" w:hanging="420"/>
      </w:pPr>
      <w:rPr>
        <w:rFonts w:ascii="Wingdings" w:hAnsi="Wingdings" w:hint="default"/>
      </w:rPr>
    </w:lvl>
    <w:lvl w:ilvl="6" w:tplc="04090001" w:tentative="1">
      <w:start w:val="1"/>
      <w:numFmt w:val="bullet"/>
      <w:lvlText w:val=""/>
      <w:lvlJc w:val="left"/>
      <w:pPr>
        <w:ind w:left="3365" w:hanging="420"/>
      </w:pPr>
      <w:rPr>
        <w:rFonts w:ascii="Wingdings" w:hAnsi="Wingdings" w:hint="default"/>
      </w:rPr>
    </w:lvl>
    <w:lvl w:ilvl="7" w:tplc="04090003" w:tentative="1">
      <w:start w:val="1"/>
      <w:numFmt w:val="bullet"/>
      <w:lvlText w:val=""/>
      <w:lvlJc w:val="left"/>
      <w:pPr>
        <w:ind w:left="3785" w:hanging="420"/>
      </w:pPr>
      <w:rPr>
        <w:rFonts w:ascii="Wingdings" w:hAnsi="Wingdings" w:hint="default"/>
      </w:rPr>
    </w:lvl>
    <w:lvl w:ilvl="8" w:tplc="04090005" w:tentative="1">
      <w:start w:val="1"/>
      <w:numFmt w:val="bullet"/>
      <w:lvlText w:val=""/>
      <w:lvlJc w:val="left"/>
      <w:pPr>
        <w:ind w:left="4205" w:hanging="420"/>
      </w:pPr>
      <w:rPr>
        <w:rFonts w:ascii="Wingdings" w:hAnsi="Wingdings" w:hint="default"/>
      </w:rPr>
    </w:lvl>
  </w:abstractNum>
  <w:abstractNum w:abstractNumId="19" w15:restartNumberingAfterBreak="0">
    <w:nsid w:val="45674996"/>
    <w:multiLevelType w:val="hybridMultilevel"/>
    <w:tmpl w:val="D93A3B50"/>
    <w:lvl w:ilvl="0" w:tplc="842AC4A0">
      <w:start w:val="1"/>
      <w:numFmt w:val="bullet"/>
      <w:pStyle w:val="a"/>
      <w:lvlText w:val=""/>
      <w:lvlJc w:val="left"/>
      <w:pPr>
        <w:ind w:left="840" w:hanging="420"/>
      </w:pPr>
      <w:rPr>
        <w:rFonts w:ascii="Wingdings" w:hAnsi="Wingdings" w:hint="default"/>
        <w:b w:val="0"/>
        <w:i w:val="0"/>
        <w:color w:val="auto"/>
        <w:spacing w:val="0"/>
        <w:w w:val="100"/>
        <w:position w:val="4"/>
        <w:sz w:val="15"/>
        <w:szCs w:val="18"/>
        <w:u w:val="none"/>
      </w:rPr>
    </w:lvl>
    <w:lvl w:ilvl="1" w:tplc="04090003" w:tentative="1">
      <w:start w:val="1"/>
      <w:numFmt w:val="bullet"/>
      <w:lvlText w:val=""/>
      <w:lvlJc w:val="left"/>
      <w:pPr>
        <w:ind w:left="1260" w:hanging="420"/>
      </w:pPr>
      <w:rPr>
        <w:rFonts w:ascii="Wingdings" w:hAnsi="Wingdings" w:hint="default"/>
      </w:rPr>
    </w:lvl>
    <w:lvl w:ilvl="2" w:tplc="04090005" w:tentative="1">
      <w:start w:val="1"/>
      <w:numFmt w:val="bullet"/>
      <w:lvlText w:val=""/>
      <w:lvlJc w:val="left"/>
      <w:pPr>
        <w:ind w:left="1680" w:hanging="420"/>
      </w:pPr>
      <w:rPr>
        <w:rFonts w:ascii="Wingdings" w:hAnsi="Wingdings" w:hint="default"/>
      </w:rPr>
    </w:lvl>
    <w:lvl w:ilvl="3" w:tplc="04090001" w:tentative="1">
      <w:start w:val="1"/>
      <w:numFmt w:val="bullet"/>
      <w:lvlText w:val=""/>
      <w:lvlJc w:val="left"/>
      <w:pPr>
        <w:ind w:left="2100" w:hanging="420"/>
      </w:pPr>
      <w:rPr>
        <w:rFonts w:ascii="Wingdings" w:hAnsi="Wingdings" w:hint="default"/>
      </w:rPr>
    </w:lvl>
    <w:lvl w:ilvl="4" w:tplc="04090003" w:tentative="1">
      <w:start w:val="1"/>
      <w:numFmt w:val="bullet"/>
      <w:lvlText w:val=""/>
      <w:lvlJc w:val="left"/>
      <w:pPr>
        <w:ind w:left="2520" w:hanging="420"/>
      </w:pPr>
      <w:rPr>
        <w:rFonts w:ascii="Wingdings" w:hAnsi="Wingdings" w:hint="default"/>
      </w:rPr>
    </w:lvl>
    <w:lvl w:ilvl="5" w:tplc="04090005" w:tentative="1">
      <w:start w:val="1"/>
      <w:numFmt w:val="bullet"/>
      <w:lvlText w:val=""/>
      <w:lvlJc w:val="left"/>
      <w:pPr>
        <w:ind w:left="2940" w:hanging="420"/>
      </w:pPr>
      <w:rPr>
        <w:rFonts w:ascii="Wingdings" w:hAnsi="Wingdings" w:hint="default"/>
      </w:rPr>
    </w:lvl>
    <w:lvl w:ilvl="6" w:tplc="04090001" w:tentative="1">
      <w:start w:val="1"/>
      <w:numFmt w:val="bullet"/>
      <w:lvlText w:val=""/>
      <w:lvlJc w:val="left"/>
      <w:pPr>
        <w:ind w:left="3360" w:hanging="420"/>
      </w:pPr>
      <w:rPr>
        <w:rFonts w:ascii="Wingdings" w:hAnsi="Wingdings" w:hint="default"/>
      </w:rPr>
    </w:lvl>
    <w:lvl w:ilvl="7" w:tplc="04090003" w:tentative="1">
      <w:start w:val="1"/>
      <w:numFmt w:val="bullet"/>
      <w:lvlText w:val=""/>
      <w:lvlJc w:val="left"/>
      <w:pPr>
        <w:ind w:left="3780" w:hanging="420"/>
      </w:pPr>
      <w:rPr>
        <w:rFonts w:ascii="Wingdings" w:hAnsi="Wingdings" w:hint="default"/>
      </w:rPr>
    </w:lvl>
    <w:lvl w:ilvl="8" w:tplc="04090005" w:tentative="1">
      <w:start w:val="1"/>
      <w:numFmt w:val="bullet"/>
      <w:lvlText w:val=""/>
      <w:lvlJc w:val="left"/>
      <w:pPr>
        <w:ind w:left="4200" w:hanging="420"/>
      </w:pPr>
      <w:rPr>
        <w:rFonts w:ascii="Wingdings" w:hAnsi="Wingdings" w:hint="default"/>
      </w:rPr>
    </w:lvl>
  </w:abstractNum>
  <w:abstractNum w:abstractNumId="20" w15:restartNumberingAfterBreak="0">
    <w:nsid w:val="45E63EC1"/>
    <w:multiLevelType w:val="multilevel"/>
    <w:tmpl w:val="496C118A"/>
    <w:lvl w:ilvl="0">
      <w:start w:val="1"/>
      <w:numFmt w:val="decimal"/>
      <w:lvlText w:val="%1"/>
      <w:lvlJc w:val="left"/>
      <w:pPr>
        <w:tabs>
          <w:tab w:val="num" w:pos="615"/>
        </w:tabs>
        <w:ind w:left="615" w:hanging="615"/>
      </w:pPr>
      <w:rPr>
        <w:rFonts w:hint="eastAsia"/>
      </w:rPr>
    </w:lvl>
    <w:lvl w:ilvl="1">
      <w:start w:val="11"/>
      <w:numFmt w:val="decimal"/>
      <w:lvlText w:val="%1-%2"/>
      <w:lvlJc w:val="left"/>
      <w:pPr>
        <w:tabs>
          <w:tab w:val="num" w:pos="615"/>
        </w:tabs>
        <w:ind w:left="615" w:hanging="615"/>
      </w:pPr>
      <w:rPr>
        <w:rFonts w:hint="eastAsia"/>
      </w:rPr>
    </w:lvl>
    <w:lvl w:ilvl="2">
      <w:start w:val="1"/>
      <w:numFmt w:val="decimal"/>
      <w:lvlText w:val="%1-%2.%3"/>
      <w:lvlJc w:val="left"/>
      <w:pPr>
        <w:tabs>
          <w:tab w:val="num" w:pos="615"/>
        </w:tabs>
        <w:ind w:left="615" w:hanging="615"/>
      </w:pPr>
      <w:rPr>
        <w:rFonts w:hint="eastAsia"/>
      </w:rPr>
    </w:lvl>
    <w:lvl w:ilvl="3">
      <w:start w:val="1"/>
      <w:numFmt w:val="decimal"/>
      <w:lvlText w:val="%1-%2.%3.%4"/>
      <w:lvlJc w:val="left"/>
      <w:pPr>
        <w:tabs>
          <w:tab w:val="num" w:pos="615"/>
        </w:tabs>
        <w:ind w:left="615" w:hanging="615"/>
      </w:pPr>
      <w:rPr>
        <w:rFonts w:hint="eastAsia"/>
      </w:rPr>
    </w:lvl>
    <w:lvl w:ilvl="4">
      <w:start w:val="1"/>
      <w:numFmt w:val="decimal"/>
      <w:lvlText w:val="%1-%2.%3.%4.%5"/>
      <w:lvlJc w:val="left"/>
      <w:pPr>
        <w:tabs>
          <w:tab w:val="num" w:pos="615"/>
        </w:tabs>
        <w:ind w:left="615" w:hanging="615"/>
      </w:pPr>
      <w:rPr>
        <w:rFonts w:hint="eastAsia"/>
      </w:rPr>
    </w:lvl>
    <w:lvl w:ilvl="5">
      <w:start w:val="1"/>
      <w:numFmt w:val="decimal"/>
      <w:lvlText w:val="%1-%2.%3.%4.%5.%6"/>
      <w:lvlJc w:val="left"/>
      <w:pPr>
        <w:tabs>
          <w:tab w:val="num" w:pos="615"/>
        </w:tabs>
        <w:ind w:left="615" w:hanging="615"/>
      </w:pPr>
      <w:rPr>
        <w:rFonts w:hint="eastAsia"/>
      </w:rPr>
    </w:lvl>
    <w:lvl w:ilvl="6">
      <w:start w:val="1"/>
      <w:numFmt w:val="decimal"/>
      <w:lvlText w:val="%1-%2.%3.%4.%5.%6.%7"/>
      <w:lvlJc w:val="left"/>
      <w:pPr>
        <w:tabs>
          <w:tab w:val="num" w:pos="615"/>
        </w:tabs>
        <w:ind w:left="615" w:hanging="615"/>
      </w:pPr>
      <w:rPr>
        <w:rFonts w:hint="eastAsia"/>
      </w:rPr>
    </w:lvl>
    <w:lvl w:ilvl="7">
      <w:start w:val="1"/>
      <w:numFmt w:val="decimal"/>
      <w:lvlText w:val="%1-%2.%3.%4.%5.%6.%7.%8"/>
      <w:lvlJc w:val="left"/>
      <w:pPr>
        <w:tabs>
          <w:tab w:val="num" w:pos="615"/>
        </w:tabs>
        <w:ind w:left="615" w:hanging="615"/>
      </w:pPr>
      <w:rPr>
        <w:rFonts w:hint="eastAsia"/>
      </w:rPr>
    </w:lvl>
    <w:lvl w:ilvl="8">
      <w:start w:val="1"/>
      <w:numFmt w:val="decimal"/>
      <w:lvlText w:val="%1-%2.%3.%4.%5.%6.%7.%8.%9"/>
      <w:lvlJc w:val="left"/>
      <w:pPr>
        <w:tabs>
          <w:tab w:val="num" w:pos="615"/>
        </w:tabs>
        <w:ind w:left="615" w:hanging="615"/>
      </w:pPr>
      <w:rPr>
        <w:rFonts w:hint="eastAsia"/>
      </w:rPr>
    </w:lvl>
  </w:abstractNum>
  <w:abstractNum w:abstractNumId="21" w15:restartNumberingAfterBreak="0">
    <w:nsid w:val="540A39E1"/>
    <w:multiLevelType w:val="hybridMultilevel"/>
    <w:tmpl w:val="756E8718"/>
    <w:lvl w:ilvl="0" w:tplc="368A9D1A">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22" w15:restartNumberingAfterBreak="0">
    <w:nsid w:val="574360C2"/>
    <w:multiLevelType w:val="hybridMultilevel"/>
    <w:tmpl w:val="F30A89FC"/>
    <w:lvl w:ilvl="0" w:tplc="100CE132">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23" w15:restartNumberingAfterBreak="0">
    <w:nsid w:val="59170D4D"/>
    <w:multiLevelType w:val="multilevel"/>
    <w:tmpl w:val="C854C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85B3279"/>
    <w:multiLevelType w:val="hybridMultilevel"/>
    <w:tmpl w:val="F3EEB79E"/>
    <w:lvl w:ilvl="0" w:tplc="69962E3C">
      <w:start w:val="1"/>
      <w:numFmt w:val="bullet"/>
      <w:lvlText w:val=""/>
      <w:lvlJc w:val="left"/>
      <w:pPr>
        <w:ind w:left="855" w:hanging="420"/>
      </w:pPr>
      <w:rPr>
        <w:rFonts w:ascii="Wingdings" w:hAnsi="Wingdings" w:hint="default"/>
      </w:rPr>
    </w:lvl>
    <w:lvl w:ilvl="1" w:tplc="04090003" w:tentative="1">
      <w:start w:val="1"/>
      <w:numFmt w:val="bullet"/>
      <w:lvlText w:val=""/>
      <w:lvlJc w:val="left"/>
      <w:pPr>
        <w:ind w:left="1275" w:hanging="420"/>
      </w:pPr>
      <w:rPr>
        <w:rFonts w:ascii="Wingdings" w:hAnsi="Wingdings" w:hint="default"/>
      </w:rPr>
    </w:lvl>
    <w:lvl w:ilvl="2" w:tplc="04090005" w:tentative="1">
      <w:start w:val="1"/>
      <w:numFmt w:val="bullet"/>
      <w:lvlText w:val=""/>
      <w:lvlJc w:val="left"/>
      <w:pPr>
        <w:ind w:left="1695" w:hanging="420"/>
      </w:pPr>
      <w:rPr>
        <w:rFonts w:ascii="Wingdings" w:hAnsi="Wingdings" w:hint="default"/>
      </w:rPr>
    </w:lvl>
    <w:lvl w:ilvl="3" w:tplc="04090001" w:tentative="1">
      <w:start w:val="1"/>
      <w:numFmt w:val="bullet"/>
      <w:lvlText w:val=""/>
      <w:lvlJc w:val="left"/>
      <w:pPr>
        <w:ind w:left="2115" w:hanging="420"/>
      </w:pPr>
      <w:rPr>
        <w:rFonts w:ascii="Wingdings" w:hAnsi="Wingdings" w:hint="default"/>
      </w:rPr>
    </w:lvl>
    <w:lvl w:ilvl="4" w:tplc="04090003" w:tentative="1">
      <w:start w:val="1"/>
      <w:numFmt w:val="bullet"/>
      <w:lvlText w:val=""/>
      <w:lvlJc w:val="left"/>
      <w:pPr>
        <w:ind w:left="2535" w:hanging="420"/>
      </w:pPr>
      <w:rPr>
        <w:rFonts w:ascii="Wingdings" w:hAnsi="Wingdings" w:hint="default"/>
      </w:rPr>
    </w:lvl>
    <w:lvl w:ilvl="5" w:tplc="04090005" w:tentative="1">
      <w:start w:val="1"/>
      <w:numFmt w:val="bullet"/>
      <w:lvlText w:val=""/>
      <w:lvlJc w:val="left"/>
      <w:pPr>
        <w:ind w:left="2955" w:hanging="420"/>
      </w:pPr>
      <w:rPr>
        <w:rFonts w:ascii="Wingdings" w:hAnsi="Wingdings" w:hint="default"/>
      </w:rPr>
    </w:lvl>
    <w:lvl w:ilvl="6" w:tplc="04090001" w:tentative="1">
      <w:start w:val="1"/>
      <w:numFmt w:val="bullet"/>
      <w:lvlText w:val=""/>
      <w:lvlJc w:val="left"/>
      <w:pPr>
        <w:ind w:left="3375" w:hanging="420"/>
      </w:pPr>
      <w:rPr>
        <w:rFonts w:ascii="Wingdings" w:hAnsi="Wingdings" w:hint="default"/>
      </w:rPr>
    </w:lvl>
    <w:lvl w:ilvl="7" w:tplc="04090003" w:tentative="1">
      <w:start w:val="1"/>
      <w:numFmt w:val="bullet"/>
      <w:lvlText w:val=""/>
      <w:lvlJc w:val="left"/>
      <w:pPr>
        <w:ind w:left="3795" w:hanging="420"/>
      </w:pPr>
      <w:rPr>
        <w:rFonts w:ascii="Wingdings" w:hAnsi="Wingdings" w:hint="default"/>
      </w:rPr>
    </w:lvl>
    <w:lvl w:ilvl="8" w:tplc="04090005" w:tentative="1">
      <w:start w:val="1"/>
      <w:numFmt w:val="bullet"/>
      <w:lvlText w:val=""/>
      <w:lvlJc w:val="left"/>
      <w:pPr>
        <w:ind w:left="4215" w:hanging="420"/>
      </w:pPr>
      <w:rPr>
        <w:rFonts w:ascii="Wingdings" w:hAnsi="Wingdings" w:hint="default"/>
      </w:rPr>
    </w:lvl>
  </w:abstractNum>
  <w:abstractNum w:abstractNumId="25" w15:restartNumberingAfterBreak="0">
    <w:nsid w:val="6AF743B3"/>
    <w:multiLevelType w:val="hybridMultilevel"/>
    <w:tmpl w:val="E39ED7AC"/>
    <w:lvl w:ilvl="0" w:tplc="2ABE3664">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26" w15:restartNumberingAfterBreak="0">
    <w:nsid w:val="6F3B03CE"/>
    <w:multiLevelType w:val="singleLevel"/>
    <w:tmpl w:val="0540A166"/>
    <w:lvl w:ilvl="0">
      <w:start w:val="1"/>
      <w:numFmt w:val="bullet"/>
      <w:lvlText w:val=""/>
      <w:lvlJc w:val="left"/>
      <w:pPr>
        <w:tabs>
          <w:tab w:val="num" w:pos="425"/>
        </w:tabs>
        <w:ind w:left="425" w:hanging="425"/>
      </w:pPr>
      <w:rPr>
        <w:rFonts w:ascii="Symbol" w:hAnsi="Symbol" w:hint="default"/>
      </w:rPr>
    </w:lvl>
  </w:abstractNum>
  <w:abstractNum w:abstractNumId="27" w15:restartNumberingAfterBreak="0">
    <w:nsid w:val="71D667E7"/>
    <w:multiLevelType w:val="hybridMultilevel"/>
    <w:tmpl w:val="7542047C"/>
    <w:lvl w:ilvl="0" w:tplc="10143682">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28" w15:restartNumberingAfterBreak="0">
    <w:nsid w:val="771B175F"/>
    <w:multiLevelType w:val="hybridMultilevel"/>
    <w:tmpl w:val="95E28078"/>
    <w:lvl w:ilvl="0" w:tplc="2DF46FF4">
      <w:start w:val="1"/>
      <w:numFmt w:val="bullet"/>
      <w:lvlText w:val=""/>
      <w:lvlJc w:val="left"/>
      <w:pPr>
        <w:tabs>
          <w:tab w:val="num" w:pos="420"/>
        </w:tabs>
        <w:ind w:left="420" w:hanging="420"/>
      </w:pPr>
      <w:rPr>
        <w:rFonts w:ascii="Wingdings" w:hAnsi="Wingdings" w:hint="default"/>
        <w:position w:val="2"/>
        <w:sz w:val="15"/>
        <w:szCs w:val="15"/>
      </w:rPr>
    </w:lvl>
    <w:lvl w:ilvl="1" w:tplc="04090003" w:tentative="1">
      <w:start w:val="1"/>
      <w:numFmt w:val="bullet"/>
      <w:lvlText w:val=""/>
      <w:lvlJc w:val="left"/>
      <w:pPr>
        <w:tabs>
          <w:tab w:val="num" w:pos="840"/>
        </w:tabs>
        <w:ind w:left="840" w:hanging="420"/>
      </w:pPr>
      <w:rPr>
        <w:rFonts w:ascii="Wingdings" w:hAnsi="Wingdings" w:hint="default"/>
      </w:rPr>
    </w:lvl>
    <w:lvl w:ilvl="2" w:tplc="04090005"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3" w:tentative="1">
      <w:start w:val="1"/>
      <w:numFmt w:val="bullet"/>
      <w:lvlText w:val=""/>
      <w:lvlJc w:val="left"/>
      <w:pPr>
        <w:tabs>
          <w:tab w:val="num" w:pos="2100"/>
        </w:tabs>
        <w:ind w:left="2100" w:hanging="420"/>
      </w:pPr>
      <w:rPr>
        <w:rFonts w:ascii="Wingdings" w:hAnsi="Wingdings" w:hint="default"/>
      </w:rPr>
    </w:lvl>
    <w:lvl w:ilvl="5" w:tplc="04090005"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3" w:tentative="1">
      <w:start w:val="1"/>
      <w:numFmt w:val="bullet"/>
      <w:lvlText w:val=""/>
      <w:lvlJc w:val="left"/>
      <w:pPr>
        <w:tabs>
          <w:tab w:val="num" w:pos="3360"/>
        </w:tabs>
        <w:ind w:left="3360" w:hanging="420"/>
      </w:pPr>
      <w:rPr>
        <w:rFonts w:ascii="Wingdings" w:hAnsi="Wingdings" w:hint="default"/>
      </w:rPr>
    </w:lvl>
    <w:lvl w:ilvl="8" w:tplc="04090005" w:tentative="1">
      <w:start w:val="1"/>
      <w:numFmt w:val="bullet"/>
      <w:lvlText w:val=""/>
      <w:lvlJc w:val="left"/>
      <w:pPr>
        <w:tabs>
          <w:tab w:val="num" w:pos="3780"/>
        </w:tabs>
        <w:ind w:left="3780" w:hanging="420"/>
      </w:pPr>
      <w:rPr>
        <w:rFonts w:ascii="Wingdings" w:hAnsi="Wingdings" w:hint="default"/>
      </w:rPr>
    </w:lvl>
  </w:abstractNum>
  <w:abstractNum w:abstractNumId="29" w15:restartNumberingAfterBreak="0">
    <w:nsid w:val="79B73ADF"/>
    <w:multiLevelType w:val="hybridMultilevel"/>
    <w:tmpl w:val="829ABEA6"/>
    <w:lvl w:ilvl="0" w:tplc="FCBC5EC8">
      <w:numFmt w:val="bullet"/>
      <w:lvlText w:val=""/>
      <w:lvlJc w:val="left"/>
      <w:pPr>
        <w:ind w:left="807" w:hanging="360"/>
      </w:pPr>
      <w:rPr>
        <w:rFonts w:ascii="Wingdings" w:eastAsia="宋体" w:hAnsi="Wingdings" w:cs="Times New Roman" w:hint="default"/>
      </w:rPr>
    </w:lvl>
    <w:lvl w:ilvl="1" w:tplc="04090003" w:tentative="1">
      <w:start w:val="1"/>
      <w:numFmt w:val="bullet"/>
      <w:lvlText w:val=""/>
      <w:lvlJc w:val="left"/>
      <w:pPr>
        <w:ind w:left="1287" w:hanging="420"/>
      </w:pPr>
      <w:rPr>
        <w:rFonts w:ascii="Wingdings" w:hAnsi="Wingdings" w:hint="default"/>
      </w:rPr>
    </w:lvl>
    <w:lvl w:ilvl="2" w:tplc="04090005" w:tentative="1">
      <w:start w:val="1"/>
      <w:numFmt w:val="bullet"/>
      <w:lvlText w:val=""/>
      <w:lvlJc w:val="left"/>
      <w:pPr>
        <w:ind w:left="1707" w:hanging="420"/>
      </w:pPr>
      <w:rPr>
        <w:rFonts w:ascii="Wingdings" w:hAnsi="Wingdings" w:hint="default"/>
      </w:rPr>
    </w:lvl>
    <w:lvl w:ilvl="3" w:tplc="04090001" w:tentative="1">
      <w:start w:val="1"/>
      <w:numFmt w:val="bullet"/>
      <w:lvlText w:val=""/>
      <w:lvlJc w:val="left"/>
      <w:pPr>
        <w:ind w:left="2127" w:hanging="420"/>
      </w:pPr>
      <w:rPr>
        <w:rFonts w:ascii="Wingdings" w:hAnsi="Wingdings" w:hint="default"/>
      </w:rPr>
    </w:lvl>
    <w:lvl w:ilvl="4" w:tplc="04090003" w:tentative="1">
      <w:start w:val="1"/>
      <w:numFmt w:val="bullet"/>
      <w:lvlText w:val=""/>
      <w:lvlJc w:val="left"/>
      <w:pPr>
        <w:ind w:left="2547" w:hanging="420"/>
      </w:pPr>
      <w:rPr>
        <w:rFonts w:ascii="Wingdings" w:hAnsi="Wingdings" w:hint="default"/>
      </w:rPr>
    </w:lvl>
    <w:lvl w:ilvl="5" w:tplc="04090005" w:tentative="1">
      <w:start w:val="1"/>
      <w:numFmt w:val="bullet"/>
      <w:lvlText w:val=""/>
      <w:lvlJc w:val="left"/>
      <w:pPr>
        <w:ind w:left="2967" w:hanging="420"/>
      </w:pPr>
      <w:rPr>
        <w:rFonts w:ascii="Wingdings" w:hAnsi="Wingdings" w:hint="default"/>
      </w:rPr>
    </w:lvl>
    <w:lvl w:ilvl="6" w:tplc="04090001" w:tentative="1">
      <w:start w:val="1"/>
      <w:numFmt w:val="bullet"/>
      <w:lvlText w:val=""/>
      <w:lvlJc w:val="left"/>
      <w:pPr>
        <w:ind w:left="3387" w:hanging="420"/>
      </w:pPr>
      <w:rPr>
        <w:rFonts w:ascii="Wingdings" w:hAnsi="Wingdings" w:hint="default"/>
      </w:rPr>
    </w:lvl>
    <w:lvl w:ilvl="7" w:tplc="04090003" w:tentative="1">
      <w:start w:val="1"/>
      <w:numFmt w:val="bullet"/>
      <w:lvlText w:val=""/>
      <w:lvlJc w:val="left"/>
      <w:pPr>
        <w:ind w:left="3807" w:hanging="420"/>
      </w:pPr>
      <w:rPr>
        <w:rFonts w:ascii="Wingdings" w:hAnsi="Wingdings" w:hint="default"/>
      </w:rPr>
    </w:lvl>
    <w:lvl w:ilvl="8" w:tplc="04090005" w:tentative="1">
      <w:start w:val="1"/>
      <w:numFmt w:val="bullet"/>
      <w:lvlText w:val=""/>
      <w:lvlJc w:val="left"/>
      <w:pPr>
        <w:ind w:left="4227" w:hanging="420"/>
      </w:pPr>
      <w:rPr>
        <w:rFonts w:ascii="Wingdings" w:hAnsi="Wingdings" w:hint="default"/>
      </w:rPr>
    </w:lvl>
  </w:abstractNum>
  <w:abstractNum w:abstractNumId="30" w15:restartNumberingAfterBreak="0">
    <w:nsid w:val="7BCB649D"/>
    <w:multiLevelType w:val="multilevel"/>
    <w:tmpl w:val="34A61B4E"/>
    <w:lvl w:ilvl="0">
      <w:start w:val="12"/>
      <w:numFmt w:val="decimal"/>
      <w:lvlText w:val="%1"/>
      <w:lvlJc w:val="left"/>
      <w:pPr>
        <w:tabs>
          <w:tab w:val="num" w:pos="705"/>
        </w:tabs>
        <w:ind w:left="705" w:hanging="705"/>
      </w:pPr>
      <w:rPr>
        <w:rFonts w:hint="eastAsia"/>
      </w:rPr>
    </w:lvl>
    <w:lvl w:ilvl="1">
      <w:start w:val="11"/>
      <w:numFmt w:val="decimal"/>
      <w:lvlText w:val="%1-%2"/>
      <w:lvlJc w:val="left"/>
      <w:pPr>
        <w:tabs>
          <w:tab w:val="num" w:pos="705"/>
        </w:tabs>
        <w:ind w:left="705" w:hanging="705"/>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720"/>
        </w:tabs>
        <w:ind w:left="720" w:hanging="720"/>
      </w:pPr>
      <w:rPr>
        <w:rFonts w:hint="eastAsia"/>
      </w:rPr>
    </w:lvl>
    <w:lvl w:ilvl="4">
      <w:start w:val="1"/>
      <w:numFmt w:val="decimal"/>
      <w:lvlText w:val="%1-%2.%3.%4.%5"/>
      <w:lvlJc w:val="left"/>
      <w:pPr>
        <w:tabs>
          <w:tab w:val="num" w:pos="1080"/>
        </w:tabs>
        <w:ind w:left="1080" w:hanging="1080"/>
      </w:pPr>
      <w:rPr>
        <w:rFonts w:hint="eastAsia"/>
      </w:rPr>
    </w:lvl>
    <w:lvl w:ilvl="5">
      <w:start w:val="1"/>
      <w:numFmt w:val="decimal"/>
      <w:lvlText w:val="%1-%2.%3.%4.%5.%6"/>
      <w:lvlJc w:val="left"/>
      <w:pPr>
        <w:tabs>
          <w:tab w:val="num" w:pos="1080"/>
        </w:tabs>
        <w:ind w:left="1080" w:hanging="1080"/>
      </w:pPr>
      <w:rPr>
        <w:rFonts w:hint="eastAsia"/>
      </w:rPr>
    </w:lvl>
    <w:lvl w:ilvl="6">
      <w:start w:val="1"/>
      <w:numFmt w:val="decimal"/>
      <w:lvlText w:val="%1-%2.%3.%4.%5.%6.%7"/>
      <w:lvlJc w:val="left"/>
      <w:pPr>
        <w:tabs>
          <w:tab w:val="num" w:pos="1080"/>
        </w:tabs>
        <w:ind w:left="1080" w:hanging="1080"/>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440"/>
        </w:tabs>
        <w:ind w:left="1440" w:hanging="1440"/>
      </w:pPr>
      <w:rPr>
        <w:rFonts w:hint="eastAsia"/>
      </w:rPr>
    </w:lvl>
  </w:abstractNum>
  <w:num w:numId="1">
    <w:abstractNumId w:val="12"/>
  </w:num>
  <w:num w:numId="2">
    <w:abstractNumId w:val="19"/>
  </w:num>
  <w:num w:numId="3">
    <w:abstractNumId w:val="13"/>
  </w:num>
  <w:num w:numId="4">
    <w:abstractNumId w:val="2"/>
  </w:num>
  <w:num w:numId="5">
    <w:abstractNumId w:val="26"/>
  </w:num>
  <w:num w:numId="6">
    <w:abstractNumId w:val="28"/>
  </w:num>
  <w:num w:numId="7">
    <w:abstractNumId w:val="9"/>
  </w:num>
  <w:num w:numId="8">
    <w:abstractNumId w:val="25"/>
  </w:num>
  <w:num w:numId="9">
    <w:abstractNumId w:val="22"/>
  </w:num>
  <w:num w:numId="10">
    <w:abstractNumId w:val="4"/>
  </w:num>
  <w:num w:numId="11">
    <w:abstractNumId w:val="21"/>
  </w:num>
  <w:num w:numId="12">
    <w:abstractNumId w:val="29"/>
  </w:num>
  <w:num w:numId="13">
    <w:abstractNumId w:val="10"/>
  </w:num>
  <w:num w:numId="14">
    <w:abstractNumId w:val="27"/>
  </w:num>
  <w:num w:numId="15">
    <w:abstractNumId w:val="6"/>
  </w:num>
  <w:num w:numId="16">
    <w:abstractNumId w:val="15"/>
  </w:num>
  <w:num w:numId="17">
    <w:abstractNumId w:val="3"/>
  </w:num>
  <w:num w:numId="18">
    <w:abstractNumId w:val="16"/>
  </w:num>
  <w:num w:numId="19">
    <w:abstractNumId w:val="14"/>
  </w:num>
  <w:num w:numId="20">
    <w:abstractNumId w:val="11"/>
  </w:num>
  <w:num w:numId="21">
    <w:abstractNumId w:val="19"/>
  </w:num>
  <w:num w:numId="22">
    <w:abstractNumId w:val="19"/>
  </w:num>
  <w:num w:numId="23">
    <w:abstractNumId w:val="7"/>
  </w:num>
  <w:num w:numId="24">
    <w:abstractNumId w:val="18"/>
  </w:num>
  <w:num w:numId="25">
    <w:abstractNumId w:val="24"/>
  </w:num>
  <w:num w:numId="26">
    <w:abstractNumId w:val="23"/>
  </w:num>
  <w:num w:numId="27">
    <w:abstractNumId w:val="8"/>
  </w:num>
  <w:num w:numId="28">
    <w:abstractNumId w:val="1"/>
  </w:num>
  <w:num w:numId="29">
    <w:abstractNumId w:val="20"/>
  </w:num>
  <w:num w:numId="30">
    <w:abstractNumId w:val="5"/>
  </w:num>
  <w:num w:numId="31">
    <w:abstractNumId w:val="17"/>
  </w:num>
  <w:num w:numId="32">
    <w:abstractNumId w:val="30"/>
  </w:num>
  <w:num w:numId="33">
    <w:abstractNumId w:val="0"/>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oNotDisplayPageBoundaries/>
  <w:embedSystemFonts/>
  <w:mirrorMargins/>
  <w:bordersDoNotSurroundHeader/>
  <w:bordersDoNotSurroundFooter/>
  <w:hideSpellingErrors/>
  <w:hideGrammaticalErrors/>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4"/>
  <w:evenAndOddHeaders/>
  <w:drawingGridHorizontalSpacing w:val="209"/>
  <w:drawingGridVerticalSpacing w:val="156"/>
  <w:displayHorizontalDrawingGridEvery w:val="0"/>
  <w:displayVerticalDrawingGridEvery w:val="2"/>
  <w:characterSpacingControl w:val="doNotCompress"/>
  <w:noLineBreaksAfter w:lang="zh-CN" w:val="([{£¥‘“•〈《「『【〔〖（．［｛"/>
  <w:noLineBreaksBefore w:lang="zh-CN" w:val="!),.:;?]}¢¨ˇˉ―‖’”•…∶、。〃々〉》」』】〕〗！＂＇），．：；？］｀｜｝～"/>
  <w:hdrShapeDefaults>
    <o:shapedefaults v:ext="edit" spidmax="2049"/>
  </w:hdrShapeDefaults>
  <w:footnotePr>
    <w:numFmt w:val="decimalEnclosedCircleChinese"/>
    <w:numRestart w:val="eachPage"/>
    <w:footnote w:id="-1"/>
    <w:footnote w:id="0"/>
    <w:footnote w:id="1"/>
  </w:footnotePr>
  <w:endnotePr>
    <w:endnote w:id="-1"/>
    <w:endnote w:id="0"/>
  </w:endnotePr>
  <w:compat>
    <w:spaceForUL/>
    <w:balanceSingleByteDoubleByteWidth/>
    <w:doNotLeaveBackslashAlone/>
    <w:ulTrailSpace/>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211"/>
    <w:rsid w:val="00002BE2"/>
    <w:rsid w:val="00004098"/>
    <w:rsid w:val="000043F7"/>
    <w:rsid w:val="0000519D"/>
    <w:rsid w:val="00005475"/>
    <w:rsid w:val="00006B79"/>
    <w:rsid w:val="00011500"/>
    <w:rsid w:val="00011EA2"/>
    <w:rsid w:val="00012119"/>
    <w:rsid w:val="00013C45"/>
    <w:rsid w:val="00013E2B"/>
    <w:rsid w:val="000142DD"/>
    <w:rsid w:val="00014FAB"/>
    <w:rsid w:val="0001539B"/>
    <w:rsid w:val="00015AE7"/>
    <w:rsid w:val="0001608E"/>
    <w:rsid w:val="00016C4F"/>
    <w:rsid w:val="00016EFB"/>
    <w:rsid w:val="000177BB"/>
    <w:rsid w:val="00020C48"/>
    <w:rsid w:val="00021975"/>
    <w:rsid w:val="00023B9B"/>
    <w:rsid w:val="00024137"/>
    <w:rsid w:val="000249AD"/>
    <w:rsid w:val="000253B6"/>
    <w:rsid w:val="00025A31"/>
    <w:rsid w:val="00026A32"/>
    <w:rsid w:val="00027034"/>
    <w:rsid w:val="00027EBD"/>
    <w:rsid w:val="0003048B"/>
    <w:rsid w:val="0003154F"/>
    <w:rsid w:val="00032EB1"/>
    <w:rsid w:val="000341F5"/>
    <w:rsid w:val="00035D57"/>
    <w:rsid w:val="00036A65"/>
    <w:rsid w:val="00037B55"/>
    <w:rsid w:val="0004084F"/>
    <w:rsid w:val="00040AC4"/>
    <w:rsid w:val="00040D41"/>
    <w:rsid w:val="00041EA3"/>
    <w:rsid w:val="00042374"/>
    <w:rsid w:val="000425D3"/>
    <w:rsid w:val="00042743"/>
    <w:rsid w:val="00042BDD"/>
    <w:rsid w:val="00043D12"/>
    <w:rsid w:val="000458C2"/>
    <w:rsid w:val="00045937"/>
    <w:rsid w:val="00045DBF"/>
    <w:rsid w:val="00045E4A"/>
    <w:rsid w:val="00046CF0"/>
    <w:rsid w:val="00050080"/>
    <w:rsid w:val="000524B2"/>
    <w:rsid w:val="00054722"/>
    <w:rsid w:val="0005532C"/>
    <w:rsid w:val="000571E9"/>
    <w:rsid w:val="00057398"/>
    <w:rsid w:val="00057832"/>
    <w:rsid w:val="00060226"/>
    <w:rsid w:val="0006090F"/>
    <w:rsid w:val="000623A7"/>
    <w:rsid w:val="0006384B"/>
    <w:rsid w:val="0006400B"/>
    <w:rsid w:val="00065FDB"/>
    <w:rsid w:val="000671A6"/>
    <w:rsid w:val="00067777"/>
    <w:rsid w:val="000679B2"/>
    <w:rsid w:val="00067BFF"/>
    <w:rsid w:val="00070DFC"/>
    <w:rsid w:val="00072B0B"/>
    <w:rsid w:val="0007444E"/>
    <w:rsid w:val="0007524B"/>
    <w:rsid w:val="00076B44"/>
    <w:rsid w:val="00077A4F"/>
    <w:rsid w:val="00082A74"/>
    <w:rsid w:val="00084A4D"/>
    <w:rsid w:val="00084A51"/>
    <w:rsid w:val="00085383"/>
    <w:rsid w:val="00086FB2"/>
    <w:rsid w:val="000907DA"/>
    <w:rsid w:val="00090F4D"/>
    <w:rsid w:val="000915C7"/>
    <w:rsid w:val="00091771"/>
    <w:rsid w:val="00092562"/>
    <w:rsid w:val="000927B5"/>
    <w:rsid w:val="00092EB1"/>
    <w:rsid w:val="000931F4"/>
    <w:rsid w:val="000937CA"/>
    <w:rsid w:val="00093D8F"/>
    <w:rsid w:val="00093ECF"/>
    <w:rsid w:val="00094797"/>
    <w:rsid w:val="000959A3"/>
    <w:rsid w:val="00097F3F"/>
    <w:rsid w:val="000A0633"/>
    <w:rsid w:val="000A17B9"/>
    <w:rsid w:val="000A2699"/>
    <w:rsid w:val="000A277D"/>
    <w:rsid w:val="000A2F75"/>
    <w:rsid w:val="000A5A90"/>
    <w:rsid w:val="000A6156"/>
    <w:rsid w:val="000A684D"/>
    <w:rsid w:val="000A6EF4"/>
    <w:rsid w:val="000B0AC6"/>
    <w:rsid w:val="000B10C2"/>
    <w:rsid w:val="000B10E1"/>
    <w:rsid w:val="000B17F7"/>
    <w:rsid w:val="000B2959"/>
    <w:rsid w:val="000B347B"/>
    <w:rsid w:val="000B5299"/>
    <w:rsid w:val="000B6262"/>
    <w:rsid w:val="000B63EC"/>
    <w:rsid w:val="000B6613"/>
    <w:rsid w:val="000B6A52"/>
    <w:rsid w:val="000B6C8A"/>
    <w:rsid w:val="000B6E82"/>
    <w:rsid w:val="000C1506"/>
    <w:rsid w:val="000C1F80"/>
    <w:rsid w:val="000C3D10"/>
    <w:rsid w:val="000C3F03"/>
    <w:rsid w:val="000C4163"/>
    <w:rsid w:val="000C5195"/>
    <w:rsid w:val="000D0703"/>
    <w:rsid w:val="000D24DB"/>
    <w:rsid w:val="000D31DA"/>
    <w:rsid w:val="000D3CBA"/>
    <w:rsid w:val="000D450F"/>
    <w:rsid w:val="000D5138"/>
    <w:rsid w:val="000D5519"/>
    <w:rsid w:val="000D61EA"/>
    <w:rsid w:val="000D7318"/>
    <w:rsid w:val="000D792E"/>
    <w:rsid w:val="000D7E36"/>
    <w:rsid w:val="000E1929"/>
    <w:rsid w:val="000E1F3E"/>
    <w:rsid w:val="000E27C4"/>
    <w:rsid w:val="000E3CE4"/>
    <w:rsid w:val="000E46CA"/>
    <w:rsid w:val="000E50EA"/>
    <w:rsid w:val="000E524D"/>
    <w:rsid w:val="000E6301"/>
    <w:rsid w:val="000E650F"/>
    <w:rsid w:val="000E6BB7"/>
    <w:rsid w:val="000E6FD9"/>
    <w:rsid w:val="000F006D"/>
    <w:rsid w:val="000F03E2"/>
    <w:rsid w:val="000F070E"/>
    <w:rsid w:val="000F1805"/>
    <w:rsid w:val="000F2107"/>
    <w:rsid w:val="000F2F5E"/>
    <w:rsid w:val="000F33B2"/>
    <w:rsid w:val="000F4AFE"/>
    <w:rsid w:val="000F54B3"/>
    <w:rsid w:val="000F557C"/>
    <w:rsid w:val="000F5D4E"/>
    <w:rsid w:val="000F6448"/>
    <w:rsid w:val="001009C0"/>
    <w:rsid w:val="00100EB3"/>
    <w:rsid w:val="00100F17"/>
    <w:rsid w:val="00102A15"/>
    <w:rsid w:val="00103328"/>
    <w:rsid w:val="00103725"/>
    <w:rsid w:val="00104BE5"/>
    <w:rsid w:val="00104DA1"/>
    <w:rsid w:val="00105211"/>
    <w:rsid w:val="0010563E"/>
    <w:rsid w:val="00105C62"/>
    <w:rsid w:val="001078A4"/>
    <w:rsid w:val="0011075A"/>
    <w:rsid w:val="00110A19"/>
    <w:rsid w:val="00110FCC"/>
    <w:rsid w:val="001120CF"/>
    <w:rsid w:val="001123E3"/>
    <w:rsid w:val="0011372B"/>
    <w:rsid w:val="00113814"/>
    <w:rsid w:val="0011396C"/>
    <w:rsid w:val="001142F8"/>
    <w:rsid w:val="001149BD"/>
    <w:rsid w:val="00115763"/>
    <w:rsid w:val="0011594B"/>
    <w:rsid w:val="001162C7"/>
    <w:rsid w:val="00116BE6"/>
    <w:rsid w:val="00124900"/>
    <w:rsid w:val="00124E60"/>
    <w:rsid w:val="00125485"/>
    <w:rsid w:val="00126007"/>
    <w:rsid w:val="001263C9"/>
    <w:rsid w:val="00127DE0"/>
    <w:rsid w:val="001317CE"/>
    <w:rsid w:val="00132E32"/>
    <w:rsid w:val="001338B0"/>
    <w:rsid w:val="0013401C"/>
    <w:rsid w:val="001341CB"/>
    <w:rsid w:val="001355AA"/>
    <w:rsid w:val="0013587F"/>
    <w:rsid w:val="00135F56"/>
    <w:rsid w:val="00136AE5"/>
    <w:rsid w:val="00136B25"/>
    <w:rsid w:val="0014060A"/>
    <w:rsid w:val="00141F61"/>
    <w:rsid w:val="00142ED5"/>
    <w:rsid w:val="0014348D"/>
    <w:rsid w:val="00144FB4"/>
    <w:rsid w:val="0014533C"/>
    <w:rsid w:val="001461BE"/>
    <w:rsid w:val="00146584"/>
    <w:rsid w:val="00146755"/>
    <w:rsid w:val="00146AD9"/>
    <w:rsid w:val="00147894"/>
    <w:rsid w:val="00150178"/>
    <w:rsid w:val="00151717"/>
    <w:rsid w:val="001519ED"/>
    <w:rsid w:val="00151F06"/>
    <w:rsid w:val="001524B3"/>
    <w:rsid w:val="00152B4A"/>
    <w:rsid w:val="0015304B"/>
    <w:rsid w:val="001533A2"/>
    <w:rsid w:val="001553AB"/>
    <w:rsid w:val="001557D2"/>
    <w:rsid w:val="0015584C"/>
    <w:rsid w:val="001561F6"/>
    <w:rsid w:val="00156939"/>
    <w:rsid w:val="001617D5"/>
    <w:rsid w:val="00161AC6"/>
    <w:rsid w:val="00161B2A"/>
    <w:rsid w:val="001648CA"/>
    <w:rsid w:val="00164C58"/>
    <w:rsid w:val="0017093E"/>
    <w:rsid w:val="00170B43"/>
    <w:rsid w:val="00170CB0"/>
    <w:rsid w:val="001715CE"/>
    <w:rsid w:val="00171C44"/>
    <w:rsid w:val="00172D4F"/>
    <w:rsid w:val="00176837"/>
    <w:rsid w:val="00177E6D"/>
    <w:rsid w:val="0018071D"/>
    <w:rsid w:val="00181E44"/>
    <w:rsid w:val="001820C6"/>
    <w:rsid w:val="00183B2A"/>
    <w:rsid w:val="0018456D"/>
    <w:rsid w:val="001901E6"/>
    <w:rsid w:val="0019042E"/>
    <w:rsid w:val="00190625"/>
    <w:rsid w:val="00190DE9"/>
    <w:rsid w:val="00192A5C"/>
    <w:rsid w:val="00193A81"/>
    <w:rsid w:val="001951C9"/>
    <w:rsid w:val="00195389"/>
    <w:rsid w:val="001959A2"/>
    <w:rsid w:val="00196305"/>
    <w:rsid w:val="0019644D"/>
    <w:rsid w:val="00196AFB"/>
    <w:rsid w:val="00197660"/>
    <w:rsid w:val="00197965"/>
    <w:rsid w:val="00197FCC"/>
    <w:rsid w:val="001A1796"/>
    <w:rsid w:val="001A3187"/>
    <w:rsid w:val="001A3262"/>
    <w:rsid w:val="001A3B0C"/>
    <w:rsid w:val="001A5234"/>
    <w:rsid w:val="001A6C82"/>
    <w:rsid w:val="001A7E07"/>
    <w:rsid w:val="001B1F3A"/>
    <w:rsid w:val="001B24FD"/>
    <w:rsid w:val="001B2A81"/>
    <w:rsid w:val="001B3478"/>
    <w:rsid w:val="001B35A4"/>
    <w:rsid w:val="001B3AAD"/>
    <w:rsid w:val="001B4EEC"/>
    <w:rsid w:val="001B5766"/>
    <w:rsid w:val="001B6E72"/>
    <w:rsid w:val="001C08E9"/>
    <w:rsid w:val="001C388C"/>
    <w:rsid w:val="001C38B9"/>
    <w:rsid w:val="001C3A8A"/>
    <w:rsid w:val="001C3AAC"/>
    <w:rsid w:val="001C47CE"/>
    <w:rsid w:val="001C498A"/>
    <w:rsid w:val="001C5407"/>
    <w:rsid w:val="001C749C"/>
    <w:rsid w:val="001C7796"/>
    <w:rsid w:val="001C7F4D"/>
    <w:rsid w:val="001D05C3"/>
    <w:rsid w:val="001D12D8"/>
    <w:rsid w:val="001D13AF"/>
    <w:rsid w:val="001D3E8F"/>
    <w:rsid w:val="001D5087"/>
    <w:rsid w:val="001D5FB7"/>
    <w:rsid w:val="001D61F3"/>
    <w:rsid w:val="001D687E"/>
    <w:rsid w:val="001D6A67"/>
    <w:rsid w:val="001D7B9F"/>
    <w:rsid w:val="001E100B"/>
    <w:rsid w:val="001E1B01"/>
    <w:rsid w:val="001E3835"/>
    <w:rsid w:val="001E621A"/>
    <w:rsid w:val="001E670C"/>
    <w:rsid w:val="001F070F"/>
    <w:rsid w:val="001F1DF0"/>
    <w:rsid w:val="001F2CED"/>
    <w:rsid w:val="001F2FB0"/>
    <w:rsid w:val="001F61DD"/>
    <w:rsid w:val="001F660C"/>
    <w:rsid w:val="001F772E"/>
    <w:rsid w:val="0020236D"/>
    <w:rsid w:val="0020331D"/>
    <w:rsid w:val="00203DE5"/>
    <w:rsid w:val="00204165"/>
    <w:rsid w:val="00204B0D"/>
    <w:rsid w:val="00205E59"/>
    <w:rsid w:val="00206132"/>
    <w:rsid w:val="002068AF"/>
    <w:rsid w:val="00206D3B"/>
    <w:rsid w:val="00207A6B"/>
    <w:rsid w:val="00210874"/>
    <w:rsid w:val="00210D75"/>
    <w:rsid w:val="00211D67"/>
    <w:rsid w:val="00212F2E"/>
    <w:rsid w:val="00214248"/>
    <w:rsid w:val="00215679"/>
    <w:rsid w:val="00216D89"/>
    <w:rsid w:val="00217B69"/>
    <w:rsid w:val="002238BB"/>
    <w:rsid w:val="00223BA4"/>
    <w:rsid w:val="002246CD"/>
    <w:rsid w:val="0022625B"/>
    <w:rsid w:val="00230C6F"/>
    <w:rsid w:val="002325AE"/>
    <w:rsid w:val="00232685"/>
    <w:rsid w:val="00233280"/>
    <w:rsid w:val="002356E7"/>
    <w:rsid w:val="00236359"/>
    <w:rsid w:val="00237202"/>
    <w:rsid w:val="002408AE"/>
    <w:rsid w:val="00240996"/>
    <w:rsid w:val="00240DAB"/>
    <w:rsid w:val="0024102A"/>
    <w:rsid w:val="00241653"/>
    <w:rsid w:val="00242BE8"/>
    <w:rsid w:val="00242E67"/>
    <w:rsid w:val="00243D86"/>
    <w:rsid w:val="002444B4"/>
    <w:rsid w:val="00244C95"/>
    <w:rsid w:val="002451F0"/>
    <w:rsid w:val="002452CB"/>
    <w:rsid w:val="00245EA4"/>
    <w:rsid w:val="002462E2"/>
    <w:rsid w:val="002475A6"/>
    <w:rsid w:val="002507A5"/>
    <w:rsid w:val="00250926"/>
    <w:rsid w:val="00253948"/>
    <w:rsid w:val="00253FD7"/>
    <w:rsid w:val="00254AE3"/>
    <w:rsid w:val="00255B6B"/>
    <w:rsid w:val="00256904"/>
    <w:rsid w:val="0026005C"/>
    <w:rsid w:val="002604ED"/>
    <w:rsid w:val="00260B12"/>
    <w:rsid w:val="00260D6D"/>
    <w:rsid w:val="002622AE"/>
    <w:rsid w:val="00263460"/>
    <w:rsid w:val="00267BE5"/>
    <w:rsid w:val="00273C7A"/>
    <w:rsid w:val="002740D4"/>
    <w:rsid w:val="00274CC2"/>
    <w:rsid w:val="002763D8"/>
    <w:rsid w:val="002763E4"/>
    <w:rsid w:val="00277015"/>
    <w:rsid w:val="002811FA"/>
    <w:rsid w:val="002816DA"/>
    <w:rsid w:val="00282698"/>
    <w:rsid w:val="002827C0"/>
    <w:rsid w:val="00282B11"/>
    <w:rsid w:val="00284903"/>
    <w:rsid w:val="002866D6"/>
    <w:rsid w:val="0028744F"/>
    <w:rsid w:val="002877D4"/>
    <w:rsid w:val="002878D1"/>
    <w:rsid w:val="00287950"/>
    <w:rsid w:val="00287A95"/>
    <w:rsid w:val="00287E53"/>
    <w:rsid w:val="00287FF8"/>
    <w:rsid w:val="00290FE3"/>
    <w:rsid w:val="00291B2C"/>
    <w:rsid w:val="00292CB5"/>
    <w:rsid w:val="00292E6D"/>
    <w:rsid w:val="00292EA8"/>
    <w:rsid w:val="00293829"/>
    <w:rsid w:val="002938C6"/>
    <w:rsid w:val="002939BB"/>
    <w:rsid w:val="00295774"/>
    <w:rsid w:val="002A0D82"/>
    <w:rsid w:val="002A1200"/>
    <w:rsid w:val="002A1C15"/>
    <w:rsid w:val="002A1F85"/>
    <w:rsid w:val="002A2E99"/>
    <w:rsid w:val="002A404C"/>
    <w:rsid w:val="002A46C3"/>
    <w:rsid w:val="002A46DA"/>
    <w:rsid w:val="002A4793"/>
    <w:rsid w:val="002A484C"/>
    <w:rsid w:val="002A5239"/>
    <w:rsid w:val="002A5EE2"/>
    <w:rsid w:val="002A6D91"/>
    <w:rsid w:val="002A7BA7"/>
    <w:rsid w:val="002B0D07"/>
    <w:rsid w:val="002B2710"/>
    <w:rsid w:val="002B2B81"/>
    <w:rsid w:val="002B3646"/>
    <w:rsid w:val="002B3EF8"/>
    <w:rsid w:val="002B456B"/>
    <w:rsid w:val="002B4CFD"/>
    <w:rsid w:val="002B5139"/>
    <w:rsid w:val="002B5AC1"/>
    <w:rsid w:val="002B5D99"/>
    <w:rsid w:val="002B660D"/>
    <w:rsid w:val="002C0C26"/>
    <w:rsid w:val="002C159A"/>
    <w:rsid w:val="002C16AD"/>
    <w:rsid w:val="002C1F87"/>
    <w:rsid w:val="002C4802"/>
    <w:rsid w:val="002D2807"/>
    <w:rsid w:val="002D30C4"/>
    <w:rsid w:val="002D4908"/>
    <w:rsid w:val="002D4E63"/>
    <w:rsid w:val="002D67CE"/>
    <w:rsid w:val="002D7E06"/>
    <w:rsid w:val="002E181F"/>
    <w:rsid w:val="002E1B2B"/>
    <w:rsid w:val="002E2216"/>
    <w:rsid w:val="002E3635"/>
    <w:rsid w:val="002E4A41"/>
    <w:rsid w:val="002E537B"/>
    <w:rsid w:val="002E5F90"/>
    <w:rsid w:val="002E61DC"/>
    <w:rsid w:val="002F1D49"/>
    <w:rsid w:val="002F31F1"/>
    <w:rsid w:val="002F32E1"/>
    <w:rsid w:val="002F4091"/>
    <w:rsid w:val="002F4A9C"/>
    <w:rsid w:val="002F5231"/>
    <w:rsid w:val="002F6C5E"/>
    <w:rsid w:val="002F73BF"/>
    <w:rsid w:val="002F761B"/>
    <w:rsid w:val="00301C10"/>
    <w:rsid w:val="00302C24"/>
    <w:rsid w:val="003031A8"/>
    <w:rsid w:val="0030370D"/>
    <w:rsid w:val="003047A5"/>
    <w:rsid w:val="003052EB"/>
    <w:rsid w:val="003055D7"/>
    <w:rsid w:val="003063E7"/>
    <w:rsid w:val="00310B18"/>
    <w:rsid w:val="003119EA"/>
    <w:rsid w:val="0031344C"/>
    <w:rsid w:val="00313E8C"/>
    <w:rsid w:val="00313F70"/>
    <w:rsid w:val="00315399"/>
    <w:rsid w:val="00315792"/>
    <w:rsid w:val="003162D1"/>
    <w:rsid w:val="00316419"/>
    <w:rsid w:val="00316BFD"/>
    <w:rsid w:val="00317AE1"/>
    <w:rsid w:val="00320C28"/>
    <w:rsid w:val="003213E2"/>
    <w:rsid w:val="00321D33"/>
    <w:rsid w:val="003222F0"/>
    <w:rsid w:val="00322BD7"/>
    <w:rsid w:val="0032318B"/>
    <w:rsid w:val="00326695"/>
    <w:rsid w:val="003274AE"/>
    <w:rsid w:val="00331DDD"/>
    <w:rsid w:val="003340CC"/>
    <w:rsid w:val="00334F3C"/>
    <w:rsid w:val="003358B6"/>
    <w:rsid w:val="00336111"/>
    <w:rsid w:val="003361F1"/>
    <w:rsid w:val="00336547"/>
    <w:rsid w:val="00336750"/>
    <w:rsid w:val="003415E1"/>
    <w:rsid w:val="00342111"/>
    <w:rsid w:val="00343121"/>
    <w:rsid w:val="00343AC2"/>
    <w:rsid w:val="0034553F"/>
    <w:rsid w:val="00345757"/>
    <w:rsid w:val="003457A1"/>
    <w:rsid w:val="00346102"/>
    <w:rsid w:val="00346345"/>
    <w:rsid w:val="00346CD9"/>
    <w:rsid w:val="003501C9"/>
    <w:rsid w:val="003510D1"/>
    <w:rsid w:val="00351CEE"/>
    <w:rsid w:val="00353586"/>
    <w:rsid w:val="00353E0E"/>
    <w:rsid w:val="003559F1"/>
    <w:rsid w:val="00357538"/>
    <w:rsid w:val="00357AD6"/>
    <w:rsid w:val="00360213"/>
    <w:rsid w:val="00360F41"/>
    <w:rsid w:val="00360FF5"/>
    <w:rsid w:val="003612E3"/>
    <w:rsid w:val="003622E4"/>
    <w:rsid w:val="00362B49"/>
    <w:rsid w:val="00362EB8"/>
    <w:rsid w:val="003630B0"/>
    <w:rsid w:val="003631EC"/>
    <w:rsid w:val="00363860"/>
    <w:rsid w:val="00363E62"/>
    <w:rsid w:val="003652B8"/>
    <w:rsid w:val="0036567D"/>
    <w:rsid w:val="0036621F"/>
    <w:rsid w:val="00366946"/>
    <w:rsid w:val="00367F5A"/>
    <w:rsid w:val="00371281"/>
    <w:rsid w:val="003712C4"/>
    <w:rsid w:val="00372224"/>
    <w:rsid w:val="003728E1"/>
    <w:rsid w:val="00373E10"/>
    <w:rsid w:val="003742C0"/>
    <w:rsid w:val="00377C1E"/>
    <w:rsid w:val="00380133"/>
    <w:rsid w:val="0038095B"/>
    <w:rsid w:val="003814E3"/>
    <w:rsid w:val="00381643"/>
    <w:rsid w:val="003817EB"/>
    <w:rsid w:val="003877BD"/>
    <w:rsid w:val="00390EB1"/>
    <w:rsid w:val="00391A5C"/>
    <w:rsid w:val="0039262D"/>
    <w:rsid w:val="00393090"/>
    <w:rsid w:val="003932DA"/>
    <w:rsid w:val="00394454"/>
    <w:rsid w:val="003947A3"/>
    <w:rsid w:val="0039502D"/>
    <w:rsid w:val="0039592D"/>
    <w:rsid w:val="00395AEB"/>
    <w:rsid w:val="00396454"/>
    <w:rsid w:val="00397CCA"/>
    <w:rsid w:val="003A2366"/>
    <w:rsid w:val="003A254B"/>
    <w:rsid w:val="003A3241"/>
    <w:rsid w:val="003A3524"/>
    <w:rsid w:val="003A513E"/>
    <w:rsid w:val="003A74DA"/>
    <w:rsid w:val="003A7D3D"/>
    <w:rsid w:val="003A7E32"/>
    <w:rsid w:val="003B020D"/>
    <w:rsid w:val="003B05CE"/>
    <w:rsid w:val="003B0C4A"/>
    <w:rsid w:val="003B1096"/>
    <w:rsid w:val="003B24E4"/>
    <w:rsid w:val="003B2DC7"/>
    <w:rsid w:val="003B35A4"/>
    <w:rsid w:val="003B45FA"/>
    <w:rsid w:val="003B60D3"/>
    <w:rsid w:val="003B66AD"/>
    <w:rsid w:val="003B7882"/>
    <w:rsid w:val="003C251A"/>
    <w:rsid w:val="003C2579"/>
    <w:rsid w:val="003C2E15"/>
    <w:rsid w:val="003C2ED5"/>
    <w:rsid w:val="003C31D7"/>
    <w:rsid w:val="003C5911"/>
    <w:rsid w:val="003C6E6C"/>
    <w:rsid w:val="003C767D"/>
    <w:rsid w:val="003C7B3C"/>
    <w:rsid w:val="003D033F"/>
    <w:rsid w:val="003D19CA"/>
    <w:rsid w:val="003D24A0"/>
    <w:rsid w:val="003D2848"/>
    <w:rsid w:val="003D29BE"/>
    <w:rsid w:val="003D45DC"/>
    <w:rsid w:val="003D46C7"/>
    <w:rsid w:val="003D4D16"/>
    <w:rsid w:val="003D61CA"/>
    <w:rsid w:val="003D6295"/>
    <w:rsid w:val="003D6832"/>
    <w:rsid w:val="003D6F5F"/>
    <w:rsid w:val="003D75B1"/>
    <w:rsid w:val="003D7B2B"/>
    <w:rsid w:val="003D7C6B"/>
    <w:rsid w:val="003E2966"/>
    <w:rsid w:val="003E441A"/>
    <w:rsid w:val="003E4A3B"/>
    <w:rsid w:val="003E4CC8"/>
    <w:rsid w:val="003E503E"/>
    <w:rsid w:val="003E52B6"/>
    <w:rsid w:val="003E5950"/>
    <w:rsid w:val="003E596A"/>
    <w:rsid w:val="003E5C32"/>
    <w:rsid w:val="003F074A"/>
    <w:rsid w:val="003F18BC"/>
    <w:rsid w:val="003F1C08"/>
    <w:rsid w:val="003F6543"/>
    <w:rsid w:val="003F78C8"/>
    <w:rsid w:val="003F7CA0"/>
    <w:rsid w:val="0040053A"/>
    <w:rsid w:val="00403516"/>
    <w:rsid w:val="0040363A"/>
    <w:rsid w:val="00403D63"/>
    <w:rsid w:val="00404EB0"/>
    <w:rsid w:val="004051AB"/>
    <w:rsid w:val="004107E5"/>
    <w:rsid w:val="00410C57"/>
    <w:rsid w:val="00411AC8"/>
    <w:rsid w:val="00412FAD"/>
    <w:rsid w:val="00414103"/>
    <w:rsid w:val="004166B1"/>
    <w:rsid w:val="004170BD"/>
    <w:rsid w:val="00417C9E"/>
    <w:rsid w:val="00420093"/>
    <w:rsid w:val="0042028E"/>
    <w:rsid w:val="004242F5"/>
    <w:rsid w:val="00425CBF"/>
    <w:rsid w:val="00426722"/>
    <w:rsid w:val="004278FB"/>
    <w:rsid w:val="00427984"/>
    <w:rsid w:val="00430068"/>
    <w:rsid w:val="00430279"/>
    <w:rsid w:val="0043111E"/>
    <w:rsid w:val="00431516"/>
    <w:rsid w:val="00432A97"/>
    <w:rsid w:val="0043315A"/>
    <w:rsid w:val="0043396B"/>
    <w:rsid w:val="00433F43"/>
    <w:rsid w:val="00435DAA"/>
    <w:rsid w:val="00436DFB"/>
    <w:rsid w:val="00440E42"/>
    <w:rsid w:val="0044297B"/>
    <w:rsid w:val="004433C1"/>
    <w:rsid w:val="00444DF4"/>
    <w:rsid w:val="00446606"/>
    <w:rsid w:val="00446D2B"/>
    <w:rsid w:val="00447ED3"/>
    <w:rsid w:val="00452132"/>
    <w:rsid w:val="004524E1"/>
    <w:rsid w:val="004529F9"/>
    <w:rsid w:val="004545A9"/>
    <w:rsid w:val="004559D4"/>
    <w:rsid w:val="00455C95"/>
    <w:rsid w:val="00460000"/>
    <w:rsid w:val="0046106B"/>
    <w:rsid w:val="00461ECD"/>
    <w:rsid w:val="00462B64"/>
    <w:rsid w:val="00462CD1"/>
    <w:rsid w:val="004632C0"/>
    <w:rsid w:val="00463CDC"/>
    <w:rsid w:val="0046453F"/>
    <w:rsid w:val="004657F1"/>
    <w:rsid w:val="00470855"/>
    <w:rsid w:val="00470D37"/>
    <w:rsid w:val="004728B2"/>
    <w:rsid w:val="00472CB4"/>
    <w:rsid w:val="004742AF"/>
    <w:rsid w:val="0047442E"/>
    <w:rsid w:val="004759ED"/>
    <w:rsid w:val="00475DE3"/>
    <w:rsid w:val="00475F18"/>
    <w:rsid w:val="0047704D"/>
    <w:rsid w:val="004777D8"/>
    <w:rsid w:val="00481223"/>
    <w:rsid w:val="00486BDB"/>
    <w:rsid w:val="00486DFD"/>
    <w:rsid w:val="0048732C"/>
    <w:rsid w:val="0048792A"/>
    <w:rsid w:val="0049119B"/>
    <w:rsid w:val="00491490"/>
    <w:rsid w:val="00491BA6"/>
    <w:rsid w:val="00493174"/>
    <w:rsid w:val="00493F24"/>
    <w:rsid w:val="00494394"/>
    <w:rsid w:val="00494419"/>
    <w:rsid w:val="00494D78"/>
    <w:rsid w:val="00494EA5"/>
    <w:rsid w:val="00497346"/>
    <w:rsid w:val="0049790A"/>
    <w:rsid w:val="004A12EA"/>
    <w:rsid w:val="004A3009"/>
    <w:rsid w:val="004A30C8"/>
    <w:rsid w:val="004A3121"/>
    <w:rsid w:val="004A315A"/>
    <w:rsid w:val="004A3648"/>
    <w:rsid w:val="004A3666"/>
    <w:rsid w:val="004A58E6"/>
    <w:rsid w:val="004A5A80"/>
    <w:rsid w:val="004A5E2A"/>
    <w:rsid w:val="004A7187"/>
    <w:rsid w:val="004B0498"/>
    <w:rsid w:val="004B1FEB"/>
    <w:rsid w:val="004B2D2E"/>
    <w:rsid w:val="004B2FB5"/>
    <w:rsid w:val="004B304E"/>
    <w:rsid w:val="004B485C"/>
    <w:rsid w:val="004B51A4"/>
    <w:rsid w:val="004B57E7"/>
    <w:rsid w:val="004B5FC9"/>
    <w:rsid w:val="004B62EB"/>
    <w:rsid w:val="004B7C82"/>
    <w:rsid w:val="004C09CD"/>
    <w:rsid w:val="004C1D91"/>
    <w:rsid w:val="004C1E52"/>
    <w:rsid w:val="004C1F3E"/>
    <w:rsid w:val="004C24A1"/>
    <w:rsid w:val="004C24CE"/>
    <w:rsid w:val="004C2558"/>
    <w:rsid w:val="004C4E72"/>
    <w:rsid w:val="004C4F34"/>
    <w:rsid w:val="004C5046"/>
    <w:rsid w:val="004C60A9"/>
    <w:rsid w:val="004C6735"/>
    <w:rsid w:val="004C7CCD"/>
    <w:rsid w:val="004D0C81"/>
    <w:rsid w:val="004D20C4"/>
    <w:rsid w:val="004D2AAB"/>
    <w:rsid w:val="004D2E2C"/>
    <w:rsid w:val="004D2F16"/>
    <w:rsid w:val="004D4585"/>
    <w:rsid w:val="004D51E3"/>
    <w:rsid w:val="004D5CCB"/>
    <w:rsid w:val="004D6BB9"/>
    <w:rsid w:val="004D6E32"/>
    <w:rsid w:val="004D79AB"/>
    <w:rsid w:val="004E0C95"/>
    <w:rsid w:val="004E0DBE"/>
    <w:rsid w:val="004E25CC"/>
    <w:rsid w:val="004E32AF"/>
    <w:rsid w:val="004E372E"/>
    <w:rsid w:val="004E4C72"/>
    <w:rsid w:val="004E5B47"/>
    <w:rsid w:val="004E6420"/>
    <w:rsid w:val="004E6D6A"/>
    <w:rsid w:val="004E6E09"/>
    <w:rsid w:val="004E78AA"/>
    <w:rsid w:val="004F061B"/>
    <w:rsid w:val="004F0CC4"/>
    <w:rsid w:val="004F19DA"/>
    <w:rsid w:val="004F2AAD"/>
    <w:rsid w:val="004F2D11"/>
    <w:rsid w:val="004F3AC8"/>
    <w:rsid w:val="004F4C17"/>
    <w:rsid w:val="004F5624"/>
    <w:rsid w:val="004F5BD0"/>
    <w:rsid w:val="004F69EB"/>
    <w:rsid w:val="004F6BE3"/>
    <w:rsid w:val="004F70F7"/>
    <w:rsid w:val="004F767C"/>
    <w:rsid w:val="004F7827"/>
    <w:rsid w:val="00502812"/>
    <w:rsid w:val="005037F5"/>
    <w:rsid w:val="00504D9C"/>
    <w:rsid w:val="005051EE"/>
    <w:rsid w:val="00505A8A"/>
    <w:rsid w:val="00505C4B"/>
    <w:rsid w:val="005061D2"/>
    <w:rsid w:val="00506770"/>
    <w:rsid w:val="00507068"/>
    <w:rsid w:val="0050716E"/>
    <w:rsid w:val="00507711"/>
    <w:rsid w:val="005100D1"/>
    <w:rsid w:val="00511326"/>
    <w:rsid w:val="0051145A"/>
    <w:rsid w:val="0051184E"/>
    <w:rsid w:val="00511F26"/>
    <w:rsid w:val="00515646"/>
    <w:rsid w:val="0051581E"/>
    <w:rsid w:val="00515FDE"/>
    <w:rsid w:val="005166DB"/>
    <w:rsid w:val="005219EA"/>
    <w:rsid w:val="00523349"/>
    <w:rsid w:val="005235E3"/>
    <w:rsid w:val="00524DF7"/>
    <w:rsid w:val="00525520"/>
    <w:rsid w:val="005260C6"/>
    <w:rsid w:val="00526955"/>
    <w:rsid w:val="00527390"/>
    <w:rsid w:val="00530907"/>
    <w:rsid w:val="00530F72"/>
    <w:rsid w:val="00531170"/>
    <w:rsid w:val="005318D8"/>
    <w:rsid w:val="005319A3"/>
    <w:rsid w:val="00532480"/>
    <w:rsid w:val="0053264C"/>
    <w:rsid w:val="00533B71"/>
    <w:rsid w:val="00533DB2"/>
    <w:rsid w:val="00533F8F"/>
    <w:rsid w:val="00534072"/>
    <w:rsid w:val="00534600"/>
    <w:rsid w:val="0053529F"/>
    <w:rsid w:val="00535E3A"/>
    <w:rsid w:val="005374AD"/>
    <w:rsid w:val="00540D05"/>
    <w:rsid w:val="005410F0"/>
    <w:rsid w:val="00541C03"/>
    <w:rsid w:val="00543008"/>
    <w:rsid w:val="00543648"/>
    <w:rsid w:val="00543FEE"/>
    <w:rsid w:val="005440E1"/>
    <w:rsid w:val="00544EDE"/>
    <w:rsid w:val="005452C0"/>
    <w:rsid w:val="005459B1"/>
    <w:rsid w:val="00546599"/>
    <w:rsid w:val="00546643"/>
    <w:rsid w:val="00547340"/>
    <w:rsid w:val="00547724"/>
    <w:rsid w:val="00551816"/>
    <w:rsid w:val="005530F1"/>
    <w:rsid w:val="00554373"/>
    <w:rsid w:val="00556B2A"/>
    <w:rsid w:val="00560F34"/>
    <w:rsid w:val="00560FA8"/>
    <w:rsid w:val="00561032"/>
    <w:rsid w:val="0056167C"/>
    <w:rsid w:val="0057012D"/>
    <w:rsid w:val="00572B39"/>
    <w:rsid w:val="005731DC"/>
    <w:rsid w:val="00575633"/>
    <w:rsid w:val="0057683F"/>
    <w:rsid w:val="0057740C"/>
    <w:rsid w:val="005800ED"/>
    <w:rsid w:val="00581AA3"/>
    <w:rsid w:val="00581FC5"/>
    <w:rsid w:val="00582469"/>
    <w:rsid w:val="005830E1"/>
    <w:rsid w:val="00583A66"/>
    <w:rsid w:val="00583AEB"/>
    <w:rsid w:val="00583BD9"/>
    <w:rsid w:val="0058737C"/>
    <w:rsid w:val="00590D46"/>
    <w:rsid w:val="0059198F"/>
    <w:rsid w:val="005923E0"/>
    <w:rsid w:val="00592E58"/>
    <w:rsid w:val="00593280"/>
    <w:rsid w:val="00594204"/>
    <w:rsid w:val="0059475A"/>
    <w:rsid w:val="00595E07"/>
    <w:rsid w:val="00596B4F"/>
    <w:rsid w:val="005977A0"/>
    <w:rsid w:val="00597D87"/>
    <w:rsid w:val="005A0E6B"/>
    <w:rsid w:val="005A1CF4"/>
    <w:rsid w:val="005A1E91"/>
    <w:rsid w:val="005A262C"/>
    <w:rsid w:val="005A54BC"/>
    <w:rsid w:val="005A6287"/>
    <w:rsid w:val="005A6AB6"/>
    <w:rsid w:val="005B00AC"/>
    <w:rsid w:val="005B05F9"/>
    <w:rsid w:val="005B0BA6"/>
    <w:rsid w:val="005B159C"/>
    <w:rsid w:val="005B1F5E"/>
    <w:rsid w:val="005B2294"/>
    <w:rsid w:val="005B2519"/>
    <w:rsid w:val="005B2E1D"/>
    <w:rsid w:val="005B41D6"/>
    <w:rsid w:val="005B472E"/>
    <w:rsid w:val="005B744B"/>
    <w:rsid w:val="005C0DFF"/>
    <w:rsid w:val="005C0F7E"/>
    <w:rsid w:val="005C1E30"/>
    <w:rsid w:val="005C25D9"/>
    <w:rsid w:val="005C3BC0"/>
    <w:rsid w:val="005C4073"/>
    <w:rsid w:val="005C6725"/>
    <w:rsid w:val="005C67FE"/>
    <w:rsid w:val="005C69EC"/>
    <w:rsid w:val="005C6A60"/>
    <w:rsid w:val="005C79B3"/>
    <w:rsid w:val="005C7E15"/>
    <w:rsid w:val="005D0920"/>
    <w:rsid w:val="005D11DD"/>
    <w:rsid w:val="005D2162"/>
    <w:rsid w:val="005D216C"/>
    <w:rsid w:val="005D42C0"/>
    <w:rsid w:val="005D4D01"/>
    <w:rsid w:val="005D5545"/>
    <w:rsid w:val="005D57ED"/>
    <w:rsid w:val="005D6CED"/>
    <w:rsid w:val="005E1CF9"/>
    <w:rsid w:val="005E27C0"/>
    <w:rsid w:val="005E2A8E"/>
    <w:rsid w:val="005E2B90"/>
    <w:rsid w:val="005E406B"/>
    <w:rsid w:val="005E523D"/>
    <w:rsid w:val="005E6B66"/>
    <w:rsid w:val="005E7B99"/>
    <w:rsid w:val="005F029D"/>
    <w:rsid w:val="005F06CA"/>
    <w:rsid w:val="005F07CF"/>
    <w:rsid w:val="005F1F27"/>
    <w:rsid w:val="005F3C34"/>
    <w:rsid w:val="005F4312"/>
    <w:rsid w:val="005F54D3"/>
    <w:rsid w:val="005F5B69"/>
    <w:rsid w:val="005F6CB2"/>
    <w:rsid w:val="005F6E04"/>
    <w:rsid w:val="005F719A"/>
    <w:rsid w:val="005F76D1"/>
    <w:rsid w:val="005F7E05"/>
    <w:rsid w:val="00600237"/>
    <w:rsid w:val="0060183E"/>
    <w:rsid w:val="00602C34"/>
    <w:rsid w:val="0060338E"/>
    <w:rsid w:val="00603C77"/>
    <w:rsid w:val="00605154"/>
    <w:rsid w:val="0060673A"/>
    <w:rsid w:val="00607621"/>
    <w:rsid w:val="00607AFF"/>
    <w:rsid w:val="00610829"/>
    <w:rsid w:val="006110D1"/>
    <w:rsid w:val="00611138"/>
    <w:rsid w:val="0061140C"/>
    <w:rsid w:val="0061214F"/>
    <w:rsid w:val="0061369F"/>
    <w:rsid w:val="00613AAA"/>
    <w:rsid w:val="00615BBE"/>
    <w:rsid w:val="00615BE1"/>
    <w:rsid w:val="00615C32"/>
    <w:rsid w:val="00615C44"/>
    <w:rsid w:val="00615E1D"/>
    <w:rsid w:val="00616B8C"/>
    <w:rsid w:val="00617430"/>
    <w:rsid w:val="0062018D"/>
    <w:rsid w:val="00620F44"/>
    <w:rsid w:val="00621555"/>
    <w:rsid w:val="00621CB2"/>
    <w:rsid w:val="0062271C"/>
    <w:rsid w:val="0062284C"/>
    <w:rsid w:val="00623B45"/>
    <w:rsid w:val="00626AAE"/>
    <w:rsid w:val="006311EC"/>
    <w:rsid w:val="00631D56"/>
    <w:rsid w:val="00634557"/>
    <w:rsid w:val="0063486A"/>
    <w:rsid w:val="00634E48"/>
    <w:rsid w:val="00635238"/>
    <w:rsid w:val="006352D3"/>
    <w:rsid w:val="00635327"/>
    <w:rsid w:val="0063753B"/>
    <w:rsid w:val="006375D8"/>
    <w:rsid w:val="006405CA"/>
    <w:rsid w:val="006406E3"/>
    <w:rsid w:val="00640E7C"/>
    <w:rsid w:val="00641C65"/>
    <w:rsid w:val="00644E53"/>
    <w:rsid w:val="00645789"/>
    <w:rsid w:val="00646106"/>
    <w:rsid w:val="006475D8"/>
    <w:rsid w:val="00647D33"/>
    <w:rsid w:val="00647E26"/>
    <w:rsid w:val="00647F07"/>
    <w:rsid w:val="006515C9"/>
    <w:rsid w:val="00651A01"/>
    <w:rsid w:val="0065250E"/>
    <w:rsid w:val="00652876"/>
    <w:rsid w:val="0065326A"/>
    <w:rsid w:val="00653F79"/>
    <w:rsid w:val="006553CC"/>
    <w:rsid w:val="00655B67"/>
    <w:rsid w:val="00661751"/>
    <w:rsid w:val="00661D06"/>
    <w:rsid w:val="006622CC"/>
    <w:rsid w:val="006627A0"/>
    <w:rsid w:val="006633DE"/>
    <w:rsid w:val="0066480C"/>
    <w:rsid w:val="00664B1C"/>
    <w:rsid w:val="00664C06"/>
    <w:rsid w:val="00665189"/>
    <w:rsid w:val="0066554D"/>
    <w:rsid w:val="00665A9B"/>
    <w:rsid w:val="0066664D"/>
    <w:rsid w:val="00666B76"/>
    <w:rsid w:val="00666C43"/>
    <w:rsid w:val="00670A79"/>
    <w:rsid w:val="00670FDB"/>
    <w:rsid w:val="00671AC4"/>
    <w:rsid w:val="00671CD9"/>
    <w:rsid w:val="00674A15"/>
    <w:rsid w:val="0067537D"/>
    <w:rsid w:val="00676C8C"/>
    <w:rsid w:val="00676D98"/>
    <w:rsid w:val="00677E14"/>
    <w:rsid w:val="00680C8B"/>
    <w:rsid w:val="00682855"/>
    <w:rsid w:val="00683676"/>
    <w:rsid w:val="0068391E"/>
    <w:rsid w:val="00685056"/>
    <w:rsid w:val="0068694C"/>
    <w:rsid w:val="00687A20"/>
    <w:rsid w:val="00693199"/>
    <w:rsid w:val="00694587"/>
    <w:rsid w:val="00695554"/>
    <w:rsid w:val="0069564D"/>
    <w:rsid w:val="00695C90"/>
    <w:rsid w:val="006966E2"/>
    <w:rsid w:val="006967F7"/>
    <w:rsid w:val="006A15B0"/>
    <w:rsid w:val="006A2145"/>
    <w:rsid w:val="006A3657"/>
    <w:rsid w:val="006A37EB"/>
    <w:rsid w:val="006A3F13"/>
    <w:rsid w:val="006A4725"/>
    <w:rsid w:val="006A4F33"/>
    <w:rsid w:val="006A54FC"/>
    <w:rsid w:val="006A6856"/>
    <w:rsid w:val="006A6E2F"/>
    <w:rsid w:val="006A7BF1"/>
    <w:rsid w:val="006B07C8"/>
    <w:rsid w:val="006B0EB4"/>
    <w:rsid w:val="006B0F56"/>
    <w:rsid w:val="006B109C"/>
    <w:rsid w:val="006B18E4"/>
    <w:rsid w:val="006B2683"/>
    <w:rsid w:val="006B2C9E"/>
    <w:rsid w:val="006B3F25"/>
    <w:rsid w:val="006B4641"/>
    <w:rsid w:val="006B5D92"/>
    <w:rsid w:val="006B62AE"/>
    <w:rsid w:val="006B6CBC"/>
    <w:rsid w:val="006C0523"/>
    <w:rsid w:val="006C110D"/>
    <w:rsid w:val="006C47C3"/>
    <w:rsid w:val="006C4ACF"/>
    <w:rsid w:val="006C7C97"/>
    <w:rsid w:val="006C7E73"/>
    <w:rsid w:val="006D06C7"/>
    <w:rsid w:val="006D2ADF"/>
    <w:rsid w:val="006D531A"/>
    <w:rsid w:val="006D5473"/>
    <w:rsid w:val="006D6BFA"/>
    <w:rsid w:val="006E0B76"/>
    <w:rsid w:val="006E3162"/>
    <w:rsid w:val="006E4423"/>
    <w:rsid w:val="006E51DD"/>
    <w:rsid w:val="006E5839"/>
    <w:rsid w:val="006E6559"/>
    <w:rsid w:val="006E6C29"/>
    <w:rsid w:val="006E7C8B"/>
    <w:rsid w:val="006F0E30"/>
    <w:rsid w:val="006F1063"/>
    <w:rsid w:val="006F176A"/>
    <w:rsid w:val="006F3692"/>
    <w:rsid w:val="006F3B37"/>
    <w:rsid w:val="006F3C72"/>
    <w:rsid w:val="006F41FB"/>
    <w:rsid w:val="006F4D85"/>
    <w:rsid w:val="006F5587"/>
    <w:rsid w:val="006F5EA4"/>
    <w:rsid w:val="006F6558"/>
    <w:rsid w:val="006F71F5"/>
    <w:rsid w:val="00700433"/>
    <w:rsid w:val="00702623"/>
    <w:rsid w:val="00702712"/>
    <w:rsid w:val="00702998"/>
    <w:rsid w:val="00702A89"/>
    <w:rsid w:val="00704D1F"/>
    <w:rsid w:val="00704DAD"/>
    <w:rsid w:val="00704F65"/>
    <w:rsid w:val="00704F76"/>
    <w:rsid w:val="00704F93"/>
    <w:rsid w:val="00705B63"/>
    <w:rsid w:val="007069D3"/>
    <w:rsid w:val="0071124E"/>
    <w:rsid w:val="00711DB3"/>
    <w:rsid w:val="00712E95"/>
    <w:rsid w:val="00712ED7"/>
    <w:rsid w:val="0071372C"/>
    <w:rsid w:val="00713AA8"/>
    <w:rsid w:val="00714489"/>
    <w:rsid w:val="00715801"/>
    <w:rsid w:val="00721855"/>
    <w:rsid w:val="007226F7"/>
    <w:rsid w:val="007230DE"/>
    <w:rsid w:val="00723B2F"/>
    <w:rsid w:val="00724875"/>
    <w:rsid w:val="0072490F"/>
    <w:rsid w:val="0072553D"/>
    <w:rsid w:val="00726798"/>
    <w:rsid w:val="00726DCA"/>
    <w:rsid w:val="007270DA"/>
    <w:rsid w:val="0072774F"/>
    <w:rsid w:val="007278C4"/>
    <w:rsid w:val="0073019F"/>
    <w:rsid w:val="00731A9E"/>
    <w:rsid w:val="00733918"/>
    <w:rsid w:val="00735B69"/>
    <w:rsid w:val="00736542"/>
    <w:rsid w:val="00736913"/>
    <w:rsid w:val="00736A30"/>
    <w:rsid w:val="007375EB"/>
    <w:rsid w:val="00737F66"/>
    <w:rsid w:val="00740A96"/>
    <w:rsid w:val="0074113C"/>
    <w:rsid w:val="007414B9"/>
    <w:rsid w:val="00741722"/>
    <w:rsid w:val="0074192E"/>
    <w:rsid w:val="007437D8"/>
    <w:rsid w:val="0074394A"/>
    <w:rsid w:val="00743B97"/>
    <w:rsid w:val="00743D32"/>
    <w:rsid w:val="00744A06"/>
    <w:rsid w:val="00745312"/>
    <w:rsid w:val="00745407"/>
    <w:rsid w:val="00746646"/>
    <w:rsid w:val="00746C65"/>
    <w:rsid w:val="00747546"/>
    <w:rsid w:val="00747FE1"/>
    <w:rsid w:val="00751540"/>
    <w:rsid w:val="0075159B"/>
    <w:rsid w:val="00752738"/>
    <w:rsid w:val="00752BA6"/>
    <w:rsid w:val="00753971"/>
    <w:rsid w:val="00754962"/>
    <w:rsid w:val="007551B5"/>
    <w:rsid w:val="00755B6E"/>
    <w:rsid w:val="00760561"/>
    <w:rsid w:val="00762104"/>
    <w:rsid w:val="007630F7"/>
    <w:rsid w:val="0076601A"/>
    <w:rsid w:val="0076798E"/>
    <w:rsid w:val="007700CF"/>
    <w:rsid w:val="0077172B"/>
    <w:rsid w:val="00771A7A"/>
    <w:rsid w:val="0077218F"/>
    <w:rsid w:val="00772AE0"/>
    <w:rsid w:val="00773623"/>
    <w:rsid w:val="00773F6E"/>
    <w:rsid w:val="00774AEB"/>
    <w:rsid w:val="00774BDB"/>
    <w:rsid w:val="0077510A"/>
    <w:rsid w:val="00775D00"/>
    <w:rsid w:val="00775DF5"/>
    <w:rsid w:val="007762CC"/>
    <w:rsid w:val="00777468"/>
    <w:rsid w:val="00777723"/>
    <w:rsid w:val="00780193"/>
    <w:rsid w:val="00780EEB"/>
    <w:rsid w:val="007819C7"/>
    <w:rsid w:val="007829EC"/>
    <w:rsid w:val="00784392"/>
    <w:rsid w:val="007844CF"/>
    <w:rsid w:val="0078574A"/>
    <w:rsid w:val="007858B0"/>
    <w:rsid w:val="00785A80"/>
    <w:rsid w:val="007875E8"/>
    <w:rsid w:val="00790827"/>
    <w:rsid w:val="00790AC6"/>
    <w:rsid w:val="0079140F"/>
    <w:rsid w:val="00793D4F"/>
    <w:rsid w:val="007942E4"/>
    <w:rsid w:val="00795D2C"/>
    <w:rsid w:val="0079743E"/>
    <w:rsid w:val="00797602"/>
    <w:rsid w:val="007A06C5"/>
    <w:rsid w:val="007A13B9"/>
    <w:rsid w:val="007A1D97"/>
    <w:rsid w:val="007A21BC"/>
    <w:rsid w:val="007A27F1"/>
    <w:rsid w:val="007A4586"/>
    <w:rsid w:val="007A46A4"/>
    <w:rsid w:val="007A487E"/>
    <w:rsid w:val="007A5BF0"/>
    <w:rsid w:val="007A7E29"/>
    <w:rsid w:val="007A7FEB"/>
    <w:rsid w:val="007B0002"/>
    <w:rsid w:val="007B0E08"/>
    <w:rsid w:val="007B2FB6"/>
    <w:rsid w:val="007B4633"/>
    <w:rsid w:val="007B70F2"/>
    <w:rsid w:val="007B7223"/>
    <w:rsid w:val="007C09DF"/>
    <w:rsid w:val="007C11B9"/>
    <w:rsid w:val="007C12BF"/>
    <w:rsid w:val="007C14C8"/>
    <w:rsid w:val="007C260D"/>
    <w:rsid w:val="007C2E57"/>
    <w:rsid w:val="007C3C2F"/>
    <w:rsid w:val="007C3DF5"/>
    <w:rsid w:val="007C4DAD"/>
    <w:rsid w:val="007C5F9B"/>
    <w:rsid w:val="007C605D"/>
    <w:rsid w:val="007C7125"/>
    <w:rsid w:val="007C7432"/>
    <w:rsid w:val="007D0228"/>
    <w:rsid w:val="007D0F8A"/>
    <w:rsid w:val="007D2794"/>
    <w:rsid w:val="007D29B9"/>
    <w:rsid w:val="007D3430"/>
    <w:rsid w:val="007D3D4F"/>
    <w:rsid w:val="007D41F6"/>
    <w:rsid w:val="007D4A18"/>
    <w:rsid w:val="007D5452"/>
    <w:rsid w:val="007D5D2C"/>
    <w:rsid w:val="007D5E1C"/>
    <w:rsid w:val="007D6F1E"/>
    <w:rsid w:val="007D7BE1"/>
    <w:rsid w:val="007E0E53"/>
    <w:rsid w:val="007E25AF"/>
    <w:rsid w:val="007E274E"/>
    <w:rsid w:val="007E2754"/>
    <w:rsid w:val="007E2A4A"/>
    <w:rsid w:val="007E43CB"/>
    <w:rsid w:val="007E447F"/>
    <w:rsid w:val="007E4815"/>
    <w:rsid w:val="007E4A3D"/>
    <w:rsid w:val="007E4D6D"/>
    <w:rsid w:val="007E5642"/>
    <w:rsid w:val="007E60EB"/>
    <w:rsid w:val="007E6517"/>
    <w:rsid w:val="007F0AE7"/>
    <w:rsid w:val="007F0FC6"/>
    <w:rsid w:val="007F10C3"/>
    <w:rsid w:val="007F1150"/>
    <w:rsid w:val="007F33B4"/>
    <w:rsid w:val="007F3C30"/>
    <w:rsid w:val="007F4818"/>
    <w:rsid w:val="007F5155"/>
    <w:rsid w:val="007F56DC"/>
    <w:rsid w:val="007F57BA"/>
    <w:rsid w:val="007F5ECC"/>
    <w:rsid w:val="007F6097"/>
    <w:rsid w:val="007F6624"/>
    <w:rsid w:val="00800174"/>
    <w:rsid w:val="00800638"/>
    <w:rsid w:val="00801790"/>
    <w:rsid w:val="008025B9"/>
    <w:rsid w:val="00803BB6"/>
    <w:rsid w:val="00805264"/>
    <w:rsid w:val="00805419"/>
    <w:rsid w:val="008059D7"/>
    <w:rsid w:val="008060E5"/>
    <w:rsid w:val="00806C1D"/>
    <w:rsid w:val="00806EA2"/>
    <w:rsid w:val="0080777F"/>
    <w:rsid w:val="008077F7"/>
    <w:rsid w:val="00810893"/>
    <w:rsid w:val="00810D54"/>
    <w:rsid w:val="00812C29"/>
    <w:rsid w:val="00814151"/>
    <w:rsid w:val="00815751"/>
    <w:rsid w:val="00816469"/>
    <w:rsid w:val="00820705"/>
    <w:rsid w:val="008215C6"/>
    <w:rsid w:val="00821A1E"/>
    <w:rsid w:val="00821BB2"/>
    <w:rsid w:val="00822224"/>
    <w:rsid w:val="00822441"/>
    <w:rsid w:val="00823F24"/>
    <w:rsid w:val="0083011E"/>
    <w:rsid w:val="00830A50"/>
    <w:rsid w:val="008319A1"/>
    <w:rsid w:val="00832F72"/>
    <w:rsid w:val="00833603"/>
    <w:rsid w:val="00833775"/>
    <w:rsid w:val="0083390F"/>
    <w:rsid w:val="00833BEC"/>
    <w:rsid w:val="0083702A"/>
    <w:rsid w:val="008372EC"/>
    <w:rsid w:val="00840477"/>
    <w:rsid w:val="0084127B"/>
    <w:rsid w:val="00842291"/>
    <w:rsid w:val="0084234D"/>
    <w:rsid w:val="008440B4"/>
    <w:rsid w:val="00844970"/>
    <w:rsid w:val="008449B1"/>
    <w:rsid w:val="008452B0"/>
    <w:rsid w:val="00846C44"/>
    <w:rsid w:val="0084737D"/>
    <w:rsid w:val="008503BB"/>
    <w:rsid w:val="00850EC0"/>
    <w:rsid w:val="00851411"/>
    <w:rsid w:val="00851BC5"/>
    <w:rsid w:val="008528F0"/>
    <w:rsid w:val="00853460"/>
    <w:rsid w:val="008538F4"/>
    <w:rsid w:val="00855173"/>
    <w:rsid w:val="0085648D"/>
    <w:rsid w:val="008579B8"/>
    <w:rsid w:val="00860348"/>
    <w:rsid w:val="00860681"/>
    <w:rsid w:val="00864ADE"/>
    <w:rsid w:val="00864B8E"/>
    <w:rsid w:val="00866F40"/>
    <w:rsid w:val="0086748F"/>
    <w:rsid w:val="00867D25"/>
    <w:rsid w:val="00872184"/>
    <w:rsid w:val="0087515F"/>
    <w:rsid w:val="00876FAE"/>
    <w:rsid w:val="00880DD4"/>
    <w:rsid w:val="00880E33"/>
    <w:rsid w:val="0088220A"/>
    <w:rsid w:val="00882733"/>
    <w:rsid w:val="008829E1"/>
    <w:rsid w:val="00882DD2"/>
    <w:rsid w:val="00882F54"/>
    <w:rsid w:val="008830B5"/>
    <w:rsid w:val="00883201"/>
    <w:rsid w:val="00883203"/>
    <w:rsid w:val="00883E8D"/>
    <w:rsid w:val="008845B5"/>
    <w:rsid w:val="008846C3"/>
    <w:rsid w:val="00884CAF"/>
    <w:rsid w:val="00884D53"/>
    <w:rsid w:val="00885B59"/>
    <w:rsid w:val="00886E01"/>
    <w:rsid w:val="00887006"/>
    <w:rsid w:val="00891719"/>
    <w:rsid w:val="008919DD"/>
    <w:rsid w:val="0089318B"/>
    <w:rsid w:val="00893834"/>
    <w:rsid w:val="00894E0F"/>
    <w:rsid w:val="00895522"/>
    <w:rsid w:val="0089640C"/>
    <w:rsid w:val="0089642C"/>
    <w:rsid w:val="008A0141"/>
    <w:rsid w:val="008A0E77"/>
    <w:rsid w:val="008A2751"/>
    <w:rsid w:val="008A3ACF"/>
    <w:rsid w:val="008A6D1C"/>
    <w:rsid w:val="008B1105"/>
    <w:rsid w:val="008B163F"/>
    <w:rsid w:val="008B180D"/>
    <w:rsid w:val="008B1824"/>
    <w:rsid w:val="008B24C1"/>
    <w:rsid w:val="008B25E6"/>
    <w:rsid w:val="008B3333"/>
    <w:rsid w:val="008B775C"/>
    <w:rsid w:val="008B78CE"/>
    <w:rsid w:val="008C0C93"/>
    <w:rsid w:val="008C0D6E"/>
    <w:rsid w:val="008C1C44"/>
    <w:rsid w:val="008C4702"/>
    <w:rsid w:val="008C5C35"/>
    <w:rsid w:val="008C5CC1"/>
    <w:rsid w:val="008C6CF5"/>
    <w:rsid w:val="008C76A7"/>
    <w:rsid w:val="008D2477"/>
    <w:rsid w:val="008D3558"/>
    <w:rsid w:val="008D428C"/>
    <w:rsid w:val="008D453C"/>
    <w:rsid w:val="008D503D"/>
    <w:rsid w:val="008D5765"/>
    <w:rsid w:val="008D5AB0"/>
    <w:rsid w:val="008D63BC"/>
    <w:rsid w:val="008D64A7"/>
    <w:rsid w:val="008D70E6"/>
    <w:rsid w:val="008D7E43"/>
    <w:rsid w:val="008D7F69"/>
    <w:rsid w:val="008E02DA"/>
    <w:rsid w:val="008E0317"/>
    <w:rsid w:val="008E0C06"/>
    <w:rsid w:val="008E115D"/>
    <w:rsid w:val="008E2538"/>
    <w:rsid w:val="008E32D7"/>
    <w:rsid w:val="008E3E96"/>
    <w:rsid w:val="008E4968"/>
    <w:rsid w:val="008E5F3F"/>
    <w:rsid w:val="008E7D43"/>
    <w:rsid w:val="008F2ABC"/>
    <w:rsid w:val="008F2C11"/>
    <w:rsid w:val="008F2CD7"/>
    <w:rsid w:val="008F2D1D"/>
    <w:rsid w:val="008F2E2A"/>
    <w:rsid w:val="008F2EA0"/>
    <w:rsid w:val="008F3652"/>
    <w:rsid w:val="008F4AA4"/>
    <w:rsid w:val="008F5348"/>
    <w:rsid w:val="008F5526"/>
    <w:rsid w:val="008F58CD"/>
    <w:rsid w:val="008F6375"/>
    <w:rsid w:val="008F6CD3"/>
    <w:rsid w:val="008F7FEC"/>
    <w:rsid w:val="009004B4"/>
    <w:rsid w:val="00900B33"/>
    <w:rsid w:val="00901BC6"/>
    <w:rsid w:val="00902E21"/>
    <w:rsid w:val="00903EDD"/>
    <w:rsid w:val="0090415C"/>
    <w:rsid w:val="009041A3"/>
    <w:rsid w:val="0090524A"/>
    <w:rsid w:val="009062DF"/>
    <w:rsid w:val="00907662"/>
    <w:rsid w:val="00907995"/>
    <w:rsid w:val="0091001D"/>
    <w:rsid w:val="009101B6"/>
    <w:rsid w:val="00910438"/>
    <w:rsid w:val="009109D3"/>
    <w:rsid w:val="00910C9F"/>
    <w:rsid w:val="00910DDB"/>
    <w:rsid w:val="00910F6F"/>
    <w:rsid w:val="00911703"/>
    <w:rsid w:val="00912DB8"/>
    <w:rsid w:val="00915B8E"/>
    <w:rsid w:val="00916874"/>
    <w:rsid w:val="00917726"/>
    <w:rsid w:val="009178AD"/>
    <w:rsid w:val="00920674"/>
    <w:rsid w:val="00920D47"/>
    <w:rsid w:val="009214FC"/>
    <w:rsid w:val="00921AD1"/>
    <w:rsid w:val="00921C2C"/>
    <w:rsid w:val="00921CD8"/>
    <w:rsid w:val="0092210A"/>
    <w:rsid w:val="0092311E"/>
    <w:rsid w:val="0092320E"/>
    <w:rsid w:val="00923634"/>
    <w:rsid w:val="00923FCC"/>
    <w:rsid w:val="00925024"/>
    <w:rsid w:val="00925426"/>
    <w:rsid w:val="009255A5"/>
    <w:rsid w:val="0092641D"/>
    <w:rsid w:val="00926E2B"/>
    <w:rsid w:val="00927854"/>
    <w:rsid w:val="00930AE9"/>
    <w:rsid w:val="00930DCD"/>
    <w:rsid w:val="0093136C"/>
    <w:rsid w:val="009326D1"/>
    <w:rsid w:val="00932952"/>
    <w:rsid w:val="00932A78"/>
    <w:rsid w:val="00934096"/>
    <w:rsid w:val="00934BF4"/>
    <w:rsid w:val="00935A47"/>
    <w:rsid w:val="00935B2F"/>
    <w:rsid w:val="00935C6F"/>
    <w:rsid w:val="00936767"/>
    <w:rsid w:val="00936809"/>
    <w:rsid w:val="0093695A"/>
    <w:rsid w:val="00937423"/>
    <w:rsid w:val="009378E4"/>
    <w:rsid w:val="009379BE"/>
    <w:rsid w:val="00941740"/>
    <w:rsid w:val="009418CF"/>
    <w:rsid w:val="00941CD9"/>
    <w:rsid w:val="00942590"/>
    <w:rsid w:val="00944749"/>
    <w:rsid w:val="00945165"/>
    <w:rsid w:val="00945EE8"/>
    <w:rsid w:val="00946101"/>
    <w:rsid w:val="009466D9"/>
    <w:rsid w:val="0094699D"/>
    <w:rsid w:val="00947360"/>
    <w:rsid w:val="00952174"/>
    <w:rsid w:val="009529CB"/>
    <w:rsid w:val="00952C52"/>
    <w:rsid w:val="00952E63"/>
    <w:rsid w:val="009530E3"/>
    <w:rsid w:val="00953475"/>
    <w:rsid w:val="00954079"/>
    <w:rsid w:val="0095539F"/>
    <w:rsid w:val="00955983"/>
    <w:rsid w:val="0095666C"/>
    <w:rsid w:val="00960895"/>
    <w:rsid w:val="00960D85"/>
    <w:rsid w:val="009639E5"/>
    <w:rsid w:val="00963A88"/>
    <w:rsid w:val="00963E58"/>
    <w:rsid w:val="00964FD8"/>
    <w:rsid w:val="00965D9A"/>
    <w:rsid w:val="00966640"/>
    <w:rsid w:val="00970834"/>
    <w:rsid w:val="00970D91"/>
    <w:rsid w:val="00970E0E"/>
    <w:rsid w:val="00971A80"/>
    <w:rsid w:val="00971BAE"/>
    <w:rsid w:val="00972250"/>
    <w:rsid w:val="00973372"/>
    <w:rsid w:val="009737C8"/>
    <w:rsid w:val="00973921"/>
    <w:rsid w:val="00976EC1"/>
    <w:rsid w:val="00980004"/>
    <w:rsid w:val="00980F53"/>
    <w:rsid w:val="00981BDD"/>
    <w:rsid w:val="0098418B"/>
    <w:rsid w:val="00984339"/>
    <w:rsid w:val="009845D2"/>
    <w:rsid w:val="009852C8"/>
    <w:rsid w:val="00985450"/>
    <w:rsid w:val="00985498"/>
    <w:rsid w:val="00985784"/>
    <w:rsid w:val="00986208"/>
    <w:rsid w:val="00987319"/>
    <w:rsid w:val="0099129E"/>
    <w:rsid w:val="00991530"/>
    <w:rsid w:val="009915C9"/>
    <w:rsid w:val="009919D2"/>
    <w:rsid w:val="00992D92"/>
    <w:rsid w:val="00993AA4"/>
    <w:rsid w:val="009941E8"/>
    <w:rsid w:val="009949A3"/>
    <w:rsid w:val="00996057"/>
    <w:rsid w:val="009961DC"/>
    <w:rsid w:val="009963D0"/>
    <w:rsid w:val="009A140E"/>
    <w:rsid w:val="009A307D"/>
    <w:rsid w:val="009A41F3"/>
    <w:rsid w:val="009A53AB"/>
    <w:rsid w:val="009A53CC"/>
    <w:rsid w:val="009A5458"/>
    <w:rsid w:val="009A5ECC"/>
    <w:rsid w:val="009A5F46"/>
    <w:rsid w:val="009A62C9"/>
    <w:rsid w:val="009A6ADC"/>
    <w:rsid w:val="009A7080"/>
    <w:rsid w:val="009B1C20"/>
    <w:rsid w:val="009B2400"/>
    <w:rsid w:val="009B28C4"/>
    <w:rsid w:val="009B3BEA"/>
    <w:rsid w:val="009B50B0"/>
    <w:rsid w:val="009B7BC2"/>
    <w:rsid w:val="009C026B"/>
    <w:rsid w:val="009C0B8B"/>
    <w:rsid w:val="009C0B95"/>
    <w:rsid w:val="009C1EFA"/>
    <w:rsid w:val="009C2FDE"/>
    <w:rsid w:val="009C3846"/>
    <w:rsid w:val="009C4324"/>
    <w:rsid w:val="009C53C0"/>
    <w:rsid w:val="009C53FA"/>
    <w:rsid w:val="009C6212"/>
    <w:rsid w:val="009C654A"/>
    <w:rsid w:val="009D1540"/>
    <w:rsid w:val="009D1FF1"/>
    <w:rsid w:val="009D274D"/>
    <w:rsid w:val="009D2FB8"/>
    <w:rsid w:val="009D33B1"/>
    <w:rsid w:val="009D3AC2"/>
    <w:rsid w:val="009D4C69"/>
    <w:rsid w:val="009D4D53"/>
    <w:rsid w:val="009D5049"/>
    <w:rsid w:val="009D5E5B"/>
    <w:rsid w:val="009D722A"/>
    <w:rsid w:val="009D739B"/>
    <w:rsid w:val="009D7BD9"/>
    <w:rsid w:val="009E0795"/>
    <w:rsid w:val="009E2769"/>
    <w:rsid w:val="009E2FE1"/>
    <w:rsid w:val="009E43FB"/>
    <w:rsid w:val="009E4874"/>
    <w:rsid w:val="009E60B1"/>
    <w:rsid w:val="009E66AD"/>
    <w:rsid w:val="009E70FD"/>
    <w:rsid w:val="009E7378"/>
    <w:rsid w:val="009E7B27"/>
    <w:rsid w:val="009E7D93"/>
    <w:rsid w:val="009F0720"/>
    <w:rsid w:val="009F110F"/>
    <w:rsid w:val="009F20EB"/>
    <w:rsid w:val="009F2CCB"/>
    <w:rsid w:val="009F2FD6"/>
    <w:rsid w:val="009F332C"/>
    <w:rsid w:val="009F3402"/>
    <w:rsid w:val="009F54A9"/>
    <w:rsid w:val="009F5F2D"/>
    <w:rsid w:val="009F65A3"/>
    <w:rsid w:val="009F65EC"/>
    <w:rsid w:val="00A00425"/>
    <w:rsid w:val="00A00534"/>
    <w:rsid w:val="00A013CC"/>
    <w:rsid w:val="00A02A63"/>
    <w:rsid w:val="00A04926"/>
    <w:rsid w:val="00A04C7D"/>
    <w:rsid w:val="00A059B8"/>
    <w:rsid w:val="00A05AB0"/>
    <w:rsid w:val="00A0799B"/>
    <w:rsid w:val="00A07ABF"/>
    <w:rsid w:val="00A07DE1"/>
    <w:rsid w:val="00A108F6"/>
    <w:rsid w:val="00A1139F"/>
    <w:rsid w:val="00A11706"/>
    <w:rsid w:val="00A11F26"/>
    <w:rsid w:val="00A12697"/>
    <w:rsid w:val="00A13F91"/>
    <w:rsid w:val="00A14EFA"/>
    <w:rsid w:val="00A152AB"/>
    <w:rsid w:val="00A15A5A"/>
    <w:rsid w:val="00A166D4"/>
    <w:rsid w:val="00A171C8"/>
    <w:rsid w:val="00A17314"/>
    <w:rsid w:val="00A20978"/>
    <w:rsid w:val="00A22598"/>
    <w:rsid w:val="00A22B92"/>
    <w:rsid w:val="00A22BB2"/>
    <w:rsid w:val="00A22F43"/>
    <w:rsid w:val="00A23693"/>
    <w:rsid w:val="00A23837"/>
    <w:rsid w:val="00A23BF6"/>
    <w:rsid w:val="00A241A1"/>
    <w:rsid w:val="00A24B8E"/>
    <w:rsid w:val="00A257FB"/>
    <w:rsid w:val="00A30285"/>
    <w:rsid w:val="00A32CBB"/>
    <w:rsid w:val="00A36075"/>
    <w:rsid w:val="00A373EF"/>
    <w:rsid w:val="00A37573"/>
    <w:rsid w:val="00A41715"/>
    <w:rsid w:val="00A41D25"/>
    <w:rsid w:val="00A41E35"/>
    <w:rsid w:val="00A42055"/>
    <w:rsid w:val="00A45D42"/>
    <w:rsid w:val="00A50CC5"/>
    <w:rsid w:val="00A51378"/>
    <w:rsid w:val="00A52430"/>
    <w:rsid w:val="00A540A6"/>
    <w:rsid w:val="00A542C8"/>
    <w:rsid w:val="00A562B9"/>
    <w:rsid w:val="00A568B2"/>
    <w:rsid w:val="00A56987"/>
    <w:rsid w:val="00A579AA"/>
    <w:rsid w:val="00A57EFA"/>
    <w:rsid w:val="00A617F6"/>
    <w:rsid w:val="00A618D8"/>
    <w:rsid w:val="00A622C1"/>
    <w:rsid w:val="00A6242D"/>
    <w:rsid w:val="00A62AD4"/>
    <w:rsid w:val="00A63D68"/>
    <w:rsid w:val="00A65652"/>
    <w:rsid w:val="00A6577B"/>
    <w:rsid w:val="00A66059"/>
    <w:rsid w:val="00A66258"/>
    <w:rsid w:val="00A6700A"/>
    <w:rsid w:val="00A671AA"/>
    <w:rsid w:val="00A672FE"/>
    <w:rsid w:val="00A70ABA"/>
    <w:rsid w:val="00A7162B"/>
    <w:rsid w:val="00A727A4"/>
    <w:rsid w:val="00A74353"/>
    <w:rsid w:val="00A743A5"/>
    <w:rsid w:val="00A743F3"/>
    <w:rsid w:val="00A746BE"/>
    <w:rsid w:val="00A7511B"/>
    <w:rsid w:val="00A76E87"/>
    <w:rsid w:val="00A779A3"/>
    <w:rsid w:val="00A80272"/>
    <w:rsid w:val="00A82325"/>
    <w:rsid w:val="00A8272E"/>
    <w:rsid w:val="00A83F05"/>
    <w:rsid w:val="00A84445"/>
    <w:rsid w:val="00A856AF"/>
    <w:rsid w:val="00A90A38"/>
    <w:rsid w:val="00A90D35"/>
    <w:rsid w:val="00A910F3"/>
    <w:rsid w:val="00A91D18"/>
    <w:rsid w:val="00A92C77"/>
    <w:rsid w:val="00A92F26"/>
    <w:rsid w:val="00A94E63"/>
    <w:rsid w:val="00A950AB"/>
    <w:rsid w:val="00A961F8"/>
    <w:rsid w:val="00A96E1E"/>
    <w:rsid w:val="00A978D6"/>
    <w:rsid w:val="00A97DAF"/>
    <w:rsid w:val="00A97F76"/>
    <w:rsid w:val="00AA0FE5"/>
    <w:rsid w:val="00AA1F06"/>
    <w:rsid w:val="00AA3B50"/>
    <w:rsid w:val="00AA4226"/>
    <w:rsid w:val="00AA5BF5"/>
    <w:rsid w:val="00AA5DCC"/>
    <w:rsid w:val="00AA649E"/>
    <w:rsid w:val="00AA6923"/>
    <w:rsid w:val="00AA6DA4"/>
    <w:rsid w:val="00AA6EB3"/>
    <w:rsid w:val="00AB0567"/>
    <w:rsid w:val="00AB1025"/>
    <w:rsid w:val="00AB1F62"/>
    <w:rsid w:val="00AB3033"/>
    <w:rsid w:val="00AB35EB"/>
    <w:rsid w:val="00AB3871"/>
    <w:rsid w:val="00AB4C4E"/>
    <w:rsid w:val="00AB7208"/>
    <w:rsid w:val="00AC0378"/>
    <w:rsid w:val="00AC1376"/>
    <w:rsid w:val="00AC30CA"/>
    <w:rsid w:val="00AC681B"/>
    <w:rsid w:val="00AC712B"/>
    <w:rsid w:val="00AC7D90"/>
    <w:rsid w:val="00AD0144"/>
    <w:rsid w:val="00AD02EF"/>
    <w:rsid w:val="00AD0331"/>
    <w:rsid w:val="00AD1142"/>
    <w:rsid w:val="00AD16A4"/>
    <w:rsid w:val="00AD19EB"/>
    <w:rsid w:val="00AD2C6A"/>
    <w:rsid w:val="00AD3F69"/>
    <w:rsid w:val="00AD4791"/>
    <w:rsid w:val="00AD489E"/>
    <w:rsid w:val="00AD57DA"/>
    <w:rsid w:val="00AD63EB"/>
    <w:rsid w:val="00AD6506"/>
    <w:rsid w:val="00AD7660"/>
    <w:rsid w:val="00AD7E10"/>
    <w:rsid w:val="00AE01EE"/>
    <w:rsid w:val="00AE1B54"/>
    <w:rsid w:val="00AE24EB"/>
    <w:rsid w:val="00AE3868"/>
    <w:rsid w:val="00AE3F15"/>
    <w:rsid w:val="00AE4008"/>
    <w:rsid w:val="00AE40B4"/>
    <w:rsid w:val="00AE425A"/>
    <w:rsid w:val="00AE45E3"/>
    <w:rsid w:val="00AE4DEE"/>
    <w:rsid w:val="00AE5C8F"/>
    <w:rsid w:val="00AE7C62"/>
    <w:rsid w:val="00AF1122"/>
    <w:rsid w:val="00AF1ADE"/>
    <w:rsid w:val="00AF1C00"/>
    <w:rsid w:val="00AF248D"/>
    <w:rsid w:val="00AF3417"/>
    <w:rsid w:val="00AF3665"/>
    <w:rsid w:val="00AF36AC"/>
    <w:rsid w:val="00AF3DEE"/>
    <w:rsid w:val="00AF58EA"/>
    <w:rsid w:val="00AF6178"/>
    <w:rsid w:val="00AF61FC"/>
    <w:rsid w:val="00AF6696"/>
    <w:rsid w:val="00AF70A8"/>
    <w:rsid w:val="00AF7322"/>
    <w:rsid w:val="00B00726"/>
    <w:rsid w:val="00B00AF3"/>
    <w:rsid w:val="00B02357"/>
    <w:rsid w:val="00B04416"/>
    <w:rsid w:val="00B04868"/>
    <w:rsid w:val="00B06709"/>
    <w:rsid w:val="00B06CB7"/>
    <w:rsid w:val="00B077C7"/>
    <w:rsid w:val="00B0790F"/>
    <w:rsid w:val="00B110AC"/>
    <w:rsid w:val="00B11A48"/>
    <w:rsid w:val="00B124D3"/>
    <w:rsid w:val="00B1297B"/>
    <w:rsid w:val="00B12E52"/>
    <w:rsid w:val="00B13EF4"/>
    <w:rsid w:val="00B14059"/>
    <w:rsid w:val="00B16E2E"/>
    <w:rsid w:val="00B17929"/>
    <w:rsid w:val="00B221E7"/>
    <w:rsid w:val="00B2232B"/>
    <w:rsid w:val="00B234E4"/>
    <w:rsid w:val="00B246E4"/>
    <w:rsid w:val="00B25569"/>
    <w:rsid w:val="00B25A2A"/>
    <w:rsid w:val="00B25F9B"/>
    <w:rsid w:val="00B26819"/>
    <w:rsid w:val="00B26A50"/>
    <w:rsid w:val="00B30921"/>
    <w:rsid w:val="00B32E59"/>
    <w:rsid w:val="00B33DEA"/>
    <w:rsid w:val="00B37647"/>
    <w:rsid w:val="00B3790F"/>
    <w:rsid w:val="00B37A0D"/>
    <w:rsid w:val="00B40AE9"/>
    <w:rsid w:val="00B41247"/>
    <w:rsid w:val="00B431F2"/>
    <w:rsid w:val="00B45435"/>
    <w:rsid w:val="00B45E34"/>
    <w:rsid w:val="00B47BF0"/>
    <w:rsid w:val="00B47EEA"/>
    <w:rsid w:val="00B50AD6"/>
    <w:rsid w:val="00B536E0"/>
    <w:rsid w:val="00B539B3"/>
    <w:rsid w:val="00B56595"/>
    <w:rsid w:val="00B56FF7"/>
    <w:rsid w:val="00B57364"/>
    <w:rsid w:val="00B6147C"/>
    <w:rsid w:val="00B626BA"/>
    <w:rsid w:val="00B6296A"/>
    <w:rsid w:val="00B63274"/>
    <w:rsid w:val="00B6352F"/>
    <w:rsid w:val="00B651A7"/>
    <w:rsid w:val="00B65211"/>
    <w:rsid w:val="00B6637F"/>
    <w:rsid w:val="00B66456"/>
    <w:rsid w:val="00B66BCE"/>
    <w:rsid w:val="00B71255"/>
    <w:rsid w:val="00B714DD"/>
    <w:rsid w:val="00B72731"/>
    <w:rsid w:val="00B72C1F"/>
    <w:rsid w:val="00B749A5"/>
    <w:rsid w:val="00B75533"/>
    <w:rsid w:val="00B75AED"/>
    <w:rsid w:val="00B75E6C"/>
    <w:rsid w:val="00B76232"/>
    <w:rsid w:val="00B76F71"/>
    <w:rsid w:val="00B834D6"/>
    <w:rsid w:val="00B84145"/>
    <w:rsid w:val="00B85D2B"/>
    <w:rsid w:val="00B86B1E"/>
    <w:rsid w:val="00B86CBC"/>
    <w:rsid w:val="00B86CDB"/>
    <w:rsid w:val="00B86E54"/>
    <w:rsid w:val="00B86FA9"/>
    <w:rsid w:val="00B87C31"/>
    <w:rsid w:val="00B87D3D"/>
    <w:rsid w:val="00B91D51"/>
    <w:rsid w:val="00B92176"/>
    <w:rsid w:val="00B941A8"/>
    <w:rsid w:val="00B9444C"/>
    <w:rsid w:val="00B958F8"/>
    <w:rsid w:val="00B96636"/>
    <w:rsid w:val="00B96AE7"/>
    <w:rsid w:val="00B96E54"/>
    <w:rsid w:val="00BA0C2E"/>
    <w:rsid w:val="00BA17E0"/>
    <w:rsid w:val="00BA2DA5"/>
    <w:rsid w:val="00BA2F66"/>
    <w:rsid w:val="00BA3F31"/>
    <w:rsid w:val="00BA3F96"/>
    <w:rsid w:val="00BA452F"/>
    <w:rsid w:val="00BA4A5F"/>
    <w:rsid w:val="00BA64E7"/>
    <w:rsid w:val="00BA6AC9"/>
    <w:rsid w:val="00BA7BF8"/>
    <w:rsid w:val="00BB06C2"/>
    <w:rsid w:val="00BB08E4"/>
    <w:rsid w:val="00BB0EBA"/>
    <w:rsid w:val="00BB1B4E"/>
    <w:rsid w:val="00BB3A54"/>
    <w:rsid w:val="00BB4255"/>
    <w:rsid w:val="00BB5426"/>
    <w:rsid w:val="00BB7F49"/>
    <w:rsid w:val="00BC0AD2"/>
    <w:rsid w:val="00BC1842"/>
    <w:rsid w:val="00BC1A00"/>
    <w:rsid w:val="00BC2820"/>
    <w:rsid w:val="00BC31D2"/>
    <w:rsid w:val="00BC4787"/>
    <w:rsid w:val="00BC52CA"/>
    <w:rsid w:val="00BC7419"/>
    <w:rsid w:val="00BC790D"/>
    <w:rsid w:val="00BD1122"/>
    <w:rsid w:val="00BD29E2"/>
    <w:rsid w:val="00BD4F8E"/>
    <w:rsid w:val="00BD5B9B"/>
    <w:rsid w:val="00BD703E"/>
    <w:rsid w:val="00BE03EC"/>
    <w:rsid w:val="00BE1EBB"/>
    <w:rsid w:val="00BE4071"/>
    <w:rsid w:val="00BE6BA0"/>
    <w:rsid w:val="00BF0800"/>
    <w:rsid w:val="00BF11F3"/>
    <w:rsid w:val="00BF18B4"/>
    <w:rsid w:val="00BF20C1"/>
    <w:rsid w:val="00BF22FA"/>
    <w:rsid w:val="00BF2CB4"/>
    <w:rsid w:val="00BF4202"/>
    <w:rsid w:val="00BF46BD"/>
    <w:rsid w:val="00BF4775"/>
    <w:rsid w:val="00BF5985"/>
    <w:rsid w:val="00BF61A9"/>
    <w:rsid w:val="00BF75B0"/>
    <w:rsid w:val="00C0081E"/>
    <w:rsid w:val="00C01566"/>
    <w:rsid w:val="00C0167D"/>
    <w:rsid w:val="00C01696"/>
    <w:rsid w:val="00C02039"/>
    <w:rsid w:val="00C02447"/>
    <w:rsid w:val="00C0321D"/>
    <w:rsid w:val="00C034BD"/>
    <w:rsid w:val="00C047E4"/>
    <w:rsid w:val="00C0570F"/>
    <w:rsid w:val="00C060B6"/>
    <w:rsid w:val="00C064F8"/>
    <w:rsid w:val="00C067D8"/>
    <w:rsid w:val="00C06935"/>
    <w:rsid w:val="00C06C46"/>
    <w:rsid w:val="00C07262"/>
    <w:rsid w:val="00C109FB"/>
    <w:rsid w:val="00C10E77"/>
    <w:rsid w:val="00C127D8"/>
    <w:rsid w:val="00C12F72"/>
    <w:rsid w:val="00C131B3"/>
    <w:rsid w:val="00C147DA"/>
    <w:rsid w:val="00C147F3"/>
    <w:rsid w:val="00C15B20"/>
    <w:rsid w:val="00C17F01"/>
    <w:rsid w:val="00C200E1"/>
    <w:rsid w:val="00C208D5"/>
    <w:rsid w:val="00C21EAF"/>
    <w:rsid w:val="00C22C50"/>
    <w:rsid w:val="00C23234"/>
    <w:rsid w:val="00C2360D"/>
    <w:rsid w:val="00C23F75"/>
    <w:rsid w:val="00C264A1"/>
    <w:rsid w:val="00C26EDC"/>
    <w:rsid w:val="00C272D4"/>
    <w:rsid w:val="00C27320"/>
    <w:rsid w:val="00C27E62"/>
    <w:rsid w:val="00C30CAF"/>
    <w:rsid w:val="00C31199"/>
    <w:rsid w:val="00C3274D"/>
    <w:rsid w:val="00C32ECB"/>
    <w:rsid w:val="00C3395B"/>
    <w:rsid w:val="00C3442E"/>
    <w:rsid w:val="00C348AE"/>
    <w:rsid w:val="00C3510C"/>
    <w:rsid w:val="00C35B91"/>
    <w:rsid w:val="00C36A56"/>
    <w:rsid w:val="00C37060"/>
    <w:rsid w:val="00C40085"/>
    <w:rsid w:val="00C40C61"/>
    <w:rsid w:val="00C41545"/>
    <w:rsid w:val="00C41F64"/>
    <w:rsid w:val="00C439A2"/>
    <w:rsid w:val="00C43BD0"/>
    <w:rsid w:val="00C447E1"/>
    <w:rsid w:val="00C44883"/>
    <w:rsid w:val="00C45599"/>
    <w:rsid w:val="00C45C28"/>
    <w:rsid w:val="00C462ED"/>
    <w:rsid w:val="00C467EC"/>
    <w:rsid w:val="00C47B3D"/>
    <w:rsid w:val="00C47D1D"/>
    <w:rsid w:val="00C50D54"/>
    <w:rsid w:val="00C515EA"/>
    <w:rsid w:val="00C56CB2"/>
    <w:rsid w:val="00C5786C"/>
    <w:rsid w:val="00C60988"/>
    <w:rsid w:val="00C609EE"/>
    <w:rsid w:val="00C60AC1"/>
    <w:rsid w:val="00C613CF"/>
    <w:rsid w:val="00C61872"/>
    <w:rsid w:val="00C627AC"/>
    <w:rsid w:val="00C641C8"/>
    <w:rsid w:val="00C64D95"/>
    <w:rsid w:val="00C660DB"/>
    <w:rsid w:val="00C67537"/>
    <w:rsid w:val="00C679F3"/>
    <w:rsid w:val="00C70C0F"/>
    <w:rsid w:val="00C70DFD"/>
    <w:rsid w:val="00C71F91"/>
    <w:rsid w:val="00C727B9"/>
    <w:rsid w:val="00C7443E"/>
    <w:rsid w:val="00C74CBA"/>
    <w:rsid w:val="00C75ACB"/>
    <w:rsid w:val="00C75F69"/>
    <w:rsid w:val="00C7766B"/>
    <w:rsid w:val="00C800D2"/>
    <w:rsid w:val="00C81BA7"/>
    <w:rsid w:val="00C81ECC"/>
    <w:rsid w:val="00C82EB2"/>
    <w:rsid w:val="00C84C39"/>
    <w:rsid w:val="00C855F7"/>
    <w:rsid w:val="00C85F72"/>
    <w:rsid w:val="00C86CE5"/>
    <w:rsid w:val="00C90201"/>
    <w:rsid w:val="00C902F5"/>
    <w:rsid w:val="00C91B39"/>
    <w:rsid w:val="00C91CB6"/>
    <w:rsid w:val="00C95C60"/>
    <w:rsid w:val="00C95F3F"/>
    <w:rsid w:val="00C96287"/>
    <w:rsid w:val="00C967D0"/>
    <w:rsid w:val="00C97589"/>
    <w:rsid w:val="00C97968"/>
    <w:rsid w:val="00CA0B53"/>
    <w:rsid w:val="00CA1F8B"/>
    <w:rsid w:val="00CA29F5"/>
    <w:rsid w:val="00CA2E74"/>
    <w:rsid w:val="00CA43C3"/>
    <w:rsid w:val="00CA4DF1"/>
    <w:rsid w:val="00CA4E5B"/>
    <w:rsid w:val="00CA52AD"/>
    <w:rsid w:val="00CA7365"/>
    <w:rsid w:val="00CB0D1B"/>
    <w:rsid w:val="00CB2D0B"/>
    <w:rsid w:val="00CB519E"/>
    <w:rsid w:val="00CB5F1F"/>
    <w:rsid w:val="00CC2103"/>
    <w:rsid w:val="00CC2B84"/>
    <w:rsid w:val="00CC2F17"/>
    <w:rsid w:val="00CC334A"/>
    <w:rsid w:val="00CC3540"/>
    <w:rsid w:val="00CC362E"/>
    <w:rsid w:val="00CC3CBE"/>
    <w:rsid w:val="00CC4F18"/>
    <w:rsid w:val="00CC5296"/>
    <w:rsid w:val="00CC7869"/>
    <w:rsid w:val="00CD02D9"/>
    <w:rsid w:val="00CD132A"/>
    <w:rsid w:val="00CD2159"/>
    <w:rsid w:val="00CD3F33"/>
    <w:rsid w:val="00CD528E"/>
    <w:rsid w:val="00CD67D3"/>
    <w:rsid w:val="00CD7E3E"/>
    <w:rsid w:val="00CE042A"/>
    <w:rsid w:val="00CE0D5F"/>
    <w:rsid w:val="00CE1D88"/>
    <w:rsid w:val="00CE1D90"/>
    <w:rsid w:val="00CE288A"/>
    <w:rsid w:val="00CE2BAB"/>
    <w:rsid w:val="00CE38BD"/>
    <w:rsid w:val="00CE5747"/>
    <w:rsid w:val="00CE5907"/>
    <w:rsid w:val="00CE595D"/>
    <w:rsid w:val="00CE5B51"/>
    <w:rsid w:val="00CE5C2F"/>
    <w:rsid w:val="00CE6718"/>
    <w:rsid w:val="00CE7D71"/>
    <w:rsid w:val="00CF007A"/>
    <w:rsid w:val="00CF1FAB"/>
    <w:rsid w:val="00CF3084"/>
    <w:rsid w:val="00CF3E6F"/>
    <w:rsid w:val="00CF43A5"/>
    <w:rsid w:val="00CF43BA"/>
    <w:rsid w:val="00CF514F"/>
    <w:rsid w:val="00CF6CEE"/>
    <w:rsid w:val="00CF6D2E"/>
    <w:rsid w:val="00CF7BBA"/>
    <w:rsid w:val="00D0012D"/>
    <w:rsid w:val="00D00F80"/>
    <w:rsid w:val="00D01582"/>
    <w:rsid w:val="00D01738"/>
    <w:rsid w:val="00D0195D"/>
    <w:rsid w:val="00D019FC"/>
    <w:rsid w:val="00D020FF"/>
    <w:rsid w:val="00D030D7"/>
    <w:rsid w:val="00D037F3"/>
    <w:rsid w:val="00D0435F"/>
    <w:rsid w:val="00D05128"/>
    <w:rsid w:val="00D05D19"/>
    <w:rsid w:val="00D05E61"/>
    <w:rsid w:val="00D10FCC"/>
    <w:rsid w:val="00D11211"/>
    <w:rsid w:val="00D131AE"/>
    <w:rsid w:val="00D14BCA"/>
    <w:rsid w:val="00D15453"/>
    <w:rsid w:val="00D15DF8"/>
    <w:rsid w:val="00D16C4A"/>
    <w:rsid w:val="00D175A1"/>
    <w:rsid w:val="00D21BD7"/>
    <w:rsid w:val="00D21F34"/>
    <w:rsid w:val="00D226C8"/>
    <w:rsid w:val="00D23F4C"/>
    <w:rsid w:val="00D2426F"/>
    <w:rsid w:val="00D24500"/>
    <w:rsid w:val="00D25B1C"/>
    <w:rsid w:val="00D25E8C"/>
    <w:rsid w:val="00D264BA"/>
    <w:rsid w:val="00D27BAC"/>
    <w:rsid w:val="00D27FB2"/>
    <w:rsid w:val="00D30C97"/>
    <w:rsid w:val="00D3255C"/>
    <w:rsid w:val="00D3320E"/>
    <w:rsid w:val="00D334F4"/>
    <w:rsid w:val="00D335D8"/>
    <w:rsid w:val="00D339D4"/>
    <w:rsid w:val="00D34017"/>
    <w:rsid w:val="00D35277"/>
    <w:rsid w:val="00D3653C"/>
    <w:rsid w:val="00D36DB0"/>
    <w:rsid w:val="00D36E8F"/>
    <w:rsid w:val="00D36FC4"/>
    <w:rsid w:val="00D377F7"/>
    <w:rsid w:val="00D37833"/>
    <w:rsid w:val="00D37DF4"/>
    <w:rsid w:val="00D41EA9"/>
    <w:rsid w:val="00D4292A"/>
    <w:rsid w:val="00D42DAF"/>
    <w:rsid w:val="00D42E90"/>
    <w:rsid w:val="00D43382"/>
    <w:rsid w:val="00D4399D"/>
    <w:rsid w:val="00D43F69"/>
    <w:rsid w:val="00D46BBA"/>
    <w:rsid w:val="00D4794C"/>
    <w:rsid w:val="00D5125E"/>
    <w:rsid w:val="00D52A13"/>
    <w:rsid w:val="00D52F38"/>
    <w:rsid w:val="00D53E29"/>
    <w:rsid w:val="00D53FFF"/>
    <w:rsid w:val="00D540B2"/>
    <w:rsid w:val="00D55BB4"/>
    <w:rsid w:val="00D5615F"/>
    <w:rsid w:val="00D569D5"/>
    <w:rsid w:val="00D60543"/>
    <w:rsid w:val="00D60974"/>
    <w:rsid w:val="00D61076"/>
    <w:rsid w:val="00D62648"/>
    <w:rsid w:val="00D62E38"/>
    <w:rsid w:val="00D634A2"/>
    <w:rsid w:val="00D6375D"/>
    <w:rsid w:val="00D63C18"/>
    <w:rsid w:val="00D6400B"/>
    <w:rsid w:val="00D64059"/>
    <w:rsid w:val="00D64529"/>
    <w:rsid w:val="00D65D62"/>
    <w:rsid w:val="00D66703"/>
    <w:rsid w:val="00D66A79"/>
    <w:rsid w:val="00D67B6B"/>
    <w:rsid w:val="00D71EBE"/>
    <w:rsid w:val="00D73457"/>
    <w:rsid w:val="00D738D0"/>
    <w:rsid w:val="00D7418C"/>
    <w:rsid w:val="00D743A8"/>
    <w:rsid w:val="00D757D1"/>
    <w:rsid w:val="00D76E16"/>
    <w:rsid w:val="00D80342"/>
    <w:rsid w:val="00D811C4"/>
    <w:rsid w:val="00D8122E"/>
    <w:rsid w:val="00D813B5"/>
    <w:rsid w:val="00D82E4C"/>
    <w:rsid w:val="00D85393"/>
    <w:rsid w:val="00D8630E"/>
    <w:rsid w:val="00D8687F"/>
    <w:rsid w:val="00D868E7"/>
    <w:rsid w:val="00D91AE5"/>
    <w:rsid w:val="00D92511"/>
    <w:rsid w:val="00D939CE"/>
    <w:rsid w:val="00D93E08"/>
    <w:rsid w:val="00D9489E"/>
    <w:rsid w:val="00D953FF"/>
    <w:rsid w:val="00D95F89"/>
    <w:rsid w:val="00D96D1C"/>
    <w:rsid w:val="00D974ED"/>
    <w:rsid w:val="00D977CB"/>
    <w:rsid w:val="00D9789F"/>
    <w:rsid w:val="00DA03C6"/>
    <w:rsid w:val="00DA0418"/>
    <w:rsid w:val="00DA1D02"/>
    <w:rsid w:val="00DA2D0C"/>
    <w:rsid w:val="00DA653D"/>
    <w:rsid w:val="00DA75CE"/>
    <w:rsid w:val="00DA7CD4"/>
    <w:rsid w:val="00DB0429"/>
    <w:rsid w:val="00DB056C"/>
    <w:rsid w:val="00DB4267"/>
    <w:rsid w:val="00DB5A34"/>
    <w:rsid w:val="00DB63B3"/>
    <w:rsid w:val="00DB7A2E"/>
    <w:rsid w:val="00DC166D"/>
    <w:rsid w:val="00DC18DC"/>
    <w:rsid w:val="00DC3528"/>
    <w:rsid w:val="00DC3DDB"/>
    <w:rsid w:val="00DC45ED"/>
    <w:rsid w:val="00DC57E3"/>
    <w:rsid w:val="00DC5ADE"/>
    <w:rsid w:val="00DC63EA"/>
    <w:rsid w:val="00DD035B"/>
    <w:rsid w:val="00DD0DF9"/>
    <w:rsid w:val="00DD1491"/>
    <w:rsid w:val="00DD1C73"/>
    <w:rsid w:val="00DD23CD"/>
    <w:rsid w:val="00DD2B14"/>
    <w:rsid w:val="00DD2CB1"/>
    <w:rsid w:val="00DD2DA4"/>
    <w:rsid w:val="00DD2F0E"/>
    <w:rsid w:val="00DD5448"/>
    <w:rsid w:val="00DD5668"/>
    <w:rsid w:val="00DD5AC3"/>
    <w:rsid w:val="00DD7001"/>
    <w:rsid w:val="00DE03F0"/>
    <w:rsid w:val="00DE0888"/>
    <w:rsid w:val="00DE1160"/>
    <w:rsid w:val="00DE1692"/>
    <w:rsid w:val="00DE1715"/>
    <w:rsid w:val="00DE1CFB"/>
    <w:rsid w:val="00DE2197"/>
    <w:rsid w:val="00DE2B5B"/>
    <w:rsid w:val="00DE2EAC"/>
    <w:rsid w:val="00DE3136"/>
    <w:rsid w:val="00DE3AAB"/>
    <w:rsid w:val="00DE4B53"/>
    <w:rsid w:val="00DF1040"/>
    <w:rsid w:val="00DF38FA"/>
    <w:rsid w:val="00DF4F46"/>
    <w:rsid w:val="00DF51E2"/>
    <w:rsid w:val="00DF609D"/>
    <w:rsid w:val="00DF7BFD"/>
    <w:rsid w:val="00E00A24"/>
    <w:rsid w:val="00E00FCD"/>
    <w:rsid w:val="00E01962"/>
    <w:rsid w:val="00E02E42"/>
    <w:rsid w:val="00E0358C"/>
    <w:rsid w:val="00E042D3"/>
    <w:rsid w:val="00E05C83"/>
    <w:rsid w:val="00E067F5"/>
    <w:rsid w:val="00E06A30"/>
    <w:rsid w:val="00E075C4"/>
    <w:rsid w:val="00E10465"/>
    <w:rsid w:val="00E1143E"/>
    <w:rsid w:val="00E115EF"/>
    <w:rsid w:val="00E11833"/>
    <w:rsid w:val="00E11BE5"/>
    <w:rsid w:val="00E1215D"/>
    <w:rsid w:val="00E126E1"/>
    <w:rsid w:val="00E13F42"/>
    <w:rsid w:val="00E1453A"/>
    <w:rsid w:val="00E14739"/>
    <w:rsid w:val="00E1661C"/>
    <w:rsid w:val="00E16FC4"/>
    <w:rsid w:val="00E1728B"/>
    <w:rsid w:val="00E206FE"/>
    <w:rsid w:val="00E219E7"/>
    <w:rsid w:val="00E22D21"/>
    <w:rsid w:val="00E23352"/>
    <w:rsid w:val="00E2384D"/>
    <w:rsid w:val="00E23DFA"/>
    <w:rsid w:val="00E24809"/>
    <w:rsid w:val="00E25792"/>
    <w:rsid w:val="00E261E4"/>
    <w:rsid w:val="00E268AB"/>
    <w:rsid w:val="00E27379"/>
    <w:rsid w:val="00E300AE"/>
    <w:rsid w:val="00E3160B"/>
    <w:rsid w:val="00E31ACB"/>
    <w:rsid w:val="00E3210A"/>
    <w:rsid w:val="00E326DA"/>
    <w:rsid w:val="00E342A3"/>
    <w:rsid w:val="00E345AF"/>
    <w:rsid w:val="00E34EEE"/>
    <w:rsid w:val="00E35664"/>
    <w:rsid w:val="00E3740E"/>
    <w:rsid w:val="00E4172E"/>
    <w:rsid w:val="00E4203D"/>
    <w:rsid w:val="00E4311F"/>
    <w:rsid w:val="00E433B6"/>
    <w:rsid w:val="00E443D3"/>
    <w:rsid w:val="00E450CA"/>
    <w:rsid w:val="00E45CED"/>
    <w:rsid w:val="00E45D5D"/>
    <w:rsid w:val="00E466B2"/>
    <w:rsid w:val="00E47E84"/>
    <w:rsid w:val="00E50460"/>
    <w:rsid w:val="00E50A36"/>
    <w:rsid w:val="00E50BFF"/>
    <w:rsid w:val="00E53114"/>
    <w:rsid w:val="00E53279"/>
    <w:rsid w:val="00E53729"/>
    <w:rsid w:val="00E53DEA"/>
    <w:rsid w:val="00E53F4E"/>
    <w:rsid w:val="00E55BEC"/>
    <w:rsid w:val="00E5692D"/>
    <w:rsid w:val="00E60338"/>
    <w:rsid w:val="00E61909"/>
    <w:rsid w:val="00E63B1D"/>
    <w:rsid w:val="00E63D85"/>
    <w:rsid w:val="00E651E5"/>
    <w:rsid w:val="00E657E7"/>
    <w:rsid w:val="00E65848"/>
    <w:rsid w:val="00E66386"/>
    <w:rsid w:val="00E66E2E"/>
    <w:rsid w:val="00E70597"/>
    <w:rsid w:val="00E724DC"/>
    <w:rsid w:val="00E73989"/>
    <w:rsid w:val="00E73D9F"/>
    <w:rsid w:val="00E76F4F"/>
    <w:rsid w:val="00E779D5"/>
    <w:rsid w:val="00E80020"/>
    <w:rsid w:val="00E80344"/>
    <w:rsid w:val="00E80A2E"/>
    <w:rsid w:val="00E836FF"/>
    <w:rsid w:val="00E83BB5"/>
    <w:rsid w:val="00E84A2E"/>
    <w:rsid w:val="00E85857"/>
    <w:rsid w:val="00E86617"/>
    <w:rsid w:val="00E87BDE"/>
    <w:rsid w:val="00E87FE7"/>
    <w:rsid w:val="00E907BB"/>
    <w:rsid w:val="00E90AC2"/>
    <w:rsid w:val="00E910BF"/>
    <w:rsid w:val="00E9202F"/>
    <w:rsid w:val="00E929D1"/>
    <w:rsid w:val="00E930DF"/>
    <w:rsid w:val="00E93DB1"/>
    <w:rsid w:val="00E94BF2"/>
    <w:rsid w:val="00E94D56"/>
    <w:rsid w:val="00E94F5A"/>
    <w:rsid w:val="00E95523"/>
    <w:rsid w:val="00E962D1"/>
    <w:rsid w:val="00E96FFC"/>
    <w:rsid w:val="00E97384"/>
    <w:rsid w:val="00EA2586"/>
    <w:rsid w:val="00EA2C13"/>
    <w:rsid w:val="00EA31BD"/>
    <w:rsid w:val="00EA34F4"/>
    <w:rsid w:val="00EA3989"/>
    <w:rsid w:val="00EA5272"/>
    <w:rsid w:val="00EA6337"/>
    <w:rsid w:val="00EA6400"/>
    <w:rsid w:val="00EA697A"/>
    <w:rsid w:val="00EB1DC6"/>
    <w:rsid w:val="00EB256D"/>
    <w:rsid w:val="00EB2A73"/>
    <w:rsid w:val="00EB311C"/>
    <w:rsid w:val="00EB49B7"/>
    <w:rsid w:val="00EB4A30"/>
    <w:rsid w:val="00EB4B58"/>
    <w:rsid w:val="00EB4E6A"/>
    <w:rsid w:val="00EB5693"/>
    <w:rsid w:val="00EB5CA5"/>
    <w:rsid w:val="00EB74A6"/>
    <w:rsid w:val="00EC0315"/>
    <w:rsid w:val="00EC1A1D"/>
    <w:rsid w:val="00EC2FE6"/>
    <w:rsid w:val="00EC39E8"/>
    <w:rsid w:val="00EC44C5"/>
    <w:rsid w:val="00EC5FA7"/>
    <w:rsid w:val="00EC63DF"/>
    <w:rsid w:val="00EC6591"/>
    <w:rsid w:val="00EC67D1"/>
    <w:rsid w:val="00EC79C5"/>
    <w:rsid w:val="00ED0506"/>
    <w:rsid w:val="00ED0DB7"/>
    <w:rsid w:val="00ED2F69"/>
    <w:rsid w:val="00ED4751"/>
    <w:rsid w:val="00ED5291"/>
    <w:rsid w:val="00ED5A70"/>
    <w:rsid w:val="00ED6444"/>
    <w:rsid w:val="00ED79F2"/>
    <w:rsid w:val="00EE15B9"/>
    <w:rsid w:val="00EE168A"/>
    <w:rsid w:val="00EE2190"/>
    <w:rsid w:val="00EE2433"/>
    <w:rsid w:val="00EE33B6"/>
    <w:rsid w:val="00EE3CCD"/>
    <w:rsid w:val="00EE3D07"/>
    <w:rsid w:val="00EE3DF6"/>
    <w:rsid w:val="00EE5445"/>
    <w:rsid w:val="00EE606B"/>
    <w:rsid w:val="00EE7598"/>
    <w:rsid w:val="00EF2F6A"/>
    <w:rsid w:val="00EF4046"/>
    <w:rsid w:val="00EF535D"/>
    <w:rsid w:val="00F0029E"/>
    <w:rsid w:val="00F002A4"/>
    <w:rsid w:val="00F00557"/>
    <w:rsid w:val="00F00B9B"/>
    <w:rsid w:val="00F027FE"/>
    <w:rsid w:val="00F02B15"/>
    <w:rsid w:val="00F0307A"/>
    <w:rsid w:val="00F0694F"/>
    <w:rsid w:val="00F06F6F"/>
    <w:rsid w:val="00F0765B"/>
    <w:rsid w:val="00F07D71"/>
    <w:rsid w:val="00F07D8E"/>
    <w:rsid w:val="00F10400"/>
    <w:rsid w:val="00F11EC7"/>
    <w:rsid w:val="00F126CB"/>
    <w:rsid w:val="00F12732"/>
    <w:rsid w:val="00F1336A"/>
    <w:rsid w:val="00F13581"/>
    <w:rsid w:val="00F143BF"/>
    <w:rsid w:val="00F1456D"/>
    <w:rsid w:val="00F14D79"/>
    <w:rsid w:val="00F167A8"/>
    <w:rsid w:val="00F20565"/>
    <w:rsid w:val="00F24814"/>
    <w:rsid w:val="00F273C1"/>
    <w:rsid w:val="00F31992"/>
    <w:rsid w:val="00F32122"/>
    <w:rsid w:val="00F325BB"/>
    <w:rsid w:val="00F33172"/>
    <w:rsid w:val="00F334BB"/>
    <w:rsid w:val="00F3373D"/>
    <w:rsid w:val="00F33C07"/>
    <w:rsid w:val="00F36720"/>
    <w:rsid w:val="00F367A1"/>
    <w:rsid w:val="00F3687D"/>
    <w:rsid w:val="00F3706B"/>
    <w:rsid w:val="00F374E5"/>
    <w:rsid w:val="00F403AF"/>
    <w:rsid w:val="00F40FF2"/>
    <w:rsid w:val="00F41110"/>
    <w:rsid w:val="00F413F5"/>
    <w:rsid w:val="00F44A8C"/>
    <w:rsid w:val="00F44DA4"/>
    <w:rsid w:val="00F44E5D"/>
    <w:rsid w:val="00F47BED"/>
    <w:rsid w:val="00F50657"/>
    <w:rsid w:val="00F50CF1"/>
    <w:rsid w:val="00F51F86"/>
    <w:rsid w:val="00F54220"/>
    <w:rsid w:val="00F5439F"/>
    <w:rsid w:val="00F5491B"/>
    <w:rsid w:val="00F54CC0"/>
    <w:rsid w:val="00F551F1"/>
    <w:rsid w:val="00F559D1"/>
    <w:rsid w:val="00F55E36"/>
    <w:rsid w:val="00F56A16"/>
    <w:rsid w:val="00F56D38"/>
    <w:rsid w:val="00F57564"/>
    <w:rsid w:val="00F6114A"/>
    <w:rsid w:val="00F621EC"/>
    <w:rsid w:val="00F623AF"/>
    <w:rsid w:val="00F626E7"/>
    <w:rsid w:val="00F62A46"/>
    <w:rsid w:val="00F63CC8"/>
    <w:rsid w:val="00F644F7"/>
    <w:rsid w:val="00F64830"/>
    <w:rsid w:val="00F648EA"/>
    <w:rsid w:val="00F64CDE"/>
    <w:rsid w:val="00F6674A"/>
    <w:rsid w:val="00F66D67"/>
    <w:rsid w:val="00F66D88"/>
    <w:rsid w:val="00F70B05"/>
    <w:rsid w:val="00F722ED"/>
    <w:rsid w:val="00F75AC2"/>
    <w:rsid w:val="00F76A5E"/>
    <w:rsid w:val="00F77B4A"/>
    <w:rsid w:val="00F8137A"/>
    <w:rsid w:val="00F82A73"/>
    <w:rsid w:val="00F83219"/>
    <w:rsid w:val="00F8380E"/>
    <w:rsid w:val="00F84783"/>
    <w:rsid w:val="00F84AE1"/>
    <w:rsid w:val="00F84EAD"/>
    <w:rsid w:val="00F861AA"/>
    <w:rsid w:val="00F86D68"/>
    <w:rsid w:val="00F86F51"/>
    <w:rsid w:val="00F86F92"/>
    <w:rsid w:val="00F87016"/>
    <w:rsid w:val="00F90DFB"/>
    <w:rsid w:val="00F913DD"/>
    <w:rsid w:val="00F929CB"/>
    <w:rsid w:val="00F92DCE"/>
    <w:rsid w:val="00F930D6"/>
    <w:rsid w:val="00F937A5"/>
    <w:rsid w:val="00F93B37"/>
    <w:rsid w:val="00F947E4"/>
    <w:rsid w:val="00F9560E"/>
    <w:rsid w:val="00F9629D"/>
    <w:rsid w:val="00F96C43"/>
    <w:rsid w:val="00FA1FD2"/>
    <w:rsid w:val="00FA498D"/>
    <w:rsid w:val="00FA4D3E"/>
    <w:rsid w:val="00FA5C89"/>
    <w:rsid w:val="00FA6B6B"/>
    <w:rsid w:val="00FA70F1"/>
    <w:rsid w:val="00FA7232"/>
    <w:rsid w:val="00FB0281"/>
    <w:rsid w:val="00FB1514"/>
    <w:rsid w:val="00FB1939"/>
    <w:rsid w:val="00FB1D8D"/>
    <w:rsid w:val="00FB2432"/>
    <w:rsid w:val="00FB34BB"/>
    <w:rsid w:val="00FB4209"/>
    <w:rsid w:val="00FB4A78"/>
    <w:rsid w:val="00FB5969"/>
    <w:rsid w:val="00FB6F66"/>
    <w:rsid w:val="00FB7D59"/>
    <w:rsid w:val="00FC0407"/>
    <w:rsid w:val="00FC0409"/>
    <w:rsid w:val="00FC34EE"/>
    <w:rsid w:val="00FC516A"/>
    <w:rsid w:val="00FC5B8F"/>
    <w:rsid w:val="00FC693D"/>
    <w:rsid w:val="00FC702F"/>
    <w:rsid w:val="00FC725A"/>
    <w:rsid w:val="00FC788F"/>
    <w:rsid w:val="00FD1D5C"/>
    <w:rsid w:val="00FD37C6"/>
    <w:rsid w:val="00FD422A"/>
    <w:rsid w:val="00FD56A3"/>
    <w:rsid w:val="00FD6976"/>
    <w:rsid w:val="00FD720C"/>
    <w:rsid w:val="00FE12CE"/>
    <w:rsid w:val="00FE1A70"/>
    <w:rsid w:val="00FE1B8B"/>
    <w:rsid w:val="00FE28E2"/>
    <w:rsid w:val="00FE2F6E"/>
    <w:rsid w:val="00FE3D9A"/>
    <w:rsid w:val="00FE4E08"/>
    <w:rsid w:val="00FE509A"/>
    <w:rsid w:val="00FE612D"/>
    <w:rsid w:val="00FE7C0E"/>
    <w:rsid w:val="00FF1B23"/>
    <w:rsid w:val="00FF46BD"/>
    <w:rsid w:val="00FF4A9E"/>
    <w:rsid w:val="00FF5294"/>
    <w:rsid w:val="00FF57AB"/>
    <w:rsid w:val="00FF5F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hsdate"/>
  <w:smartTagType w:namespaceuri="urn:schemas-microsoft-com:office:smarttags" w:name="chmetcnv"/>
  <w:shapeDefaults>
    <o:shapedefaults v:ext="edit" spidmax="2049"/>
    <o:shapelayout v:ext="edit">
      <o:idmap v:ext="edit" data="1"/>
    </o:shapelayout>
  </w:shapeDefaults>
  <w:decimalSymbol w:val="."/>
  <w:listSeparator w:val=","/>
  <w14:docId w14:val="773B523E"/>
  <w15:docId w15:val="{396450A4-B13F-44DB-A966-7138BBB747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footnote text" w:uiPriority="99"/>
    <w:lsdException w:name="caption" w:qFormat="1"/>
    <w:lsdException w:name="Title" w:qFormat="1"/>
    <w:lsdException w:name="Subtitle" w:qFormat="1"/>
    <w:lsdException w:name="FollowedHyperlink" w:uiPriority="99"/>
    <w:lsdException w:name="Strong" w:qFormat="1"/>
    <w:lsdException w:name="Emphasis" w:uiPriority="20" w:qFormat="1"/>
    <w:lsdException w:name="Normal (Web)" w:uiPriority="99"/>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F0694F"/>
    <w:pPr>
      <w:widowControl w:val="0"/>
      <w:adjustRightInd w:val="0"/>
      <w:snapToGrid w:val="0"/>
      <w:spacing w:line="312" w:lineRule="atLeast"/>
      <w:ind w:firstLine="425"/>
      <w:jc w:val="both"/>
    </w:pPr>
    <w:rPr>
      <w:kern w:val="2"/>
      <w:sz w:val="21"/>
    </w:rPr>
  </w:style>
  <w:style w:type="paragraph" w:styleId="1">
    <w:name w:val="heading 1"/>
    <w:aliases w:val="实例名称"/>
    <w:basedOn w:val="a0"/>
    <w:next w:val="a0"/>
    <w:link w:val="10"/>
    <w:qFormat/>
    <w:rsid w:val="00440E42"/>
    <w:pPr>
      <w:pageBreakBefore/>
      <w:spacing w:before="840" w:after="300"/>
      <w:ind w:firstLine="0"/>
      <w:jc w:val="center"/>
      <w:outlineLvl w:val="0"/>
    </w:pPr>
    <w:rPr>
      <w:rFonts w:ascii="Arial" w:eastAsia="黑体" w:hAnsi="Arial"/>
      <w:sz w:val="32"/>
    </w:rPr>
  </w:style>
  <w:style w:type="paragraph" w:styleId="2">
    <w:name w:val="heading 2"/>
    <w:aliases w:val="节题"/>
    <w:basedOn w:val="a0"/>
    <w:next w:val="a1"/>
    <w:link w:val="20"/>
    <w:qFormat/>
    <w:rsid w:val="00393090"/>
    <w:pPr>
      <w:keepNext/>
      <w:spacing w:before="300" w:after="260"/>
      <w:ind w:firstLine="0"/>
      <w:outlineLvl w:val="1"/>
    </w:pPr>
    <w:rPr>
      <w:rFonts w:ascii="Arial" w:eastAsia="黑体" w:hAnsi="Arial"/>
      <w:sz w:val="28"/>
    </w:rPr>
  </w:style>
  <w:style w:type="paragraph" w:styleId="3">
    <w:name w:val="heading 3"/>
    <w:basedOn w:val="a0"/>
    <w:next w:val="a1"/>
    <w:link w:val="30"/>
    <w:qFormat/>
    <w:rsid w:val="005B2294"/>
    <w:pPr>
      <w:keepNext/>
      <w:spacing w:before="180" w:after="140"/>
      <w:ind w:firstLine="0"/>
      <w:outlineLvl w:val="2"/>
    </w:pPr>
    <w:rPr>
      <w:kern w:val="44"/>
      <w:sz w:val="24"/>
    </w:rPr>
  </w:style>
  <w:style w:type="paragraph" w:styleId="4">
    <w:name w:val="heading 4"/>
    <w:aliases w:val="顺序号"/>
    <w:basedOn w:val="a0"/>
    <w:next w:val="a2"/>
    <w:link w:val="40"/>
    <w:qFormat/>
    <w:rsid w:val="00BA0C2E"/>
    <w:pPr>
      <w:keepNext/>
      <w:spacing w:before="180" w:after="140"/>
      <w:outlineLvl w:val="3"/>
    </w:pPr>
    <w:rPr>
      <w:rFonts w:ascii="Arial" w:eastAsia="黑体" w:hAnsi="Arial"/>
    </w:rPr>
  </w:style>
  <w:style w:type="paragraph" w:styleId="5">
    <w:name w:val="heading 5"/>
    <w:basedOn w:val="a0"/>
    <w:next w:val="a1"/>
    <w:link w:val="50"/>
    <w:qFormat/>
    <w:rsid w:val="00BA0C2E"/>
    <w:pPr>
      <w:ind w:left="425" w:firstLine="0"/>
      <w:jc w:val="left"/>
      <w:outlineLvl w:val="4"/>
    </w:pPr>
    <w:rPr>
      <w:rFonts w:ascii="Arial" w:eastAsia="黑体" w:hAnsi="Arial"/>
    </w:rPr>
  </w:style>
  <w:style w:type="paragraph" w:styleId="6">
    <w:name w:val="heading 6"/>
    <w:basedOn w:val="a0"/>
    <w:next w:val="a1"/>
    <w:link w:val="60"/>
    <w:qFormat/>
    <w:rsid w:val="00BA0C2E"/>
    <w:pPr>
      <w:ind w:firstLine="340"/>
      <w:outlineLvl w:val="5"/>
    </w:pPr>
  </w:style>
  <w:style w:type="paragraph" w:styleId="7">
    <w:name w:val="heading 7"/>
    <w:basedOn w:val="a0"/>
    <w:next w:val="a1"/>
    <w:link w:val="70"/>
    <w:qFormat/>
    <w:rsid w:val="00BA0C2E"/>
    <w:pPr>
      <w:keepNext/>
      <w:keepLines/>
      <w:numPr>
        <w:ilvl w:val="6"/>
        <w:numId w:val="1"/>
      </w:numPr>
      <w:spacing w:before="240" w:after="64" w:line="320" w:lineRule="auto"/>
      <w:outlineLvl w:val="6"/>
    </w:pPr>
    <w:rPr>
      <w:b/>
    </w:rPr>
  </w:style>
  <w:style w:type="paragraph" w:styleId="8">
    <w:name w:val="heading 8"/>
    <w:basedOn w:val="a0"/>
    <w:next w:val="a1"/>
    <w:link w:val="80"/>
    <w:qFormat/>
    <w:rsid w:val="00BA0C2E"/>
    <w:pPr>
      <w:keepNext/>
      <w:keepLines/>
      <w:numPr>
        <w:ilvl w:val="7"/>
        <w:numId w:val="1"/>
      </w:numPr>
      <w:spacing w:before="240" w:after="64" w:line="320" w:lineRule="auto"/>
      <w:outlineLvl w:val="7"/>
    </w:pPr>
    <w:rPr>
      <w:rFonts w:ascii="Arial" w:eastAsia="黑体" w:hAnsi="Arial"/>
    </w:rPr>
  </w:style>
  <w:style w:type="paragraph" w:styleId="9">
    <w:name w:val="heading 9"/>
    <w:basedOn w:val="a0"/>
    <w:next w:val="a1"/>
    <w:link w:val="90"/>
    <w:qFormat/>
    <w:rsid w:val="00BA0C2E"/>
    <w:pPr>
      <w:keepNext/>
      <w:keepLines/>
      <w:numPr>
        <w:ilvl w:val="8"/>
        <w:numId w:val="1"/>
      </w:numPr>
      <w:spacing w:before="240" w:after="64" w:line="320" w:lineRule="auto"/>
      <w:outlineLvl w:val="8"/>
    </w:pPr>
    <w:rPr>
      <w:rFonts w:ascii="Arial" w:eastAsia="黑体" w:hAnsi="Arial"/>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character" w:customStyle="1" w:styleId="10">
    <w:name w:val="标题 1 字符"/>
    <w:aliases w:val="实例名称 字符"/>
    <w:link w:val="1"/>
    <w:rsid w:val="00290FE3"/>
    <w:rPr>
      <w:rFonts w:ascii="Arial" w:eastAsia="黑体" w:hAnsi="Arial"/>
      <w:kern w:val="10"/>
      <w:sz w:val="32"/>
    </w:rPr>
  </w:style>
  <w:style w:type="paragraph" w:styleId="a1">
    <w:name w:val="Normal Indent"/>
    <w:basedOn w:val="a0"/>
    <w:rsid w:val="00BA0C2E"/>
    <w:pPr>
      <w:ind w:firstLine="420"/>
    </w:pPr>
  </w:style>
  <w:style w:type="character" w:customStyle="1" w:styleId="20">
    <w:name w:val="标题 2 字符"/>
    <w:aliases w:val="节题 字符"/>
    <w:link w:val="2"/>
    <w:rsid w:val="00393090"/>
    <w:rPr>
      <w:rFonts w:ascii="Arial" w:eastAsia="黑体" w:hAnsi="Arial"/>
      <w:kern w:val="10"/>
      <w:sz w:val="28"/>
    </w:rPr>
  </w:style>
  <w:style w:type="character" w:customStyle="1" w:styleId="30">
    <w:name w:val="标题 3 字符"/>
    <w:basedOn w:val="a3"/>
    <w:link w:val="3"/>
    <w:rsid w:val="00F07D8E"/>
    <w:rPr>
      <w:kern w:val="44"/>
      <w:sz w:val="24"/>
    </w:rPr>
  </w:style>
  <w:style w:type="paragraph" w:styleId="a2">
    <w:name w:val="Body Text"/>
    <w:basedOn w:val="a0"/>
    <w:link w:val="a6"/>
    <w:rsid w:val="00BA0C2E"/>
    <w:rPr>
      <w:sz w:val="15"/>
    </w:rPr>
  </w:style>
  <w:style w:type="character" w:customStyle="1" w:styleId="a6">
    <w:name w:val="正文文本 字符"/>
    <w:link w:val="a2"/>
    <w:rsid w:val="00440E42"/>
    <w:rPr>
      <w:kern w:val="10"/>
      <w:sz w:val="15"/>
    </w:rPr>
  </w:style>
  <w:style w:type="character" w:customStyle="1" w:styleId="40">
    <w:name w:val="标题 4 字符"/>
    <w:aliases w:val="顺序号 字符"/>
    <w:link w:val="4"/>
    <w:rsid w:val="00067BFF"/>
    <w:rPr>
      <w:rFonts w:ascii="Arial" w:eastAsia="黑体" w:hAnsi="Arial"/>
      <w:kern w:val="10"/>
      <w:sz w:val="21"/>
    </w:rPr>
  </w:style>
  <w:style w:type="character" w:customStyle="1" w:styleId="50">
    <w:name w:val="标题 5 字符"/>
    <w:basedOn w:val="a3"/>
    <w:link w:val="5"/>
    <w:rsid w:val="00F07D8E"/>
    <w:rPr>
      <w:rFonts w:ascii="Arial" w:eastAsia="黑体" w:hAnsi="Arial"/>
      <w:kern w:val="10"/>
      <w:sz w:val="21"/>
    </w:rPr>
  </w:style>
  <w:style w:type="character" w:customStyle="1" w:styleId="60">
    <w:name w:val="标题 6 字符"/>
    <w:basedOn w:val="a3"/>
    <w:link w:val="6"/>
    <w:rsid w:val="00F07D8E"/>
    <w:rPr>
      <w:kern w:val="10"/>
      <w:sz w:val="21"/>
    </w:rPr>
  </w:style>
  <w:style w:type="character" w:customStyle="1" w:styleId="70">
    <w:name w:val="标题 7 字符"/>
    <w:basedOn w:val="a3"/>
    <w:link w:val="7"/>
    <w:rsid w:val="00F07D8E"/>
    <w:rPr>
      <w:b/>
      <w:kern w:val="10"/>
      <w:sz w:val="21"/>
    </w:rPr>
  </w:style>
  <w:style w:type="character" w:customStyle="1" w:styleId="80">
    <w:name w:val="标题 8 字符"/>
    <w:basedOn w:val="a3"/>
    <w:link w:val="8"/>
    <w:rsid w:val="00F07D8E"/>
    <w:rPr>
      <w:rFonts w:ascii="Arial" w:eastAsia="黑体" w:hAnsi="Arial"/>
      <w:kern w:val="10"/>
      <w:sz w:val="21"/>
    </w:rPr>
  </w:style>
  <w:style w:type="character" w:customStyle="1" w:styleId="90">
    <w:name w:val="标题 9 字符"/>
    <w:basedOn w:val="a3"/>
    <w:link w:val="9"/>
    <w:rsid w:val="00F07D8E"/>
    <w:rPr>
      <w:rFonts w:ascii="Arial" w:eastAsia="黑体" w:hAnsi="Arial"/>
      <w:kern w:val="10"/>
      <w:sz w:val="21"/>
    </w:rPr>
  </w:style>
  <w:style w:type="paragraph" w:styleId="a7">
    <w:name w:val="Plain Text"/>
    <w:basedOn w:val="a0"/>
    <w:link w:val="a8"/>
    <w:rsid w:val="00BA0C2E"/>
    <w:pPr>
      <w:ind w:firstLine="0"/>
    </w:pPr>
  </w:style>
  <w:style w:type="character" w:customStyle="1" w:styleId="a8">
    <w:name w:val="纯文本 字符"/>
    <w:link w:val="a7"/>
    <w:rsid w:val="00EE3CCD"/>
    <w:rPr>
      <w:kern w:val="10"/>
      <w:sz w:val="21"/>
    </w:rPr>
  </w:style>
  <w:style w:type="paragraph" w:styleId="a9">
    <w:name w:val="footer"/>
    <w:basedOn w:val="a0"/>
    <w:link w:val="aa"/>
    <w:rsid w:val="00BA0C2E"/>
    <w:pPr>
      <w:tabs>
        <w:tab w:val="center" w:pos="4153"/>
        <w:tab w:val="right" w:pos="8306"/>
      </w:tabs>
      <w:jc w:val="left"/>
    </w:pPr>
    <w:rPr>
      <w:sz w:val="18"/>
    </w:rPr>
  </w:style>
  <w:style w:type="character" w:customStyle="1" w:styleId="aa">
    <w:name w:val="页脚 字符"/>
    <w:link w:val="a9"/>
    <w:rsid w:val="00067BFF"/>
    <w:rPr>
      <w:kern w:val="10"/>
      <w:sz w:val="18"/>
    </w:rPr>
  </w:style>
  <w:style w:type="character" w:styleId="ab">
    <w:name w:val="page number"/>
    <w:basedOn w:val="a3"/>
    <w:rsid w:val="00BA0C2E"/>
  </w:style>
  <w:style w:type="character" w:styleId="ac">
    <w:name w:val="annotation reference"/>
    <w:rsid w:val="00BA0C2E"/>
    <w:rPr>
      <w:sz w:val="21"/>
    </w:rPr>
  </w:style>
  <w:style w:type="paragraph" w:styleId="ad">
    <w:name w:val="annotation text"/>
    <w:basedOn w:val="a0"/>
    <w:link w:val="ae"/>
    <w:rsid w:val="00BA0C2E"/>
    <w:pPr>
      <w:jc w:val="left"/>
    </w:pPr>
  </w:style>
  <w:style w:type="character" w:customStyle="1" w:styleId="ae">
    <w:name w:val="批注文字 字符"/>
    <w:link w:val="ad"/>
    <w:rsid w:val="00067BFF"/>
    <w:rPr>
      <w:kern w:val="10"/>
      <w:sz w:val="21"/>
    </w:rPr>
  </w:style>
  <w:style w:type="paragraph" w:styleId="af">
    <w:name w:val="header"/>
    <w:basedOn w:val="a0"/>
    <w:link w:val="af0"/>
    <w:rsid w:val="00BA0C2E"/>
    <w:pPr>
      <w:pBdr>
        <w:bottom w:val="single" w:sz="6" w:space="1" w:color="auto"/>
      </w:pBdr>
      <w:tabs>
        <w:tab w:val="center" w:pos="4153"/>
        <w:tab w:val="right" w:pos="8306"/>
      </w:tabs>
      <w:jc w:val="center"/>
    </w:pPr>
    <w:rPr>
      <w:sz w:val="18"/>
    </w:rPr>
  </w:style>
  <w:style w:type="character" w:customStyle="1" w:styleId="af0">
    <w:name w:val="页眉 字符"/>
    <w:link w:val="af"/>
    <w:rsid w:val="00067BFF"/>
    <w:rPr>
      <w:kern w:val="10"/>
      <w:sz w:val="18"/>
    </w:rPr>
  </w:style>
  <w:style w:type="paragraph" w:customStyle="1" w:styleId="a">
    <w:name w:val="点"/>
    <w:basedOn w:val="a0"/>
    <w:rsid w:val="00D25E8C"/>
    <w:pPr>
      <w:numPr>
        <w:numId w:val="2"/>
      </w:numPr>
    </w:pPr>
  </w:style>
  <w:style w:type="paragraph" w:customStyle="1" w:styleId="af1">
    <w:name w:val="图说"/>
    <w:basedOn w:val="a0"/>
    <w:rsid w:val="00BA0C2E"/>
    <w:pPr>
      <w:spacing w:after="80"/>
      <w:ind w:firstLine="0"/>
      <w:jc w:val="center"/>
    </w:pPr>
    <w:rPr>
      <w:sz w:val="18"/>
    </w:rPr>
  </w:style>
  <w:style w:type="paragraph" w:customStyle="1" w:styleId="af2">
    <w:name w:val="表头"/>
    <w:basedOn w:val="a7"/>
    <w:rsid w:val="00BA0C2E"/>
    <w:pPr>
      <w:spacing w:before="120" w:after="60"/>
      <w:jc w:val="center"/>
    </w:pPr>
    <w:rPr>
      <w:rFonts w:ascii="Arial" w:eastAsia="黑体" w:hAnsi="Arial"/>
      <w:sz w:val="18"/>
    </w:rPr>
  </w:style>
  <w:style w:type="paragraph" w:styleId="21">
    <w:name w:val="Body Text Indent 2"/>
    <w:basedOn w:val="a0"/>
    <w:link w:val="22"/>
    <w:rsid w:val="00BA0C2E"/>
    <w:pPr>
      <w:ind w:firstLine="454"/>
    </w:pPr>
  </w:style>
  <w:style w:type="character" w:customStyle="1" w:styleId="22">
    <w:name w:val="正文文本缩进 2 字符"/>
    <w:link w:val="21"/>
    <w:rsid w:val="00440E42"/>
    <w:rPr>
      <w:kern w:val="10"/>
      <w:sz w:val="21"/>
    </w:rPr>
  </w:style>
  <w:style w:type="paragraph" w:styleId="31">
    <w:name w:val="Body Text Indent 3"/>
    <w:basedOn w:val="a0"/>
    <w:link w:val="32"/>
    <w:rsid w:val="00BA0C2E"/>
    <w:pPr>
      <w:ind w:right="-50"/>
    </w:pPr>
  </w:style>
  <w:style w:type="character" w:customStyle="1" w:styleId="32">
    <w:name w:val="正文文本缩进 3 字符"/>
    <w:basedOn w:val="a3"/>
    <w:link w:val="31"/>
    <w:rsid w:val="00F07D8E"/>
    <w:rPr>
      <w:kern w:val="10"/>
      <w:sz w:val="21"/>
    </w:rPr>
  </w:style>
  <w:style w:type="paragraph" w:customStyle="1" w:styleId="af3">
    <w:name w:val="图"/>
    <w:basedOn w:val="a0"/>
    <w:rsid w:val="00BA0C2E"/>
    <w:pPr>
      <w:spacing w:before="160"/>
      <w:ind w:firstLine="0"/>
      <w:jc w:val="center"/>
    </w:pPr>
    <w:rPr>
      <w:sz w:val="15"/>
    </w:rPr>
  </w:style>
  <w:style w:type="paragraph" w:styleId="11">
    <w:name w:val="toc 1"/>
    <w:basedOn w:val="a0"/>
    <w:next w:val="a0"/>
    <w:autoRedefine/>
    <w:semiHidden/>
    <w:rsid w:val="00BA0C2E"/>
    <w:pPr>
      <w:spacing w:before="120" w:after="120"/>
      <w:jc w:val="left"/>
    </w:pPr>
    <w:rPr>
      <w:b/>
      <w:caps/>
      <w:sz w:val="20"/>
    </w:rPr>
  </w:style>
  <w:style w:type="paragraph" w:styleId="23">
    <w:name w:val="toc 2"/>
    <w:basedOn w:val="a0"/>
    <w:next w:val="a0"/>
    <w:autoRedefine/>
    <w:semiHidden/>
    <w:rsid w:val="00BA0C2E"/>
    <w:pPr>
      <w:ind w:left="210"/>
      <w:jc w:val="left"/>
    </w:pPr>
    <w:rPr>
      <w:smallCaps/>
      <w:sz w:val="20"/>
    </w:rPr>
  </w:style>
  <w:style w:type="paragraph" w:styleId="33">
    <w:name w:val="toc 3"/>
    <w:basedOn w:val="a0"/>
    <w:next w:val="a0"/>
    <w:autoRedefine/>
    <w:semiHidden/>
    <w:rsid w:val="00BA0C2E"/>
    <w:pPr>
      <w:ind w:left="420"/>
      <w:jc w:val="left"/>
    </w:pPr>
    <w:rPr>
      <w:i/>
      <w:sz w:val="20"/>
    </w:rPr>
  </w:style>
  <w:style w:type="paragraph" w:styleId="41">
    <w:name w:val="toc 4"/>
    <w:basedOn w:val="a0"/>
    <w:next w:val="a0"/>
    <w:autoRedefine/>
    <w:semiHidden/>
    <w:rsid w:val="00BA0C2E"/>
    <w:pPr>
      <w:ind w:left="630"/>
      <w:jc w:val="left"/>
    </w:pPr>
    <w:rPr>
      <w:sz w:val="18"/>
    </w:rPr>
  </w:style>
  <w:style w:type="paragraph" w:styleId="51">
    <w:name w:val="toc 5"/>
    <w:basedOn w:val="a0"/>
    <w:next w:val="a0"/>
    <w:autoRedefine/>
    <w:semiHidden/>
    <w:rsid w:val="00BA0C2E"/>
    <w:pPr>
      <w:ind w:left="840"/>
      <w:jc w:val="left"/>
    </w:pPr>
    <w:rPr>
      <w:sz w:val="18"/>
    </w:rPr>
  </w:style>
  <w:style w:type="paragraph" w:styleId="61">
    <w:name w:val="toc 6"/>
    <w:basedOn w:val="a0"/>
    <w:next w:val="a0"/>
    <w:autoRedefine/>
    <w:semiHidden/>
    <w:rsid w:val="00BA0C2E"/>
    <w:pPr>
      <w:ind w:left="1050"/>
      <w:jc w:val="left"/>
    </w:pPr>
    <w:rPr>
      <w:sz w:val="18"/>
    </w:rPr>
  </w:style>
  <w:style w:type="paragraph" w:styleId="71">
    <w:name w:val="toc 7"/>
    <w:basedOn w:val="a0"/>
    <w:next w:val="a0"/>
    <w:autoRedefine/>
    <w:semiHidden/>
    <w:rsid w:val="00BA0C2E"/>
    <w:pPr>
      <w:ind w:left="1260"/>
      <w:jc w:val="left"/>
    </w:pPr>
    <w:rPr>
      <w:sz w:val="18"/>
    </w:rPr>
  </w:style>
  <w:style w:type="paragraph" w:styleId="81">
    <w:name w:val="toc 8"/>
    <w:basedOn w:val="a0"/>
    <w:next w:val="a0"/>
    <w:autoRedefine/>
    <w:semiHidden/>
    <w:rsid w:val="00BA0C2E"/>
    <w:pPr>
      <w:ind w:left="1470"/>
      <w:jc w:val="left"/>
    </w:pPr>
    <w:rPr>
      <w:sz w:val="18"/>
    </w:rPr>
  </w:style>
  <w:style w:type="paragraph" w:styleId="91">
    <w:name w:val="toc 9"/>
    <w:basedOn w:val="a0"/>
    <w:next w:val="a0"/>
    <w:autoRedefine/>
    <w:semiHidden/>
    <w:rsid w:val="00BA0C2E"/>
    <w:pPr>
      <w:ind w:left="1680"/>
      <w:jc w:val="left"/>
    </w:pPr>
    <w:rPr>
      <w:sz w:val="18"/>
    </w:rPr>
  </w:style>
  <w:style w:type="character" w:styleId="af4">
    <w:name w:val="Hyperlink"/>
    <w:rsid w:val="00BA0C2E"/>
    <w:rPr>
      <w:color w:val="0000FF"/>
      <w:u w:val="single"/>
    </w:rPr>
  </w:style>
  <w:style w:type="character" w:styleId="af5">
    <w:name w:val="FollowedHyperlink"/>
    <w:uiPriority w:val="99"/>
    <w:rsid w:val="00BA0C2E"/>
    <w:rPr>
      <w:color w:val="800080"/>
      <w:u w:val="single"/>
    </w:rPr>
  </w:style>
  <w:style w:type="paragraph" w:styleId="af6">
    <w:name w:val="Normal (Web)"/>
    <w:basedOn w:val="a0"/>
    <w:uiPriority w:val="99"/>
    <w:rsid w:val="00BA0C2E"/>
    <w:pPr>
      <w:widowControl/>
      <w:adjustRightInd/>
      <w:spacing w:before="100" w:after="100" w:line="240" w:lineRule="auto"/>
      <w:jc w:val="left"/>
    </w:pPr>
    <w:rPr>
      <w:rFonts w:ascii="宋体" w:hAnsi="宋体"/>
      <w:sz w:val="24"/>
    </w:rPr>
  </w:style>
  <w:style w:type="paragraph" w:styleId="af7">
    <w:name w:val="Document Map"/>
    <w:basedOn w:val="a0"/>
    <w:link w:val="af8"/>
    <w:semiHidden/>
    <w:rsid w:val="00BA0C2E"/>
    <w:pPr>
      <w:shd w:val="clear" w:color="auto" w:fill="000080"/>
      <w:adjustRightInd/>
      <w:spacing w:line="240" w:lineRule="auto"/>
    </w:pPr>
  </w:style>
  <w:style w:type="character" w:customStyle="1" w:styleId="af8">
    <w:name w:val="文档结构图 字符"/>
    <w:link w:val="af7"/>
    <w:semiHidden/>
    <w:rsid w:val="00440E42"/>
    <w:rPr>
      <w:kern w:val="10"/>
      <w:sz w:val="21"/>
      <w:shd w:val="clear" w:color="auto" w:fill="000080"/>
    </w:rPr>
  </w:style>
  <w:style w:type="paragraph" w:styleId="HTML">
    <w:name w:val="HTML Preformatted"/>
    <w:basedOn w:val="a0"/>
    <w:link w:val="HTML0"/>
    <w:rsid w:val="00BA0C2E"/>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pacing w:line="240" w:lineRule="auto"/>
      <w:jc w:val="left"/>
    </w:pPr>
    <w:rPr>
      <w:rFonts w:ascii="黑体" w:eastAsia="黑体" w:hAnsi="Courier New"/>
      <w:sz w:val="20"/>
    </w:rPr>
  </w:style>
  <w:style w:type="character" w:customStyle="1" w:styleId="HTML0">
    <w:name w:val="HTML 预设格式 字符"/>
    <w:link w:val="HTML"/>
    <w:rsid w:val="003063E7"/>
    <w:rPr>
      <w:rFonts w:ascii="黑体" w:eastAsia="黑体" w:hAnsi="Courier New"/>
    </w:rPr>
  </w:style>
  <w:style w:type="character" w:styleId="HTML1">
    <w:name w:val="HTML Code"/>
    <w:rsid w:val="00BA0C2E"/>
    <w:rPr>
      <w:rFonts w:ascii="黑体" w:eastAsia="黑体" w:hAnsi="Courier New" w:cs="Courier New"/>
      <w:sz w:val="20"/>
      <w:szCs w:val="20"/>
    </w:rPr>
  </w:style>
  <w:style w:type="paragraph" w:customStyle="1" w:styleId="12">
    <w:name w:val="样式1"/>
    <w:basedOn w:val="a0"/>
    <w:rsid w:val="00BA0C2E"/>
    <w:pPr>
      <w:tabs>
        <w:tab w:val="num" w:pos="1724"/>
      </w:tabs>
      <w:adjustRightInd/>
      <w:spacing w:line="240" w:lineRule="auto"/>
      <w:ind w:firstLine="284"/>
    </w:pPr>
  </w:style>
  <w:style w:type="paragraph" w:customStyle="1" w:styleId="af9">
    <w:name w:val="表文"/>
    <w:basedOn w:val="a0"/>
    <w:rsid w:val="00FD56A3"/>
    <w:pPr>
      <w:spacing w:line="280" w:lineRule="atLeast"/>
      <w:ind w:firstLine="0"/>
    </w:pPr>
    <w:rPr>
      <w:position w:val="8"/>
      <w:sz w:val="15"/>
    </w:rPr>
  </w:style>
  <w:style w:type="paragraph" w:customStyle="1" w:styleId="afa">
    <w:name w:val="程序"/>
    <w:basedOn w:val="a0"/>
    <w:rsid w:val="00BA0C2E"/>
    <w:pPr>
      <w:ind w:left="851" w:firstLine="0"/>
    </w:pPr>
    <w:rPr>
      <w:rFonts w:ascii="Courier New" w:hAnsi="Courier New"/>
      <w:sz w:val="18"/>
    </w:rPr>
  </w:style>
  <w:style w:type="paragraph" w:styleId="afb">
    <w:name w:val="Date"/>
    <w:basedOn w:val="a0"/>
    <w:next w:val="a0"/>
    <w:link w:val="afc"/>
    <w:rsid w:val="00BA0C2E"/>
    <w:pPr>
      <w:adjustRightInd/>
      <w:spacing w:line="240" w:lineRule="auto"/>
      <w:ind w:left="100" w:firstLine="200"/>
    </w:pPr>
  </w:style>
  <w:style w:type="character" w:customStyle="1" w:styleId="afc">
    <w:name w:val="日期 字符"/>
    <w:link w:val="afb"/>
    <w:rsid w:val="00EE3CCD"/>
    <w:rPr>
      <w:kern w:val="10"/>
      <w:sz w:val="21"/>
    </w:rPr>
  </w:style>
  <w:style w:type="paragraph" w:customStyle="1" w:styleId="afd">
    <w:name w:val="续表"/>
    <w:basedOn w:val="a0"/>
    <w:rsid w:val="00BA0C2E"/>
    <w:pPr>
      <w:spacing w:after="60"/>
      <w:ind w:right="567" w:firstLine="0"/>
      <w:jc w:val="right"/>
    </w:pPr>
    <w:rPr>
      <w:rFonts w:ascii="Arial" w:eastAsia="黑体" w:hAnsi="Arial"/>
      <w:sz w:val="18"/>
    </w:rPr>
  </w:style>
  <w:style w:type="paragraph" w:styleId="afe">
    <w:name w:val="caption"/>
    <w:basedOn w:val="a0"/>
    <w:next w:val="a0"/>
    <w:qFormat/>
    <w:rsid w:val="00BA0C2E"/>
    <w:pPr>
      <w:adjustRightInd/>
      <w:spacing w:before="152" w:after="160" w:line="240" w:lineRule="auto"/>
      <w:ind w:firstLine="200"/>
    </w:pPr>
    <w:rPr>
      <w:rFonts w:ascii="Arial" w:eastAsia="黑体" w:hAnsi="Arial"/>
      <w:sz w:val="20"/>
    </w:rPr>
  </w:style>
  <w:style w:type="paragraph" w:customStyle="1" w:styleId="13">
    <w:name w:val="（1）"/>
    <w:basedOn w:val="a0"/>
    <w:rsid w:val="00BA0C2E"/>
    <w:pPr>
      <w:ind w:firstLine="340"/>
    </w:pPr>
  </w:style>
  <w:style w:type="paragraph" w:customStyle="1" w:styleId="aff">
    <w:name w:val="标题八号字"/>
    <w:basedOn w:val="a0"/>
    <w:rsid w:val="00BA0C2E"/>
    <w:pPr>
      <w:spacing w:line="0" w:lineRule="atLeast"/>
      <w:ind w:firstLine="0"/>
    </w:pPr>
    <w:rPr>
      <w:sz w:val="10"/>
    </w:rPr>
  </w:style>
  <w:style w:type="paragraph" w:customStyle="1" w:styleId="aff0">
    <w:name w:val="程序清单"/>
    <w:basedOn w:val="afa"/>
    <w:rsid w:val="00BA0C2E"/>
  </w:style>
  <w:style w:type="paragraph" w:styleId="24">
    <w:name w:val="Body Text 2"/>
    <w:basedOn w:val="a0"/>
    <w:link w:val="25"/>
    <w:rsid w:val="00BA0C2E"/>
    <w:pPr>
      <w:adjustRightInd/>
      <w:snapToGrid/>
      <w:spacing w:line="220" w:lineRule="exact"/>
      <w:ind w:firstLine="0"/>
      <w:jc w:val="center"/>
    </w:pPr>
    <w:rPr>
      <w:sz w:val="18"/>
    </w:rPr>
  </w:style>
  <w:style w:type="character" w:customStyle="1" w:styleId="25">
    <w:name w:val="正文文本 2 字符"/>
    <w:link w:val="24"/>
    <w:rsid w:val="00440E42"/>
    <w:rPr>
      <w:kern w:val="10"/>
      <w:sz w:val="18"/>
    </w:rPr>
  </w:style>
  <w:style w:type="paragraph" w:styleId="aff1">
    <w:name w:val="Body Text First Indent"/>
    <w:basedOn w:val="a2"/>
    <w:link w:val="aff2"/>
    <w:rsid w:val="00BA0C2E"/>
    <w:pPr>
      <w:tabs>
        <w:tab w:val="left" w:pos="-2100"/>
        <w:tab w:val="left" w:pos="-1890"/>
        <w:tab w:val="num" w:pos="630"/>
      </w:tabs>
      <w:adjustRightInd/>
      <w:snapToGrid/>
      <w:spacing w:line="314" w:lineRule="exact"/>
      <w:ind w:left="652" w:hanging="227"/>
    </w:pPr>
    <w:rPr>
      <w:sz w:val="21"/>
    </w:rPr>
  </w:style>
  <w:style w:type="character" w:customStyle="1" w:styleId="aff2">
    <w:name w:val="正文首行缩进 字符"/>
    <w:basedOn w:val="a6"/>
    <w:link w:val="aff1"/>
    <w:rsid w:val="00F07D8E"/>
    <w:rPr>
      <w:kern w:val="10"/>
      <w:sz w:val="21"/>
    </w:rPr>
  </w:style>
  <w:style w:type="paragraph" w:customStyle="1" w:styleId="aff3">
    <w:name w:val="层"/>
    <w:basedOn w:val="a0"/>
    <w:rsid w:val="00BA0C2E"/>
    <w:pPr>
      <w:tabs>
        <w:tab w:val="left" w:pos="105"/>
        <w:tab w:val="left" w:pos="315"/>
      </w:tabs>
      <w:adjustRightInd/>
      <w:snapToGrid/>
      <w:spacing w:line="314" w:lineRule="atLeast"/>
      <w:ind w:firstLine="482"/>
    </w:pPr>
    <w:rPr>
      <w:rFonts w:eastAsia="黑体"/>
    </w:rPr>
  </w:style>
  <w:style w:type="paragraph" w:customStyle="1" w:styleId="aff4">
    <w:name w:val="表题"/>
    <w:basedOn w:val="a0"/>
    <w:rsid w:val="00BA0C2E"/>
    <w:pPr>
      <w:keepNext/>
      <w:keepLines/>
      <w:spacing w:before="120" w:after="60"/>
      <w:ind w:firstLine="0"/>
      <w:jc w:val="center"/>
      <w:outlineLvl w:val="0"/>
    </w:pPr>
    <w:rPr>
      <w:rFonts w:ascii="Arial" w:eastAsia="黑体" w:hAnsi="Arial"/>
      <w:kern w:val="44"/>
      <w:sz w:val="18"/>
      <w:szCs w:val="18"/>
    </w:rPr>
  </w:style>
  <w:style w:type="paragraph" w:customStyle="1" w:styleId="aff5">
    <w:name w:val="图题"/>
    <w:basedOn w:val="aff3"/>
    <w:rsid w:val="00BA0C2E"/>
    <w:pPr>
      <w:ind w:firstLine="0"/>
      <w:jc w:val="center"/>
    </w:pPr>
    <w:rPr>
      <w:rFonts w:ascii="宋体" w:eastAsia="宋体"/>
      <w:sz w:val="18"/>
    </w:rPr>
  </w:style>
  <w:style w:type="paragraph" w:customStyle="1" w:styleId="aff6">
    <w:name w:val="图注"/>
    <w:basedOn w:val="a0"/>
    <w:rsid w:val="00BA0C2E"/>
    <w:pPr>
      <w:tabs>
        <w:tab w:val="left" w:pos="105"/>
        <w:tab w:val="left" w:pos="315"/>
      </w:tabs>
      <w:adjustRightInd/>
      <w:spacing w:line="280" w:lineRule="atLeast"/>
      <w:ind w:firstLine="0"/>
    </w:pPr>
    <w:rPr>
      <w:rFonts w:ascii="宋体"/>
      <w:sz w:val="18"/>
    </w:rPr>
  </w:style>
  <w:style w:type="character" w:customStyle="1" w:styleId="unnamed11">
    <w:name w:val="unnamed11"/>
    <w:rsid w:val="00BA0C2E"/>
  </w:style>
  <w:style w:type="character" w:customStyle="1" w:styleId="14">
    <w:name w:val="标题1"/>
    <w:basedOn w:val="a3"/>
    <w:rsid w:val="00BA0C2E"/>
  </w:style>
  <w:style w:type="character" w:customStyle="1" w:styleId="tab1">
    <w:name w:val="tab1"/>
    <w:rsid w:val="00BA0C2E"/>
    <w:rPr>
      <w:strike w:val="0"/>
      <w:dstrike w:val="0"/>
      <w:color w:val="000000"/>
      <w:sz w:val="36"/>
      <w:szCs w:val="36"/>
      <w:u w:val="none"/>
      <w:effect w:val="none"/>
    </w:rPr>
  </w:style>
  <w:style w:type="character" w:customStyle="1" w:styleId="content">
    <w:name w:val="content"/>
    <w:basedOn w:val="a3"/>
    <w:rsid w:val="00BA0C2E"/>
  </w:style>
  <w:style w:type="character" w:styleId="aff7">
    <w:name w:val="Strong"/>
    <w:qFormat/>
    <w:rsid w:val="00BA0C2E"/>
    <w:rPr>
      <w:b/>
      <w:bCs/>
    </w:rPr>
  </w:style>
  <w:style w:type="paragraph" w:customStyle="1" w:styleId="15">
    <w:name w:val="正文1"/>
    <w:basedOn w:val="a0"/>
    <w:rsid w:val="00BA0C2E"/>
    <w:pPr>
      <w:spacing w:line="355" w:lineRule="atLeast"/>
      <w:ind w:firstLine="448"/>
    </w:pPr>
  </w:style>
  <w:style w:type="paragraph" w:styleId="aff8">
    <w:name w:val="footnote text"/>
    <w:basedOn w:val="a0"/>
    <w:link w:val="aff9"/>
    <w:uiPriority w:val="99"/>
    <w:rsid w:val="00BA0C2E"/>
    <w:pPr>
      <w:spacing w:line="280" w:lineRule="atLeast"/>
    </w:pPr>
    <w:rPr>
      <w:sz w:val="15"/>
      <w:szCs w:val="18"/>
    </w:rPr>
  </w:style>
  <w:style w:type="character" w:customStyle="1" w:styleId="aff9">
    <w:name w:val="脚注文本 字符"/>
    <w:link w:val="aff8"/>
    <w:uiPriority w:val="99"/>
    <w:rsid w:val="00067BFF"/>
    <w:rPr>
      <w:kern w:val="10"/>
      <w:sz w:val="15"/>
      <w:szCs w:val="18"/>
    </w:rPr>
  </w:style>
  <w:style w:type="character" w:styleId="affa">
    <w:name w:val="footnote reference"/>
    <w:semiHidden/>
    <w:rsid w:val="00BA0C2E"/>
    <w:rPr>
      <w:vertAlign w:val="superscript"/>
    </w:rPr>
  </w:style>
  <w:style w:type="paragraph" w:styleId="affb">
    <w:name w:val="Balloon Text"/>
    <w:basedOn w:val="a0"/>
    <w:link w:val="affc"/>
    <w:semiHidden/>
    <w:rsid w:val="00BA0C2E"/>
    <w:pPr>
      <w:adjustRightInd/>
      <w:snapToGrid/>
      <w:spacing w:line="240" w:lineRule="auto"/>
      <w:ind w:firstLine="0"/>
    </w:pPr>
    <w:rPr>
      <w:sz w:val="18"/>
      <w:szCs w:val="18"/>
    </w:rPr>
  </w:style>
  <w:style w:type="character" w:customStyle="1" w:styleId="affc">
    <w:name w:val="批注框文本 字符"/>
    <w:link w:val="affb"/>
    <w:semiHidden/>
    <w:rsid w:val="00067BFF"/>
    <w:rPr>
      <w:kern w:val="10"/>
      <w:sz w:val="18"/>
      <w:szCs w:val="18"/>
    </w:rPr>
  </w:style>
  <w:style w:type="paragraph" w:customStyle="1" w:styleId="affd">
    <w:name w:val="黑体"/>
    <w:basedOn w:val="a0"/>
    <w:rsid w:val="00BA0C2E"/>
    <w:rPr>
      <w:rFonts w:ascii="Arial" w:eastAsia="黑体" w:hAnsi="Arial"/>
    </w:rPr>
  </w:style>
  <w:style w:type="paragraph" w:styleId="affe">
    <w:name w:val="Body Text Indent"/>
    <w:basedOn w:val="a0"/>
    <w:link w:val="afff"/>
    <w:rsid w:val="00BA0C2E"/>
    <w:pPr>
      <w:spacing w:after="120"/>
      <w:ind w:leftChars="200" w:left="420"/>
    </w:pPr>
  </w:style>
  <w:style w:type="character" w:customStyle="1" w:styleId="afff">
    <w:name w:val="正文文本缩进 字符"/>
    <w:link w:val="affe"/>
    <w:rsid w:val="00067BFF"/>
    <w:rPr>
      <w:kern w:val="10"/>
      <w:sz w:val="21"/>
    </w:rPr>
  </w:style>
  <w:style w:type="paragraph" w:customStyle="1" w:styleId="afff0">
    <w:name w:val="段落"/>
    <w:basedOn w:val="a0"/>
    <w:rsid w:val="00BA0C2E"/>
    <w:pPr>
      <w:spacing w:line="0" w:lineRule="atLeast"/>
    </w:pPr>
    <w:rPr>
      <w:sz w:val="15"/>
    </w:rPr>
  </w:style>
  <w:style w:type="paragraph" w:customStyle="1" w:styleId="afff1">
    <w:name w:val="公式"/>
    <w:basedOn w:val="a0"/>
    <w:rsid w:val="00833603"/>
    <w:pPr>
      <w:spacing w:beforeLines="50" w:afterLines="50"/>
      <w:ind w:firstLine="0"/>
      <w:jc w:val="right"/>
    </w:pPr>
  </w:style>
  <w:style w:type="character" w:styleId="HTML2">
    <w:name w:val="HTML Cite"/>
    <w:rsid w:val="00BA0C2E"/>
    <w:rPr>
      <w:i/>
      <w:iCs/>
    </w:rPr>
  </w:style>
  <w:style w:type="paragraph" w:customStyle="1" w:styleId="16">
    <w:name w:val="纯文本1"/>
    <w:basedOn w:val="a0"/>
    <w:rsid w:val="00BA0C2E"/>
    <w:pPr>
      <w:overflowPunct w:val="0"/>
      <w:snapToGrid/>
      <w:spacing w:line="360" w:lineRule="atLeast"/>
      <w:ind w:firstLine="0"/>
      <w:textAlignment w:val="baseline"/>
    </w:pPr>
  </w:style>
  <w:style w:type="character" w:customStyle="1" w:styleId="da1">
    <w:name w:val="da1"/>
    <w:rsid w:val="00BA0C2E"/>
    <w:rPr>
      <w:rFonts w:ascii="ˎ̥" w:hAnsi="ˎ̥" w:hint="default"/>
      <w:strike w:val="0"/>
      <w:dstrike w:val="0"/>
      <w:color w:val="000000"/>
      <w:sz w:val="16"/>
      <w:szCs w:val="16"/>
      <w:u w:val="none"/>
      <w:effect w:val="none"/>
    </w:rPr>
  </w:style>
  <w:style w:type="paragraph" w:customStyle="1" w:styleId="afff2">
    <w:name w:val="样式 点 + (中文) 黑体"/>
    <w:basedOn w:val="a"/>
    <w:rsid w:val="00BA0C2E"/>
    <w:pPr>
      <w:tabs>
        <w:tab w:val="num" w:pos="785"/>
      </w:tabs>
      <w:ind w:left="765" w:hanging="340"/>
    </w:pPr>
    <w:rPr>
      <w:rFonts w:eastAsia="黑体"/>
    </w:rPr>
  </w:style>
  <w:style w:type="character" w:customStyle="1" w:styleId="CharChar">
    <w:name w:val="点 Char Char"/>
    <w:rsid w:val="00BA0C2E"/>
    <w:rPr>
      <w:rFonts w:eastAsia="宋体"/>
      <w:kern w:val="10"/>
      <w:sz w:val="21"/>
      <w:lang w:val="en-US" w:eastAsia="zh-CN" w:bidi="ar-SA"/>
    </w:rPr>
  </w:style>
  <w:style w:type="character" w:customStyle="1" w:styleId="Char">
    <w:name w:val="样式 点 + (中文) 黑体 Char"/>
    <w:rsid w:val="00BA0C2E"/>
    <w:rPr>
      <w:rFonts w:eastAsia="黑体"/>
      <w:kern w:val="10"/>
      <w:sz w:val="21"/>
      <w:lang w:val="en-US" w:eastAsia="zh-CN" w:bidi="ar-SA"/>
    </w:rPr>
  </w:style>
  <w:style w:type="character" w:customStyle="1" w:styleId="Char0">
    <w:name w:val="图说 Char"/>
    <w:rsid w:val="00BA0C2E"/>
    <w:rPr>
      <w:rFonts w:eastAsia="宋体"/>
      <w:kern w:val="10"/>
      <w:sz w:val="18"/>
      <w:lang w:val="en-US" w:eastAsia="zh-CN" w:bidi="ar-SA"/>
    </w:rPr>
  </w:style>
  <w:style w:type="character" w:customStyle="1" w:styleId="Char1">
    <w:name w:val="黑体 Char"/>
    <w:rsid w:val="00BA0C2E"/>
    <w:rPr>
      <w:rFonts w:ascii="Arial" w:eastAsia="黑体" w:hAnsi="Arial"/>
      <w:kern w:val="10"/>
      <w:sz w:val="21"/>
      <w:lang w:val="en-US" w:eastAsia="zh-CN" w:bidi="ar-SA"/>
    </w:rPr>
  </w:style>
  <w:style w:type="paragraph" w:customStyle="1" w:styleId="666666">
    <w:name w:val="666666"/>
    <w:basedOn w:val="a0"/>
    <w:rsid w:val="00BA0C2E"/>
    <w:pPr>
      <w:spacing w:line="120" w:lineRule="exact"/>
    </w:pPr>
  </w:style>
  <w:style w:type="paragraph" w:customStyle="1" w:styleId="Z">
    <w:name w:val="Z正文"/>
    <w:basedOn w:val="a0"/>
    <w:link w:val="ZChar"/>
    <w:rsid w:val="00BA0C2E"/>
    <w:pPr>
      <w:spacing w:line="315" w:lineRule="exact"/>
    </w:pPr>
    <w:rPr>
      <w:szCs w:val="24"/>
    </w:rPr>
  </w:style>
  <w:style w:type="character" w:customStyle="1" w:styleId="ZChar">
    <w:name w:val="Z正文 Char"/>
    <w:link w:val="Z"/>
    <w:rsid w:val="00EE3CCD"/>
    <w:rPr>
      <w:kern w:val="2"/>
      <w:sz w:val="21"/>
      <w:szCs w:val="24"/>
    </w:rPr>
  </w:style>
  <w:style w:type="paragraph" w:customStyle="1" w:styleId="92">
    <w:name w:val="样式9"/>
    <w:basedOn w:val="a0"/>
    <w:rsid w:val="00BA0C2E"/>
    <w:pPr>
      <w:snapToGrid/>
      <w:spacing w:line="240" w:lineRule="auto"/>
      <w:ind w:left="686" w:hanging="261"/>
    </w:pPr>
    <w:rPr>
      <w:kern w:val="21"/>
    </w:rPr>
  </w:style>
  <w:style w:type="character" w:customStyle="1" w:styleId="apple-style-span">
    <w:name w:val="apple-style-span"/>
    <w:basedOn w:val="a3"/>
    <w:rsid w:val="00BA0C2E"/>
  </w:style>
  <w:style w:type="paragraph" w:customStyle="1" w:styleId="17">
    <w:name w:val="(1)"/>
    <w:basedOn w:val="a0"/>
    <w:rsid w:val="00BA0C2E"/>
    <w:pPr>
      <w:ind w:left="794" w:hanging="357"/>
    </w:pPr>
  </w:style>
  <w:style w:type="character" w:customStyle="1" w:styleId="afff3">
    <w:name w:val="样式 (中文) 黑体"/>
    <w:rsid w:val="005C6725"/>
    <w:rPr>
      <w:rFonts w:eastAsia="黑体"/>
    </w:rPr>
  </w:style>
  <w:style w:type="paragraph" w:customStyle="1" w:styleId="afff4">
    <w:name w:val="习题正文"/>
    <w:basedOn w:val="a0"/>
    <w:rsid w:val="00067BFF"/>
    <w:pPr>
      <w:ind w:hangingChars="300" w:hanging="629"/>
    </w:pPr>
    <w:rPr>
      <w:rFonts w:cs="宋体"/>
    </w:rPr>
  </w:style>
  <w:style w:type="paragraph" w:styleId="afff5">
    <w:name w:val="annotation subject"/>
    <w:basedOn w:val="ad"/>
    <w:next w:val="ad"/>
    <w:link w:val="afff6"/>
    <w:rsid w:val="00067BFF"/>
    <w:pPr>
      <w:adjustRightInd/>
      <w:snapToGrid/>
      <w:spacing w:line="240" w:lineRule="auto"/>
      <w:ind w:firstLine="0"/>
    </w:pPr>
    <w:rPr>
      <w:b/>
      <w:bCs/>
      <w:szCs w:val="24"/>
    </w:rPr>
  </w:style>
  <w:style w:type="character" w:customStyle="1" w:styleId="afff6">
    <w:name w:val="批注主题 字符"/>
    <w:link w:val="afff5"/>
    <w:rsid w:val="00067BFF"/>
    <w:rPr>
      <w:b/>
      <w:bCs/>
      <w:kern w:val="2"/>
      <w:sz w:val="21"/>
      <w:szCs w:val="24"/>
    </w:rPr>
  </w:style>
  <w:style w:type="paragraph" w:styleId="afff7">
    <w:name w:val="List Paragraph"/>
    <w:basedOn w:val="a0"/>
    <w:uiPriority w:val="34"/>
    <w:qFormat/>
    <w:rsid w:val="00067BFF"/>
    <w:pPr>
      <w:adjustRightInd/>
      <w:snapToGrid/>
      <w:spacing w:line="240" w:lineRule="auto"/>
      <w:ind w:firstLineChars="200" w:firstLine="420"/>
    </w:pPr>
    <w:rPr>
      <w:szCs w:val="24"/>
    </w:rPr>
  </w:style>
  <w:style w:type="paragraph" w:customStyle="1" w:styleId="07415">
    <w:name w:val="样式 首行缩进:  0.74 厘米 行距: 最小值 15 磅"/>
    <w:basedOn w:val="a0"/>
    <w:rsid w:val="001F2CED"/>
    <w:pPr>
      <w:ind w:firstLine="420"/>
    </w:pPr>
    <w:rPr>
      <w:rFonts w:cs="宋体"/>
    </w:rPr>
  </w:style>
  <w:style w:type="paragraph" w:customStyle="1" w:styleId="afff8">
    <w:name w:val="公式新"/>
    <w:basedOn w:val="a0"/>
    <w:qFormat/>
    <w:rsid w:val="005B2294"/>
    <w:pPr>
      <w:jc w:val="right"/>
    </w:pPr>
  </w:style>
  <w:style w:type="character" w:customStyle="1" w:styleId="Char2">
    <w:name w:val="批注文字 Char"/>
    <w:rsid w:val="00440E42"/>
    <w:rPr>
      <w:kern w:val="2"/>
      <w:sz w:val="21"/>
    </w:rPr>
  </w:style>
  <w:style w:type="paragraph" w:styleId="34">
    <w:name w:val="Body Text 3"/>
    <w:basedOn w:val="a0"/>
    <w:link w:val="35"/>
    <w:rsid w:val="00440E42"/>
    <w:pPr>
      <w:snapToGrid/>
      <w:spacing w:line="300" w:lineRule="atLeast"/>
      <w:ind w:firstLine="0"/>
      <w:textAlignment w:val="baseline"/>
    </w:pPr>
  </w:style>
  <w:style w:type="character" w:customStyle="1" w:styleId="35">
    <w:name w:val="正文文本 3 字符"/>
    <w:link w:val="34"/>
    <w:rsid w:val="00440E42"/>
    <w:rPr>
      <w:sz w:val="21"/>
    </w:rPr>
  </w:style>
  <w:style w:type="paragraph" w:customStyle="1" w:styleId="18">
    <w:name w:val="1"/>
    <w:basedOn w:val="a0"/>
    <w:next w:val="21"/>
    <w:rsid w:val="00440E42"/>
    <w:pPr>
      <w:adjustRightInd/>
      <w:snapToGrid/>
      <w:spacing w:line="240" w:lineRule="auto"/>
      <w:ind w:firstLineChars="207" w:firstLine="435"/>
    </w:pPr>
    <w:rPr>
      <w:szCs w:val="24"/>
    </w:rPr>
  </w:style>
  <w:style w:type="paragraph" w:customStyle="1" w:styleId="120">
    <w:name w:val="纯文本12"/>
    <w:basedOn w:val="a0"/>
    <w:rsid w:val="00440E42"/>
    <w:pPr>
      <w:overflowPunct w:val="0"/>
      <w:snapToGrid/>
      <w:spacing w:line="360" w:lineRule="atLeast"/>
      <w:ind w:firstLine="0"/>
      <w:textAlignment w:val="baseline"/>
    </w:pPr>
  </w:style>
  <w:style w:type="table" w:styleId="afff9">
    <w:name w:val="Table Grid"/>
    <w:basedOn w:val="a4"/>
    <w:rsid w:val="00440E42"/>
    <w:pPr>
      <w:widowControl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26">
    <w:name w:val="Table Web 2"/>
    <w:basedOn w:val="a4"/>
    <w:rsid w:val="00507711"/>
    <w:pPr>
      <w:widowControl w:val="0"/>
      <w:adjustRightInd w:val="0"/>
      <w:spacing w:line="360" w:lineRule="atLeast"/>
      <w:textAlignment w:val="baseline"/>
    </w:p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afffa">
    <w:name w:val="Table Theme"/>
    <w:basedOn w:val="a4"/>
    <w:rsid w:val="00507711"/>
    <w:pPr>
      <w:widowControl w:val="0"/>
      <w:adjustRightInd w:val="0"/>
      <w:spacing w:line="360" w:lineRule="atLeast"/>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9">
    <w:name w:val="习题下（1）"/>
    <w:qFormat/>
    <w:rsid w:val="00B63274"/>
    <w:pPr>
      <w:tabs>
        <w:tab w:val="left" w:pos="630"/>
      </w:tabs>
      <w:ind w:hangingChars="466" w:hanging="975"/>
      <w:jc w:val="both"/>
    </w:pPr>
    <w:rPr>
      <w:rFonts w:cs="宋体"/>
      <w:kern w:val="10"/>
      <w:sz w:val="21"/>
    </w:rPr>
  </w:style>
  <w:style w:type="paragraph" w:styleId="afffb">
    <w:name w:val="Subtitle"/>
    <w:basedOn w:val="a0"/>
    <w:link w:val="afffc"/>
    <w:qFormat/>
    <w:rsid w:val="00C127D8"/>
    <w:pPr>
      <w:widowControl/>
      <w:adjustRightInd/>
      <w:snapToGrid/>
      <w:spacing w:line="240" w:lineRule="auto"/>
      <w:ind w:firstLine="0"/>
      <w:jc w:val="left"/>
    </w:pPr>
    <w:rPr>
      <w:b/>
      <w:bCs/>
      <w:sz w:val="28"/>
      <w:szCs w:val="28"/>
      <w:lang w:eastAsia="en-US"/>
    </w:rPr>
  </w:style>
  <w:style w:type="character" w:customStyle="1" w:styleId="afffc">
    <w:name w:val="副标题 字符"/>
    <w:link w:val="afffb"/>
    <w:rsid w:val="00C127D8"/>
    <w:rPr>
      <w:b/>
      <w:bCs/>
      <w:sz w:val="28"/>
      <w:szCs w:val="28"/>
      <w:lang w:eastAsia="en-US"/>
    </w:rPr>
  </w:style>
  <w:style w:type="paragraph" w:customStyle="1" w:styleId="27">
    <w:name w:val="缩2"/>
    <w:basedOn w:val="a0"/>
    <w:rsid w:val="00C127D8"/>
    <w:pPr>
      <w:tabs>
        <w:tab w:val="num" w:pos="420"/>
      </w:tabs>
      <w:spacing w:line="315" w:lineRule="exact"/>
      <w:ind w:leftChars="200" w:left="845" w:hanging="425"/>
    </w:pPr>
    <w:rPr>
      <w:szCs w:val="24"/>
    </w:rPr>
  </w:style>
  <w:style w:type="character" w:customStyle="1" w:styleId="tcontent1">
    <w:name w:val="t_content1"/>
    <w:rsid w:val="003063E7"/>
    <w:rPr>
      <w:strike w:val="0"/>
      <w:dstrike w:val="0"/>
      <w:color w:val="666666"/>
      <w:sz w:val="14"/>
      <w:szCs w:val="14"/>
      <w:u w:val="none"/>
      <w:effect w:val="none"/>
    </w:rPr>
  </w:style>
  <w:style w:type="character" w:customStyle="1" w:styleId="p2">
    <w:name w:val="p2"/>
    <w:rsid w:val="003063E7"/>
  </w:style>
  <w:style w:type="character" w:customStyle="1" w:styleId="words-outer-wrap">
    <w:name w:val="words-outer-wrap"/>
    <w:rsid w:val="003063E7"/>
  </w:style>
  <w:style w:type="character" w:customStyle="1" w:styleId="split-word">
    <w:name w:val="split-word"/>
    <w:rsid w:val="003063E7"/>
  </w:style>
  <w:style w:type="paragraph" w:customStyle="1" w:styleId="42">
    <w:name w:val="标4"/>
    <w:basedOn w:val="Z"/>
    <w:rsid w:val="00290FE3"/>
    <w:pPr>
      <w:spacing w:before="200" w:after="180"/>
    </w:pPr>
    <w:rPr>
      <w:rFonts w:eastAsia="黑体"/>
    </w:rPr>
  </w:style>
  <w:style w:type="paragraph" w:customStyle="1" w:styleId="428204">
    <w:name w:val="样式 悬挂缩进: 4.28 字符 左  2.04 字符"/>
    <w:basedOn w:val="a0"/>
    <w:rsid w:val="004A58E6"/>
    <w:pPr>
      <w:ind w:leftChars="204" w:left="856" w:hanging="428"/>
    </w:pPr>
    <w:rPr>
      <w:rFonts w:cs="宋体"/>
    </w:rPr>
  </w:style>
  <w:style w:type="paragraph" w:customStyle="1" w:styleId="A40">
    <w:name w:val="附录A  标题4"/>
    <w:basedOn w:val="4"/>
    <w:qFormat/>
    <w:rsid w:val="00362B49"/>
    <w:pPr>
      <w:ind w:firstLine="0"/>
    </w:pPr>
  </w:style>
  <w:style w:type="paragraph" w:customStyle="1" w:styleId="afffd">
    <w:name w:val="角注"/>
    <w:qFormat/>
    <w:rsid w:val="009D274D"/>
    <w:pPr>
      <w:spacing w:line="280" w:lineRule="exact"/>
      <w:ind w:firstLine="357"/>
      <w:jc w:val="both"/>
    </w:pPr>
    <w:rPr>
      <w:kern w:val="10"/>
      <w:sz w:val="15"/>
      <w:szCs w:val="18"/>
    </w:rPr>
  </w:style>
  <w:style w:type="character" w:customStyle="1" w:styleId="eop">
    <w:name w:val="eop"/>
    <w:rsid w:val="00CC2B84"/>
  </w:style>
  <w:style w:type="paragraph" w:customStyle="1" w:styleId="28">
    <w:name w:val="2"/>
    <w:rsid w:val="00F07D8E"/>
    <w:pPr>
      <w:widowControl w:val="0"/>
      <w:adjustRightInd w:val="0"/>
      <w:snapToGrid w:val="0"/>
      <w:spacing w:line="312" w:lineRule="atLeast"/>
      <w:ind w:firstLine="425"/>
      <w:jc w:val="both"/>
    </w:pPr>
    <w:rPr>
      <w:kern w:val="10"/>
      <w:sz w:val="21"/>
    </w:rPr>
  </w:style>
  <w:style w:type="paragraph" w:customStyle="1" w:styleId="110">
    <w:name w:val="纯文本11"/>
    <w:basedOn w:val="a0"/>
    <w:rsid w:val="00F07D8E"/>
    <w:pPr>
      <w:overflowPunct w:val="0"/>
      <w:snapToGrid/>
      <w:spacing w:line="360" w:lineRule="atLeast"/>
      <w:ind w:firstLine="0"/>
      <w:textAlignment w:val="baseline"/>
    </w:pPr>
  </w:style>
  <w:style w:type="paragraph" w:customStyle="1" w:styleId="DecimalAligned">
    <w:name w:val="Decimal Aligned"/>
    <w:basedOn w:val="a0"/>
    <w:uiPriority w:val="40"/>
    <w:qFormat/>
    <w:rsid w:val="00F07D8E"/>
    <w:pPr>
      <w:widowControl/>
      <w:tabs>
        <w:tab w:val="decimal" w:pos="360"/>
      </w:tabs>
      <w:adjustRightInd/>
      <w:snapToGrid/>
      <w:spacing w:after="200" w:line="276" w:lineRule="auto"/>
      <w:ind w:firstLine="0"/>
      <w:jc w:val="left"/>
    </w:pPr>
    <w:rPr>
      <w:rFonts w:asciiTheme="minorHAnsi" w:eastAsiaTheme="minorEastAsia" w:hAnsiTheme="minorHAnsi" w:cstheme="minorBidi"/>
      <w:sz w:val="22"/>
      <w:szCs w:val="22"/>
    </w:rPr>
  </w:style>
  <w:style w:type="character" w:styleId="afffe">
    <w:name w:val="Subtle Emphasis"/>
    <w:basedOn w:val="a3"/>
    <w:uiPriority w:val="19"/>
    <w:qFormat/>
    <w:rsid w:val="00F07D8E"/>
    <w:rPr>
      <w:rFonts w:eastAsiaTheme="minorEastAsia" w:cstheme="minorBidi"/>
      <w:bCs w:val="0"/>
      <w:i/>
      <w:iCs/>
      <w:color w:val="808080" w:themeColor="text1" w:themeTint="7F"/>
      <w:szCs w:val="22"/>
      <w:lang w:eastAsia="zh-CN"/>
    </w:rPr>
  </w:style>
  <w:style w:type="table" w:customStyle="1" w:styleId="-11">
    <w:name w:val="浅色底纹 - 强调文字颜色 11"/>
    <w:basedOn w:val="a4"/>
    <w:uiPriority w:val="60"/>
    <w:rsid w:val="00F07D8E"/>
    <w:rPr>
      <w:rFonts w:asciiTheme="minorHAnsi" w:eastAsiaTheme="minorEastAsia" w:hAnsiTheme="minorHAnsi" w:cstheme="minorBidi"/>
      <w:color w:val="365F91" w:themeColor="accent1" w:themeShade="BF"/>
      <w:sz w:val="22"/>
      <w:szCs w:val="22"/>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character" w:customStyle="1" w:styleId="fontstyle01">
    <w:name w:val="fontstyle01"/>
    <w:basedOn w:val="a3"/>
    <w:rsid w:val="00F07D8E"/>
    <w:rPr>
      <w:rFonts w:ascii="Courier" w:hAnsi="Courier" w:hint="default"/>
      <w:b w:val="0"/>
      <w:bCs w:val="0"/>
      <w:i w:val="0"/>
      <w:iCs w:val="0"/>
      <w:color w:val="000000"/>
      <w:sz w:val="20"/>
      <w:szCs w:val="20"/>
    </w:rPr>
  </w:style>
  <w:style w:type="character" w:customStyle="1" w:styleId="text468437font1">
    <w:name w:val="text468437font1"/>
    <w:basedOn w:val="a3"/>
    <w:rsid w:val="00F07D8E"/>
  </w:style>
  <w:style w:type="character" w:customStyle="1" w:styleId="text468437font2">
    <w:name w:val="text468437font2"/>
    <w:basedOn w:val="a3"/>
    <w:rsid w:val="00F07D8E"/>
  </w:style>
  <w:style w:type="paragraph" w:customStyle="1" w:styleId="CourierNew07878">
    <w:name w:val="样式 Courier New 居中 首行缩进:  0 厘米 段前: 7.8 磅 段后: 7.8 磅"/>
    <w:rsid w:val="00F5439F"/>
    <w:pPr>
      <w:spacing w:before="156" w:after="156"/>
      <w:jc w:val="center"/>
    </w:pPr>
    <w:rPr>
      <w:rFonts w:ascii="Courier New" w:hAnsi="Courier New" w:cs="宋体"/>
    </w:rPr>
  </w:style>
  <w:style w:type="character" w:customStyle="1" w:styleId="bjh-p">
    <w:name w:val="bjh-p"/>
    <w:basedOn w:val="a3"/>
    <w:rsid w:val="009A7080"/>
  </w:style>
  <w:style w:type="character" w:styleId="affff">
    <w:name w:val="Emphasis"/>
    <w:basedOn w:val="a3"/>
    <w:uiPriority w:val="20"/>
    <w:qFormat/>
    <w:rsid w:val="009A7080"/>
    <w:rPr>
      <w:i/>
      <w:iCs/>
    </w:rPr>
  </w:style>
  <w:style w:type="character" w:customStyle="1" w:styleId="mw-headline">
    <w:name w:val="mw-headline"/>
    <w:basedOn w:val="a3"/>
    <w:rsid w:val="009A7080"/>
  </w:style>
  <w:style w:type="character" w:customStyle="1" w:styleId="mw-editsection">
    <w:name w:val="mw-editsection"/>
    <w:basedOn w:val="a3"/>
    <w:rsid w:val="005A6AB6"/>
  </w:style>
  <w:style w:type="character" w:customStyle="1" w:styleId="mw-editsection-bracket">
    <w:name w:val="mw-editsection-bracket"/>
    <w:basedOn w:val="a3"/>
    <w:rsid w:val="005A6AB6"/>
  </w:style>
  <w:style w:type="paragraph" w:customStyle="1" w:styleId="29">
    <w:name w:val="纯文本2"/>
    <w:basedOn w:val="a0"/>
    <w:rsid w:val="00605154"/>
    <w:pPr>
      <w:overflowPunct w:val="0"/>
      <w:snapToGrid/>
      <w:spacing w:line="360" w:lineRule="atLeast"/>
      <w:ind w:firstLine="0"/>
      <w:textAlignment w:val="baseline"/>
    </w:pPr>
  </w:style>
  <w:style w:type="paragraph" w:customStyle="1" w:styleId="affff0">
    <w:name w:val="表格文字"/>
    <w:rsid w:val="00605154"/>
    <w:pPr>
      <w:spacing w:line="240" w:lineRule="exact"/>
      <w:jc w:val="both"/>
    </w:pPr>
    <w:rPr>
      <w:sz w:val="15"/>
    </w:rPr>
  </w:style>
  <w:style w:type="paragraph" w:styleId="affff1">
    <w:name w:val="Revision"/>
    <w:hidden/>
    <w:uiPriority w:val="99"/>
    <w:semiHidden/>
    <w:rsid w:val="00615C44"/>
    <w:rPr>
      <w:kern w:val="2"/>
      <w:sz w:val="21"/>
    </w:rPr>
  </w:style>
  <w:style w:type="paragraph" w:customStyle="1" w:styleId="0-00">
    <w:name w:val="【0-00】"/>
    <w:qFormat/>
    <w:rsid w:val="009101B6"/>
    <w:pPr>
      <w:adjustRightInd w:val="0"/>
      <w:ind w:leftChars="170" w:left="600" w:hangingChars="430" w:hanging="430"/>
      <w:jc w:val="both"/>
    </w:pPr>
    <w:rPr>
      <w:rFonts w:cs="宋体"/>
      <w:kern w:val="10"/>
      <w:sz w:val="21"/>
    </w:rPr>
  </w:style>
  <w:style w:type="paragraph" w:customStyle="1" w:styleId="X">
    <w:name w:val="表头X"/>
    <w:basedOn w:val="af9"/>
    <w:qFormat/>
    <w:rsid w:val="003D29BE"/>
    <w:pPr>
      <w:overflowPunct w:val="0"/>
      <w:snapToGrid/>
      <w:spacing w:line="240" w:lineRule="auto"/>
      <w:jc w:val="center"/>
    </w:pPr>
    <w:rPr>
      <w:rFonts w:eastAsia="黑体" w:hAnsi="黑体"/>
      <w:position w:val="0"/>
      <w:szCs w:val="15"/>
    </w:rPr>
  </w:style>
  <w:style w:type="character" w:customStyle="1" w:styleId="qk-md-text">
    <w:name w:val="qk-md-text"/>
    <w:basedOn w:val="a3"/>
    <w:rsid w:val="00A617F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02370767">
      <w:bodyDiv w:val="1"/>
      <w:marLeft w:val="0"/>
      <w:marRight w:val="0"/>
      <w:marTop w:val="0"/>
      <w:marBottom w:val="0"/>
      <w:divBdr>
        <w:top w:val="none" w:sz="0" w:space="0" w:color="auto"/>
        <w:left w:val="none" w:sz="0" w:space="0" w:color="auto"/>
        <w:bottom w:val="none" w:sz="0" w:space="0" w:color="auto"/>
        <w:right w:val="none" w:sz="0" w:space="0" w:color="auto"/>
      </w:divBdr>
      <w:divsChild>
        <w:div w:id="108866686">
          <w:marLeft w:val="0"/>
          <w:marRight w:val="0"/>
          <w:marTop w:val="0"/>
          <w:marBottom w:val="0"/>
          <w:divBdr>
            <w:top w:val="none" w:sz="0" w:space="0" w:color="auto"/>
            <w:left w:val="none" w:sz="0" w:space="0" w:color="auto"/>
            <w:bottom w:val="none" w:sz="0" w:space="0" w:color="auto"/>
            <w:right w:val="none" w:sz="0" w:space="0" w:color="auto"/>
          </w:divBdr>
        </w:div>
        <w:div w:id="2071728247">
          <w:marLeft w:val="0"/>
          <w:marRight w:val="0"/>
          <w:marTop w:val="0"/>
          <w:marBottom w:val="0"/>
          <w:divBdr>
            <w:top w:val="none" w:sz="0" w:space="0" w:color="auto"/>
            <w:left w:val="none" w:sz="0" w:space="0" w:color="auto"/>
            <w:bottom w:val="none" w:sz="0" w:space="0" w:color="auto"/>
            <w:right w:val="none" w:sz="0" w:space="0" w:color="auto"/>
          </w:divBdr>
        </w:div>
      </w:divsChild>
    </w:div>
    <w:div w:id="969167226">
      <w:bodyDiv w:val="1"/>
      <w:marLeft w:val="0"/>
      <w:marRight w:val="0"/>
      <w:marTop w:val="0"/>
      <w:marBottom w:val="0"/>
      <w:divBdr>
        <w:top w:val="none" w:sz="0" w:space="0" w:color="auto"/>
        <w:left w:val="none" w:sz="0" w:space="0" w:color="auto"/>
        <w:bottom w:val="none" w:sz="0" w:space="0" w:color="auto"/>
        <w:right w:val="none" w:sz="0" w:space="0" w:color="auto"/>
      </w:divBdr>
      <w:divsChild>
        <w:div w:id="363755950">
          <w:marLeft w:val="0"/>
          <w:marRight w:val="0"/>
          <w:marTop w:val="0"/>
          <w:marBottom w:val="0"/>
          <w:divBdr>
            <w:top w:val="none" w:sz="0" w:space="0" w:color="auto"/>
            <w:left w:val="none" w:sz="0" w:space="0" w:color="auto"/>
            <w:bottom w:val="none" w:sz="0" w:space="0" w:color="auto"/>
            <w:right w:val="none" w:sz="0" w:space="0" w:color="auto"/>
          </w:divBdr>
        </w:div>
      </w:divsChild>
    </w:div>
    <w:div w:id="1017384675">
      <w:bodyDiv w:val="1"/>
      <w:marLeft w:val="0"/>
      <w:marRight w:val="0"/>
      <w:marTop w:val="0"/>
      <w:marBottom w:val="0"/>
      <w:divBdr>
        <w:top w:val="none" w:sz="0" w:space="0" w:color="auto"/>
        <w:left w:val="none" w:sz="0" w:space="0" w:color="auto"/>
        <w:bottom w:val="none" w:sz="0" w:space="0" w:color="auto"/>
        <w:right w:val="none" w:sz="0" w:space="0" w:color="auto"/>
      </w:divBdr>
    </w:div>
    <w:div w:id="1107579142">
      <w:bodyDiv w:val="1"/>
      <w:marLeft w:val="0"/>
      <w:marRight w:val="0"/>
      <w:marTop w:val="0"/>
      <w:marBottom w:val="0"/>
      <w:divBdr>
        <w:top w:val="none" w:sz="0" w:space="0" w:color="auto"/>
        <w:left w:val="none" w:sz="0" w:space="0" w:color="auto"/>
        <w:bottom w:val="none" w:sz="0" w:space="0" w:color="auto"/>
        <w:right w:val="none" w:sz="0" w:space="0" w:color="auto"/>
      </w:divBdr>
    </w:div>
    <w:div w:id="1128353310">
      <w:bodyDiv w:val="1"/>
      <w:marLeft w:val="0"/>
      <w:marRight w:val="0"/>
      <w:marTop w:val="0"/>
      <w:marBottom w:val="0"/>
      <w:divBdr>
        <w:top w:val="none" w:sz="0" w:space="0" w:color="auto"/>
        <w:left w:val="none" w:sz="0" w:space="0" w:color="auto"/>
        <w:bottom w:val="none" w:sz="0" w:space="0" w:color="auto"/>
        <w:right w:val="none" w:sz="0" w:space="0" w:color="auto"/>
      </w:divBdr>
    </w:div>
    <w:div w:id="1322276454">
      <w:bodyDiv w:val="1"/>
      <w:marLeft w:val="0"/>
      <w:marRight w:val="0"/>
      <w:marTop w:val="0"/>
      <w:marBottom w:val="0"/>
      <w:divBdr>
        <w:top w:val="none" w:sz="0" w:space="0" w:color="auto"/>
        <w:left w:val="none" w:sz="0" w:space="0" w:color="auto"/>
        <w:bottom w:val="none" w:sz="0" w:space="0" w:color="auto"/>
        <w:right w:val="none" w:sz="0" w:space="0" w:color="auto"/>
      </w:divBdr>
    </w:div>
    <w:div w:id="1426457899">
      <w:bodyDiv w:val="1"/>
      <w:marLeft w:val="0"/>
      <w:marRight w:val="0"/>
      <w:marTop w:val="0"/>
      <w:marBottom w:val="0"/>
      <w:divBdr>
        <w:top w:val="none" w:sz="0" w:space="0" w:color="auto"/>
        <w:left w:val="none" w:sz="0" w:space="0" w:color="auto"/>
        <w:bottom w:val="none" w:sz="0" w:space="0" w:color="auto"/>
        <w:right w:val="none" w:sz="0" w:space="0" w:color="auto"/>
      </w:divBdr>
    </w:div>
    <w:div w:id="18239329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emf"/><Relationship Id="rId18" Type="http://schemas.openxmlformats.org/officeDocument/2006/relationships/oleObject" Target="embeddings/Microsoft_PowerPoint_97-2003_Presentation3.ppt"/><Relationship Id="rId26" Type="http://schemas.openxmlformats.org/officeDocument/2006/relationships/oleObject" Target="embeddings/Microsoft_PowerPoint_97-2003_Presentation6.ppt"/><Relationship Id="rId39" Type="http://schemas.openxmlformats.org/officeDocument/2006/relationships/image" Target="media/image16.wmf"/><Relationship Id="rId3" Type="http://schemas.openxmlformats.org/officeDocument/2006/relationships/numbering" Target="numbering.xml"/><Relationship Id="rId21" Type="http://schemas.openxmlformats.org/officeDocument/2006/relationships/image" Target="media/image7.wmf"/><Relationship Id="rId34" Type="http://schemas.openxmlformats.org/officeDocument/2006/relationships/oleObject" Target="embeddings/Microsoft_PowerPoint_97-2003_Presentation10.ppt"/><Relationship Id="rId42" Type="http://schemas.openxmlformats.org/officeDocument/2006/relationships/oleObject" Target="embeddings/Microsoft_PowerPoint_97-2003_Presentation12.ppt"/><Relationship Id="rId47" Type="http://schemas.openxmlformats.org/officeDocument/2006/relationships/image" Target="media/image20.emf"/><Relationship Id="rId50" Type="http://schemas.openxmlformats.org/officeDocument/2006/relationships/footer" Target="footer2.xml"/><Relationship Id="rId7" Type="http://schemas.openxmlformats.org/officeDocument/2006/relationships/footnotes" Target="footnotes.xml"/><Relationship Id="rId12" Type="http://schemas.openxmlformats.org/officeDocument/2006/relationships/oleObject" Target="embeddings/Microsoft_PowerPoint_97-2003_Presentation.ppt"/><Relationship Id="rId17" Type="http://schemas.openxmlformats.org/officeDocument/2006/relationships/image" Target="media/image5.emf"/><Relationship Id="rId25" Type="http://schemas.openxmlformats.org/officeDocument/2006/relationships/image" Target="media/image9.emf"/><Relationship Id="rId33" Type="http://schemas.openxmlformats.org/officeDocument/2006/relationships/image" Target="media/image13.wmf"/><Relationship Id="rId38" Type="http://schemas.openxmlformats.org/officeDocument/2006/relationships/oleObject" Target="embeddings/oleObject3.bin"/><Relationship Id="rId46" Type="http://schemas.openxmlformats.org/officeDocument/2006/relationships/oleObject" Target="embeddings/Microsoft_PowerPoint_97-2003_Presentation14.ppt"/><Relationship Id="rId2" Type="http://schemas.openxmlformats.org/officeDocument/2006/relationships/customXml" Target="../customXml/item1.xml"/><Relationship Id="rId16" Type="http://schemas.openxmlformats.org/officeDocument/2006/relationships/oleObject" Target="embeddings/Microsoft_PowerPoint_97-2003_Presentation2.ppt"/><Relationship Id="rId20" Type="http://schemas.openxmlformats.org/officeDocument/2006/relationships/oleObject" Target="embeddings/Microsoft_PowerPoint_97-2003_Presentation4.ppt"/><Relationship Id="rId29" Type="http://schemas.openxmlformats.org/officeDocument/2006/relationships/image" Target="media/image11.wmf"/><Relationship Id="rId41" Type="http://schemas.openxmlformats.org/officeDocument/2006/relationships/image" Target="media/image17.emf"/><Relationship Id="rId1" Type="http://schemas.microsoft.com/office/2006/relationships/keyMapCustomizations" Target="customizations.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oleObject" Target="embeddings/Microsoft_PowerPoint_97-2003_Presentation5.ppt"/><Relationship Id="rId32" Type="http://schemas.openxmlformats.org/officeDocument/2006/relationships/oleObject" Target="embeddings/Microsoft_PowerPoint_97-2003_Presentation9.ppt"/><Relationship Id="rId37" Type="http://schemas.openxmlformats.org/officeDocument/2006/relationships/image" Target="media/image15.wmf"/><Relationship Id="rId40" Type="http://schemas.openxmlformats.org/officeDocument/2006/relationships/oleObject" Target="embeddings/oleObject4.bin"/><Relationship Id="rId45" Type="http://schemas.openxmlformats.org/officeDocument/2006/relationships/image" Target="media/image19.emf"/><Relationship Id="rId5" Type="http://schemas.openxmlformats.org/officeDocument/2006/relationships/settings" Target="settings.xml"/><Relationship Id="rId15" Type="http://schemas.openxmlformats.org/officeDocument/2006/relationships/image" Target="media/image4.emf"/><Relationship Id="rId23" Type="http://schemas.openxmlformats.org/officeDocument/2006/relationships/image" Target="media/image8.emf"/><Relationship Id="rId28" Type="http://schemas.openxmlformats.org/officeDocument/2006/relationships/oleObject" Target="embeddings/Microsoft_PowerPoint_97-2003_Presentation7.ppt"/><Relationship Id="rId36" Type="http://schemas.openxmlformats.org/officeDocument/2006/relationships/oleObject" Target="embeddings/Microsoft_PowerPoint_97-2003_Presentation11.ppt"/><Relationship Id="rId49" Type="http://schemas.openxmlformats.org/officeDocument/2006/relationships/footer" Target="footer1.xml"/><Relationship Id="rId10" Type="http://schemas.openxmlformats.org/officeDocument/2006/relationships/oleObject" Target="embeddings/oleObject1.bin"/><Relationship Id="rId19" Type="http://schemas.openxmlformats.org/officeDocument/2006/relationships/image" Target="media/image6.emf"/><Relationship Id="rId31" Type="http://schemas.openxmlformats.org/officeDocument/2006/relationships/image" Target="media/image12.emf"/><Relationship Id="rId44" Type="http://schemas.openxmlformats.org/officeDocument/2006/relationships/oleObject" Target="embeddings/Microsoft_PowerPoint_97-2003_Presentation13.ppt"/><Relationship Id="rId52"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wmf"/><Relationship Id="rId14" Type="http://schemas.openxmlformats.org/officeDocument/2006/relationships/oleObject" Target="embeddings/Microsoft_PowerPoint_97-2003_Presentation1.ppt"/><Relationship Id="rId22" Type="http://schemas.openxmlformats.org/officeDocument/2006/relationships/oleObject" Target="embeddings/oleObject2.bin"/><Relationship Id="rId27" Type="http://schemas.openxmlformats.org/officeDocument/2006/relationships/image" Target="media/image10.emf"/><Relationship Id="rId30" Type="http://schemas.openxmlformats.org/officeDocument/2006/relationships/oleObject" Target="embeddings/Microsoft_PowerPoint_97-2003_Presentation8.ppt"/><Relationship Id="rId35" Type="http://schemas.openxmlformats.org/officeDocument/2006/relationships/image" Target="media/image14.emf"/><Relationship Id="rId43" Type="http://schemas.openxmlformats.org/officeDocument/2006/relationships/image" Target="media/image18.emf"/><Relationship Id="rId48" Type="http://schemas.openxmlformats.org/officeDocument/2006/relationships/oleObject" Target="embeddings/Microsoft_PowerPoint_97-2003_Presentation15.ppt"/><Relationship Id="rId8" Type="http://schemas.openxmlformats.org/officeDocument/2006/relationships/endnotes" Target="endnotes.xml"/><Relationship Id="rId51"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My%20Documents\wch1.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B2D0841-CED3-45A6-BBA4-6A7B996D2D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wch1.dot</Template>
  <TotalTime>180</TotalTime>
  <Pages>19</Pages>
  <Words>2535</Words>
  <Characters>14456</Characters>
  <Application>Microsoft Office Word</Application>
  <DocSecurity>0</DocSecurity>
  <Lines>120</Lines>
  <Paragraphs>33</Paragraphs>
  <ScaleCrop>false</ScaleCrop>
  <Company>zzz</Company>
  <LinksUpToDate>false</LinksUpToDate>
  <CharactersWithSpaces>16958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第一章  计算机的基础知识</dc:title>
  <dc:creator>zhang</dc:creator>
  <cp:lastModifiedBy>xing</cp:lastModifiedBy>
  <cp:revision>20</cp:revision>
  <cp:lastPrinted>2024-04-17T03:55:00Z</cp:lastPrinted>
  <dcterms:created xsi:type="dcterms:W3CDTF">2026-06-19T01:59:00Z</dcterms:created>
  <dcterms:modified xsi:type="dcterms:W3CDTF">2026-06-21T19:21:00Z</dcterms:modified>
</cp:coreProperties>
</file>